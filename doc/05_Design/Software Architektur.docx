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D0286A">
                  <w:rPr>
                    <w:noProof/>
                    <w:color w:val="4F81BD" w:themeColor="accent1"/>
                  </w:rPr>
                  <w:t>16.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7D0C70"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Architekturkonzepte Rails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bookmarkStart w:id="2" w:name="_GoBack"/>
            <w:bookmarkEnd w:id="2"/>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3"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3"/>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7D0C70">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7D0C70">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7D0C70">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7D0C70">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7D0C70">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7D0C70">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7D0C70">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7D0C70">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7D0C70">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7D0C70">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7D0C70">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7D0C70">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7D0C70">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7D0C70">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7D0C70">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7D0C70">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7D0C70">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7D0C70">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7D0C70">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7D0C70">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7D0C70">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7D0C70">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7D0C70">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7D0C70">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7D0C70">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7D0C70">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7D0C70">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7D0C70">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7D0C70">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7D0C70">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7D0C70">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7D0C70">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7D0C70">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7D0C70">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7D0C70">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7D0C70">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7D0C70">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7D0C70">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7D0C70">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7D0C70">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7D0C70">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7D0C70">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7D0C70">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7D0C70">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7D0C70">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7D0C70">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7D0C70">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7D0C70">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7D0C70">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7D0C70">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7D0C70">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7D0C70">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7D0C70">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7D0C70">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7D0C70">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7D0C70">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7D0C70">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7D0C70">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7D0C70">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7D0C70">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7D0C70">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7D0C70">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7D0C70">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7D0C70">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7D0C70">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7D0C70">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7D0C70">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7D0C70">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7D0C70">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7D0C70">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7D0C70">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7D0C70">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7D0C70">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7D0C70">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7D0C70">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7D0C70">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7D0C70">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7D0C70">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7D0C70">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7D0C70">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7D0C70">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7D0C70">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7D0C70">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7D0C70">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7D0C70">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7D0C70">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7D0C70">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7D0C70">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7D0C70">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7D0C70">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7D0C70">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7D0C70">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4" w:name="_Toc293321518"/>
      <w:r>
        <w:lastRenderedPageBreak/>
        <w:t>Abbildungsverzeichnis</w:t>
      </w:r>
      <w:bookmarkEnd w:id="4"/>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7D0C70">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7D0C70">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7D0C70">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7D0C70">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7D0C70">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7D0C70">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7D0C70">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7D0C70">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7D0C70">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7D0C70">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7D0C70">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7D0C70">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7D0C70">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7D0C70">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7D0C70">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7D0C70">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7D0C70">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7D0C70">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7D0C70">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7D0C70">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7D0C70">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7D0C70">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7D0C70">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7D0C70">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5" w:name="_Toc293321519"/>
      <w:r>
        <w:lastRenderedPageBreak/>
        <w:t>Einführung</w:t>
      </w:r>
      <w:bookmarkEnd w:id="5"/>
    </w:p>
    <w:p w14:paraId="1F689BA1" w14:textId="77777777" w:rsidR="00DD5A17" w:rsidRDefault="00DD5A17" w:rsidP="00DD5A17">
      <w:pPr>
        <w:pStyle w:val="berschrift2"/>
      </w:pPr>
      <w:bookmarkStart w:id="6" w:name="_Toc293321520"/>
      <w:r>
        <w:t>Zweck</w:t>
      </w:r>
      <w:bookmarkEnd w:id="6"/>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7" w:name="_Toc293321521"/>
      <w:r>
        <w:t>Gültigkeitsbereich</w:t>
      </w:r>
      <w:bookmarkEnd w:id="7"/>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8" w:name="_Toc293321522"/>
      <w:r>
        <w:t>Definitionen und Abkürzungen</w:t>
      </w:r>
      <w:bookmarkEnd w:id="8"/>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9" w:name="_Ref293093350"/>
      <w:bookmarkStart w:id="10" w:name="_Ref293093357"/>
      <w:bookmarkStart w:id="11" w:name="_Toc293321523"/>
      <w:r>
        <w:t>Referenzen</w:t>
      </w:r>
      <w:bookmarkEnd w:id="9"/>
      <w:bookmarkEnd w:id="10"/>
      <w:bookmarkEnd w:id="11"/>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r w:rsidRPr="005D39F8">
        <w:rPr>
          <w:rFonts w:cstheme="minorHAnsi"/>
        </w:rPr>
        <w:t>doc/media/logo.png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2" w:name="_Toc293321524"/>
      <w:r>
        <w:lastRenderedPageBreak/>
        <w:t>Software Architektur</w:t>
      </w:r>
      <w:bookmarkEnd w:id="12"/>
    </w:p>
    <w:p w14:paraId="4F3383D7" w14:textId="77777777" w:rsidR="00DD5A17" w:rsidRDefault="00DD5A17" w:rsidP="00EB5F60">
      <w:pPr>
        <w:pStyle w:val="berschrift2"/>
      </w:pPr>
      <w:bookmarkStart w:id="13" w:name="_Toc293321525"/>
      <w:r>
        <w:t>Architektonische Ziele &amp; Einschränkungen</w:t>
      </w:r>
      <w:bookmarkEnd w:id="13"/>
    </w:p>
    <w:p w14:paraId="200294CB" w14:textId="77777777" w:rsidR="00DD5A17" w:rsidRDefault="001C341B" w:rsidP="00DD5A17">
      <w:pPr>
        <w:pStyle w:val="berschrift3"/>
      </w:pPr>
      <w:bookmarkStart w:id="14" w:name="_Toc293321526"/>
      <w:r>
        <w:t>Ziele</w:t>
      </w:r>
      <w:bookmarkEnd w:id="14"/>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5" w:name="_Toc293321527"/>
      <w:r>
        <w:t>Einschränkungen</w:t>
      </w:r>
      <w:bookmarkEnd w:id="15"/>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3330DACC" w14:textId="77777777" w:rsidR="008360A7" w:rsidRPr="008360A7" w:rsidRDefault="008360A7" w:rsidP="008360A7">
      <w:pPr>
        <w:pStyle w:val="Listenabsatz"/>
        <w:numPr>
          <w:ilvl w:val="0"/>
          <w:numId w:val="20"/>
        </w:numPr>
        <w:rPr>
          <w:lang w:val="fr-CH"/>
        </w:rPr>
      </w:pPr>
      <w:r w:rsidRPr="008360A7">
        <w:rPr>
          <w:lang w:val="fr-CH"/>
        </w:rPr>
        <w:t>JavaDoc</w:t>
      </w:r>
    </w:p>
    <w:p w14:paraId="51A541CA" w14:textId="77777777" w:rsidR="008360A7" w:rsidRPr="008360A7" w:rsidRDefault="008360A7" w:rsidP="008360A7">
      <w:pPr>
        <w:pStyle w:val="Listenabsatz"/>
        <w:numPr>
          <w:ilvl w:val="0"/>
          <w:numId w:val="20"/>
        </w:numPr>
        <w:rPr>
          <w:lang w:val="fr-CH"/>
        </w:rPr>
      </w:pPr>
      <w:r w:rsidRPr="008360A7">
        <w:rPr>
          <w:lang w:val="fr-CH"/>
        </w:rPr>
        <w:t>RubyDoc</w:t>
      </w:r>
    </w:p>
    <w:p w14:paraId="69DD39C5" w14:textId="77777777" w:rsidR="008360A7" w:rsidRPr="008360A7" w:rsidRDefault="008360A7" w:rsidP="008360A7">
      <w:pPr>
        <w:pStyle w:val="Listenabsatz"/>
        <w:numPr>
          <w:ilvl w:val="0"/>
          <w:numId w:val="20"/>
        </w:numPr>
        <w:rPr>
          <w:lang w:val="fr-CH"/>
        </w:rPr>
      </w:pPr>
      <w:r w:rsidRPr="008360A7">
        <w:rPr>
          <w:lang w:val="fr-CH"/>
        </w:rPr>
        <w:t>Enterprise Architect</w:t>
      </w:r>
    </w:p>
    <w:p w14:paraId="08EAB382" w14:textId="77777777" w:rsidR="008360A7" w:rsidRPr="008360A7" w:rsidRDefault="008360A7" w:rsidP="008360A7">
      <w:pPr>
        <w:pStyle w:val="Listenabsatz"/>
        <w:numPr>
          <w:ilvl w:val="0"/>
          <w:numId w:val="20"/>
        </w:numPr>
        <w:rPr>
          <w:lang w:val="fr-CH"/>
        </w:rPr>
      </w:pPr>
      <w:r w:rsidRPr="008360A7">
        <w:rPr>
          <w:lang w:val="fr-CH"/>
        </w:rPr>
        <w:t>ObjectAid</w:t>
      </w:r>
    </w:p>
    <w:p w14:paraId="10E4B2F3" w14:textId="7C0260B8" w:rsidR="008360A7" w:rsidRPr="008360A7" w:rsidRDefault="008360A7" w:rsidP="008360A7">
      <w:pPr>
        <w:pStyle w:val="Listenabsatz"/>
        <w:numPr>
          <w:ilvl w:val="0"/>
          <w:numId w:val="20"/>
        </w:numPr>
      </w:pPr>
      <w:r w:rsidRPr="008360A7">
        <w:t>Metrics (SE2) das wos uf de Siite rot macht</w:t>
      </w:r>
    </w:p>
    <w:p w14:paraId="7126E3E9" w14:textId="082677ED" w:rsidR="008360A7" w:rsidRPr="008360A7" w:rsidRDefault="008360A7" w:rsidP="008360A7">
      <w:pPr>
        <w:pStyle w:val="Listenabsatz"/>
        <w:numPr>
          <w:ilvl w:val="0"/>
          <w:numId w:val="20"/>
        </w:numPr>
      </w:pPr>
      <w:r>
        <w:t>J4Crap</w:t>
      </w:r>
    </w:p>
    <w:p w14:paraId="0289D33F" w14:textId="30B1C47F" w:rsidR="007574D4" w:rsidRPr="008360A7" w:rsidRDefault="007574D4" w:rsidP="008360A7">
      <w:r w:rsidRPr="008360A7">
        <w:br w:type="page"/>
      </w:r>
    </w:p>
    <w:p w14:paraId="7C79D061" w14:textId="77777777" w:rsidR="00FA7E81" w:rsidRDefault="00EE2FF1" w:rsidP="00FA7E81">
      <w:pPr>
        <w:pStyle w:val="berschrift2"/>
      </w:pPr>
      <w:bookmarkStart w:id="16" w:name="_Toc293321528"/>
      <w:r>
        <w:lastRenderedPageBreak/>
        <w:t>Architekturübersicht</w:t>
      </w:r>
      <w:bookmarkEnd w:id="16"/>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D0C70" w:rsidRPr="00CD0510" w:rsidRDefault="007D0C70" w:rsidP="00D73848">
                            <w:pPr>
                              <w:pStyle w:val="Beschriftung"/>
                              <w:jc w:val="center"/>
                              <w:rPr>
                                <w:noProof/>
                                <w:sz w:val="20"/>
                                <w:szCs w:val="20"/>
                              </w:rPr>
                            </w:pPr>
                            <w:bookmarkStart w:id="17" w:name="_Toc293321633"/>
                            <w:r>
                              <w:t xml:space="preserve">Abbildung </w:t>
                            </w:r>
                            <w:fldSimple w:instr=" SEQ Abbildung \* ARABIC ">
                              <w:r>
                                <w:rPr>
                                  <w:noProof/>
                                </w:rPr>
                                <w:t>1</w:t>
                              </w:r>
                            </w:fldSimple>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0329DD" w:rsidRPr="00CD0510" w:rsidRDefault="000329DD" w:rsidP="00D73848">
                      <w:pPr>
                        <w:pStyle w:val="Beschriftung"/>
                        <w:jc w:val="center"/>
                        <w:rPr>
                          <w:noProof/>
                          <w:sz w:val="20"/>
                          <w:szCs w:val="20"/>
                        </w:rPr>
                      </w:pPr>
                      <w:bookmarkStart w:id="18" w:name="_Toc293321633"/>
                      <w:r>
                        <w:t xml:space="preserve">Abbildung </w:t>
                      </w:r>
                      <w:fldSimple w:instr=" SEQ Abbildung \* ARABIC ">
                        <w:r w:rsidR="006376AB">
                          <w:rPr>
                            <w:noProof/>
                          </w:rPr>
                          <w:t>1</w:t>
                        </w:r>
                      </w:fldSimple>
                      <w:r>
                        <w:t xml:space="preserve"> - Architekturübersicht</w:t>
                      </w:r>
                      <w:bookmarkEnd w:id="18"/>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8" w:name="_Toc293321529"/>
      <w:r>
        <w:lastRenderedPageBreak/>
        <w:t>Kernarchitektur Übertragung Zeiteintrag</w:t>
      </w:r>
      <w:bookmarkEnd w:id="18"/>
    </w:p>
    <w:p w14:paraId="30EC0D29" w14:textId="77777777" w:rsidR="003B5AAF" w:rsidRDefault="003B5AAF" w:rsidP="003B5AAF">
      <w:pPr>
        <w:pStyle w:val="berschrift3"/>
      </w:pPr>
      <w:bookmarkStart w:id="19" w:name="_Toc293321530"/>
      <w:r>
        <w:t>Sequenzdiagramm</w:t>
      </w:r>
      <w:bookmarkEnd w:id="19"/>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7D0C70" w:rsidRPr="00715E46" w:rsidRDefault="007D0C70" w:rsidP="00696160">
                              <w:pPr>
                                <w:pStyle w:val="Beschriftung"/>
                                <w:rPr>
                                  <w:noProof/>
                                  <w:sz w:val="20"/>
                                  <w:szCs w:val="20"/>
                                </w:rPr>
                              </w:pPr>
                              <w:bookmarkStart w:id="20" w:name="_Toc293321634"/>
                              <w:r>
                                <w:t xml:space="preserve">Abbildung </w:t>
                              </w:r>
                              <w:fldSimple w:instr=" SEQ Abbildung \* ARABIC ">
                                <w:r>
                                  <w:rPr>
                                    <w:noProof/>
                                  </w:rPr>
                                  <w:t>2</w:t>
                                </w:r>
                              </w:fldSimple>
                              <w:r>
                                <w:t xml:space="preserve"> - Sequenzdiagramm Übertragung TimeEntry</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2"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0329DD" w:rsidRPr="00715E46" w:rsidRDefault="000329DD" w:rsidP="00696160">
                        <w:pPr>
                          <w:pStyle w:val="Beschriftung"/>
                          <w:rPr>
                            <w:noProof/>
                            <w:sz w:val="20"/>
                            <w:szCs w:val="20"/>
                          </w:rPr>
                        </w:pPr>
                        <w:bookmarkStart w:id="22" w:name="_Toc293321634"/>
                        <w:r>
                          <w:t xml:space="preserve">Abbildung </w:t>
                        </w:r>
                        <w:fldSimple w:instr=" SEQ Abbildung \* ARABIC ">
                          <w:r w:rsidR="006376AB">
                            <w:rPr>
                              <w:noProof/>
                            </w:rPr>
                            <w:t>2</w:t>
                          </w:r>
                        </w:fldSimple>
                        <w:r>
                          <w:t xml:space="preserve"> - Sequenzdiagramm Übertragung TimeEntry</w:t>
                        </w:r>
                        <w:bookmarkEnd w:id="22"/>
                      </w:p>
                    </w:txbxContent>
                  </v:textbox>
                </v:shape>
                <w10:wrap type="topAndBottom"/>
              </v:group>
            </w:pict>
          </mc:Fallback>
        </mc:AlternateContent>
      </w:r>
      <w:r>
        <w:t>Die folgende Abbildung zeigt den Ablauf beim Übertragen eines Zeiteintrags zwischen dem Client (Android) und dem Server.</w:t>
      </w:r>
    </w:p>
    <w:p w14:paraId="2467BC55" w14:textId="77777777" w:rsidR="003B5AAF" w:rsidRPr="003B5AAF" w:rsidRDefault="003B5AAF" w:rsidP="003B5AAF"/>
    <w:p w14:paraId="2DB48D00" w14:textId="77777777" w:rsidR="003B5AAF" w:rsidRDefault="003B5AAF" w:rsidP="003B5AAF">
      <w:pPr>
        <w:pStyle w:val="berschrift3"/>
      </w:pPr>
      <w:bookmarkStart w:id="21" w:name="_Toc293321531"/>
      <w:r>
        <w:lastRenderedPageBreak/>
        <w:t>Zustandsdiagramm</w:t>
      </w:r>
      <w:bookmarkEnd w:id="21"/>
    </w:p>
    <w:p w14:paraId="3F5CD678" w14:textId="679C9F6B" w:rsidR="00317D35"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22" w:name="_Toc293321635"/>
      <w:r>
        <w:t xml:space="preserve">Abbildung </w:t>
      </w:r>
      <w:fldSimple w:instr=" SEQ Abbildung \* ARABIC ">
        <w:r w:rsidR="006376AB">
          <w:rPr>
            <w:noProof/>
          </w:rPr>
          <w:t>3</w:t>
        </w:r>
      </w:fldSimple>
      <w:r>
        <w:t xml:space="preserve"> - Zustandsdiagramm Übertragung TimeEntry</w:t>
      </w:r>
      <w:bookmarkEnd w:id="22"/>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3" w:name="_Toc293321532"/>
      <w:r>
        <w:lastRenderedPageBreak/>
        <w:t>Systemstruktur</w:t>
      </w:r>
      <w:bookmarkEnd w:id="23"/>
    </w:p>
    <w:p w14:paraId="7BFEE38B" w14:textId="77777777" w:rsidR="005A2A86" w:rsidRDefault="005A2A86" w:rsidP="005A2A86">
      <w:pPr>
        <w:pStyle w:val="berschrift3"/>
      </w:pPr>
      <w:bookmarkStart w:id="24" w:name="_Toc293321533"/>
      <w:r>
        <w:t>Physische Sicht</w:t>
      </w:r>
      <w:bookmarkEnd w:id="24"/>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5" w:name="_Toc293321636"/>
      <w:r>
        <w:t xml:space="preserve">Abbildung </w:t>
      </w:r>
      <w:fldSimple w:instr=" SEQ Abbildung \* ARABIC ">
        <w:r w:rsidR="006376AB">
          <w:rPr>
            <w:noProof/>
          </w:rPr>
          <w:t>4</w:t>
        </w:r>
      </w:fldSimple>
      <w:r>
        <w:t xml:space="preserve"> - Deployment Diagram MRT</w:t>
      </w:r>
      <w:bookmarkEnd w:id="25"/>
    </w:p>
    <w:p w14:paraId="27D03BF9" w14:textId="77777777" w:rsidR="00987642" w:rsidRDefault="00E44D39" w:rsidP="00F20A28">
      <w:r>
        <w:t>Da der Server die Rails Applikation hostet, wird er als Server Execution Node dargestellt.</w:t>
      </w:r>
      <w:r w:rsidR="00987642">
        <w:t xml:space="preserve"> </w:t>
      </w:r>
      <w:r>
        <w:t>Der Client v</w:t>
      </w:r>
      <w:r w:rsidR="00B76ECE">
        <w:t>erbindet sich mit dem Server mit Hilfe des Protokolls HTTP/HTTPS</w:t>
      </w:r>
      <w:r>
        <w:t xml:space="preserve">. Deshalb wird der Client als Client Execution Node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eine andere Applikation läuft. Auf dem Server ist dies eine Rails Applikation (rails_app), auf dem Client eine Android Applikation (mrt.apk).</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1CCF892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F322C2">
        <w:t>Starker Server / mobiler Client</w:t>
      </w:r>
      <w:r w:rsidR="00F322C2">
        <w:fldChar w:fldCharType="end"/>
      </w:r>
      <w:r w:rsidR="00F322C2">
        <w:t xml:space="preserve"> </w:t>
      </w:r>
      <w:r>
        <w:t>zu finden.</w:t>
      </w:r>
      <w:r w:rsidR="00F30712">
        <w:t xml:space="preserve"> Am selbigen Ort wird auch begründet, weshalb z</w:t>
      </w:r>
      <w:r w:rsidR="00F30712">
        <w:t>ur Serialisierung der Daten JSON verwendet</w:t>
      </w:r>
      <w:r w:rsidR="00F30712">
        <w:t xml:space="preserve"> wird</w:t>
      </w:r>
      <w:r w:rsidR="00F30712">
        <w:t>.</w:t>
      </w:r>
    </w:p>
    <w:p w14:paraId="0DD7B9F1" w14:textId="77777777" w:rsidR="005A2A86" w:rsidRDefault="005A2A86" w:rsidP="005A2A86">
      <w:pPr>
        <w:pStyle w:val="berschrift3"/>
      </w:pPr>
      <w:bookmarkStart w:id="26" w:name="_Toc293321534"/>
      <w:r>
        <w:t>Logische Sicht</w:t>
      </w:r>
      <w:r w:rsidR="00EB21F4">
        <w:t xml:space="preserve"> Rails</w:t>
      </w:r>
      <w:bookmarkEnd w:id="26"/>
    </w:p>
    <w:p w14:paraId="280504C1" w14:textId="77777777" w:rsidR="00B23A08" w:rsidRDefault="00EB21F4" w:rsidP="00EB21F4">
      <w:r>
        <w:t xml:space="preserve">Die Architektur der Rails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r>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lastRenderedPageBreak/>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0493EB50" w14:textId="77777777" w:rsidR="006F482D" w:rsidRDefault="002C401C" w:rsidP="002C401C">
      <w:pPr>
        <w:pStyle w:val="berschrift4"/>
      </w:pPr>
      <w:bookmarkStart w:id="27" w:name="_Rails_MVC"/>
      <w:bookmarkStart w:id="28" w:name="_Ref293199428"/>
      <w:bookmarkEnd w:id="27"/>
      <w:r>
        <w:t>Rails MVC</w:t>
      </w:r>
      <w:bookmarkEnd w:id="28"/>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Views stellen das User Interface einer Applikation dar. Bei Rails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9" w:name="_Toc293321637"/>
      <w:r>
        <w:t xml:space="preserve">Abbildung </w:t>
      </w:r>
      <w:fldSimple w:instr=" SEQ Abbildung \* ARABIC ">
        <w:r w:rsidR="006376AB">
          <w:rPr>
            <w:noProof/>
          </w:rPr>
          <w:t>5</w:t>
        </w:r>
      </w:fldSimple>
      <w:r>
        <w:t xml:space="preserve"> - </w:t>
      </w:r>
      <w:r w:rsidRPr="00300A78">
        <w:t>Ablauf eines Requests, Quelle: http://gmoeck.github.com/2011/03/10/sproutcore-mvc-vs-rails-mvc.html</w:t>
      </w:r>
      <w:bookmarkEnd w:id="29"/>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30" w:name="_Toc293321535"/>
      <w:r>
        <w:lastRenderedPageBreak/>
        <w:t>Logische Sicht Android</w:t>
      </w:r>
      <w:bookmarkEnd w:id="30"/>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77777777" w:rsidR="00BB45D0" w:rsidRDefault="00CC5A1D" w:rsidP="00BB45D0">
      <w:pPr>
        <w:keepNext/>
      </w:pPr>
      <w:r>
        <w:rPr>
          <w:noProof/>
          <w:lang w:eastAsia="de-CH"/>
        </w:rPr>
        <w:drawing>
          <wp:inline distT="0" distB="0" distL="0" distR="0" wp14:anchorId="4C177DB9" wp14:editId="3C3F05A3">
            <wp:extent cx="5760720" cy="6798250"/>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798250"/>
                    </a:xfrm>
                    <a:prstGeom prst="rect">
                      <a:avLst/>
                    </a:prstGeom>
                    <a:noFill/>
                    <a:ln>
                      <a:noFill/>
                    </a:ln>
                  </pic:spPr>
                </pic:pic>
              </a:graphicData>
            </a:graphic>
          </wp:inline>
        </w:drawing>
      </w:r>
    </w:p>
    <w:p w14:paraId="3835E663" w14:textId="6B1F2003" w:rsidR="007613B2" w:rsidRDefault="00BB45D0" w:rsidP="00BB45D0">
      <w:pPr>
        <w:pStyle w:val="Beschriftung"/>
      </w:pPr>
      <w:bookmarkStart w:id="31" w:name="_Toc293321638"/>
      <w:r>
        <w:t xml:space="preserve">Abbildung </w:t>
      </w:r>
      <w:fldSimple w:instr=" SEQ Abbildung \* ARABIC ">
        <w:r w:rsidR="006376AB">
          <w:rPr>
            <w:noProof/>
          </w:rPr>
          <w:t>6</w:t>
        </w:r>
      </w:fldSimple>
      <w:r>
        <w:t xml:space="preserve"> - Übersicht über die Packages</w:t>
      </w:r>
      <w:bookmarkEnd w:id="31"/>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lastRenderedPageBreak/>
        <w:t xml:space="preserve"> „interfaces“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t>Network</w:t>
      </w:r>
    </w:p>
    <w:p w14:paraId="5D8C8242" w14:textId="195ED8B3" w:rsidR="00DC7DFD" w:rsidRDefault="00DC7DFD" w:rsidP="00DC7DFD">
      <w:r>
        <w:t xml:space="preserve"> „network“ ist dafür verantwortlich, dass die Daten</w:t>
      </w:r>
      <w:r w:rsidR="005B6F63">
        <w:t xml:space="preserve"> zwischen Rails Server und Android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„models“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 xml:space="preserve">„database“ ist dafür </w:t>
      </w:r>
      <w:r w:rsidR="0013312C">
        <w:t>zuständig</w:t>
      </w:r>
      <w:r>
        <w:t>, dass eine Verbindung zur Datenbank hergestellt wird</w:t>
      </w:r>
      <w:r w:rsidR="0013312C">
        <w:t xml:space="preserve"> und das Schema erstellt wird</w:t>
      </w:r>
      <w:r>
        <w:t>.</w:t>
      </w:r>
      <w:r w:rsidR="0013312C">
        <w:t xml:space="preserve"> Zusätzlich liefert es sogenannte DAO’s (Database Access Objects), womit auf die Datenbank zugegriffen werden kann.</w:t>
      </w:r>
    </w:p>
    <w:p w14:paraId="50369C33" w14:textId="20DF8942" w:rsidR="008765A3" w:rsidRDefault="008765A3" w:rsidP="008765A3">
      <w:pPr>
        <w:pStyle w:val="berschrift4"/>
      </w:pPr>
      <w:r>
        <w:t>Application</w:t>
      </w:r>
    </w:p>
    <w:p w14:paraId="63F36C27" w14:textId="6E77D816" w:rsidR="008765A3" w:rsidRPr="008765A3" w:rsidRDefault="008765A3" w:rsidP="008765A3">
      <w:r>
        <w:t>„application“ wird dafür verwendet, um den aktuellen Zustand der Applikation zu managen. Dazu gehören Dinge wie die aktuelle Systemkonfiguration oder gespeicherte Logindaten.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„s</w:t>
      </w:r>
      <w:r w:rsidR="00C25EC1">
        <w:t>ervices</w:t>
      </w:r>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2" w:name="_Ref290376141"/>
      <w:bookmarkStart w:id="33" w:name="_Ref290376144"/>
      <w:r>
        <w:t>A</w:t>
      </w:r>
      <w:r w:rsidR="0006304C">
        <w:t>ctivities</w:t>
      </w:r>
      <w:bookmarkEnd w:id="32"/>
      <w:bookmarkEnd w:id="33"/>
    </w:p>
    <w:p w14:paraId="499527C0" w14:textId="463341DE" w:rsidR="001D1FCF" w:rsidRDefault="00C25EC1" w:rsidP="001D1FCF">
      <w:r>
        <w:t>Dieses Package i</w:t>
      </w:r>
      <w:r w:rsidR="005522ED">
        <w:t xml:space="preserve">st die Schnittstelle </w:t>
      </w:r>
      <w:r w:rsidR="000C7173">
        <w:t>zum</w:t>
      </w:r>
      <w:r w:rsidR="005522ED">
        <w:t xml:space="preserve"> Benutzers.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24DD90AF" w14:textId="52BEA505" w:rsidR="000C7173" w:rsidRDefault="000C7173" w:rsidP="000C7173">
      <w:pPr>
        <w:pStyle w:val="berschrift4"/>
      </w:pPr>
      <w:r>
        <w:t>Gui/gen</w:t>
      </w:r>
    </w:p>
    <w:p w14:paraId="557C83EA" w14:textId="6053860B" w:rsidR="000C7173" w:rsidRDefault="000C7173" w:rsidP="001D1FCF">
      <w:r>
        <w:t xml:space="preserve"> „gui/gen“ wird vom Android generiert. Durch dieses Package können die User Interfaces Angaben, welche in separaten XML-</w:t>
      </w:r>
      <w:r w:rsidR="004B49F7">
        <w:t>Dateien</w:t>
      </w:r>
      <w:r>
        <w:t xml:space="preserve"> gespeichert sind,</w:t>
      </w:r>
      <w:r w:rsidRPr="00E37C98">
        <w:t xml:space="preserve"> </w:t>
      </w:r>
      <w:r>
        <w:t>identifiziert werden.</w:t>
      </w:r>
    </w:p>
    <w:p w14:paraId="66C0B596" w14:textId="77777777" w:rsidR="001D2820" w:rsidRDefault="001D2820" w:rsidP="00C5371F">
      <w:pPr>
        <w:pStyle w:val="berschrift2"/>
      </w:pPr>
      <w:bookmarkStart w:id="34" w:name="_Toc293321536"/>
      <w:bookmarkStart w:id="35" w:name="_Ref293329448"/>
      <w:bookmarkStart w:id="36" w:name="_Ref293329452"/>
      <w:r w:rsidRPr="001D2820">
        <w:t>Schnittstellen der Packages</w:t>
      </w:r>
      <w:bookmarkEnd w:id="34"/>
      <w:bookmarkEnd w:id="35"/>
      <w:bookmarkEnd w:id="36"/>
    </w:p>
    <w:p w14:paraId="63E97B9F" w14:textId="77777777" w:rsidR="00717BD0" w:rsidRDefault="00717BD0" w:rsidP="00717BD0">
      <w:r>
        <w:t>&lt;Diagramm mit Packages und Dependencies zwischen Packages</w:t>
      </w:r>
    </w:p>
    <w:p w14:paraId="0F386958" w14:textId="77777777" w:rsidR="00717BD0" w:rsidRDefault="00717BD0" w:rsidP="00717BD0">
      <w:pPr>
        <w:pStyle w:val="Listenabsatz"/>
        <w:numPr>
          <w:ilvl w:val="0"/>
          <w:numId w:val="5"/>
        </w:numPr>
      </w:pPr>
      <w:r>
        <w:t>Eventuell Kurzbeschreibung wesentlicher Klassen (Exportklassen, Facades)</w:t>
      </w:r>
    </w:p>
    <w:p w14:paraId="022DFBA3" w14:textId="77777777" w:rsidR="00717BD0" w:rsidRDefault="00717BD0" w:rsidP="00717BD0">
      <w:pPr>
        <w:pStyle w:val="Listenabsatz"/>
        <w:numPr>
          <w:ilvl w:val="0"/>
          <w:numId w:val="5"/>
        </w:numPr>
      </w:pPr>
      <w:r>
        <w:t>Einzelne Packages sind z.T. Technologiekomponenten wie GUI-Library</w:t>
      </w:r>
    </w:p>
    <w:p w14:paraId="391B4534" w14:textId="77777777" w:rsidR="00717BD0" w:rsidRDefault="00717BD0" w:rsidP="00717BD0">
      <w:r>
        <w:t xml:space="preserve"> Kurze Beschreibung der gewählten Technologiekomponenten mit Begründung für ihre</w:t>
      </w:r>
    </w:p>
    <w:p w14:paraId="663A9D14" w14:textId="77777777" w:rsidR="00717BD0" w:rsidRDefault="00717BD0" w:rsidP="00717BD0">
      <w:r>
        <w:t>Wahl (ev. Verweis auf einen Anhang, der Varianten diskutiert)&gt;</w:t>
      </w:r>
    </w:p>
    <w:p w14:paraId="0E4E10DC" w14:textId="77777777" w:rsidR="00717BD0" w:rsidRDefault="00717BD0" w:rsidP="00D175B8"/>
    <w:p w14:paraId="0A03218C" w14:textId="77777777" w:rsidR="001D2820" w:rsidRDefault="00D175B8" w:rsidP="00D175B8">
      <w:r>
        <w:t>&lt;</w:t>
      </w:r>
      <w:r w:rsidR="001D2820">
        <w:t>Exportklassen der Packages mit allen public-Methoden</w:t>
      </w:r>
    </w:p>
    <w:p w14:paraId="352ABA79" w14:textId="77777777" w:rsidR="001D2820" w:rsidRDefault="001D2820" w:rsidP="00D175B8">
      <w:r>
        <w:lastRenderedPageBreak/>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37" w:name="_Toc293321537"/>
      <w:r>
        <w:lastRenderedPageBreak/>
        <w:t>Architekturkonzepte</w:t>
      </w:r>
      <w:bookmarkEnd w:id="37"/>
    </w:p>
    <w:p w14:paraId="0D3DD21D" w14:textId="77777777" w:rsidR="008B67BC" w:rsidRDefault="008B67BC" w:rsidP="008B67BC">
      <w:pPr>
        <w:pStyle w:val="berschrift3"/>
      </w:pPr>
      <w:bookmarkStart w:id="38" w:name="_Toc293321538"/>
      <w:r w:rsidRPr="00B7096A">
        <w:t>Rails</w:t>
      </w:r>
      <w:bookmarkEnd w:id="38"/>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Rails Server eingebaut.</w:t>
      </w:r>
    </w:p>
    <w:p w14:paraId="18A470E8" w14:textId="77777777" w:rsidR="00D16773" w:rsidRDefault="00D16773" w:rsidP="00D16773">
      <w:pPr>
        <w:pStyle w:val="berschrift5"/>
      </w:pPr>
      <w:r>
        <w:t>Active Record</w:t>
      </w:r>
    </w:p>
    <w:p w14:paraId="5A55622E" w14:textId="1655E4E5" w:rsidR="00D16773" w:rsidRDefault="00D16773" w:rsidP="00A926BA">
      <w:r>
        <w:t>Rails verwendet als O</w:t>
      </w:r>
      <w:r w:rsidR="0092599B">
        <w:t>R</w:t>
      </w:r>
      <w:r>
        <w:t xml:space="preserve"> Mapper eine gleichnamige Implementation des Active Record Design Patterns. Mehr zu Active Record im Abschnitt </w:t>
      </w:r>
      <w:r>
        <w:fldChar w:fldCharType="begin"/>
      </w:r>
      <w:r>
        <w:instrText xml:space="preserve"> REF _Ref293315551 \w \h </w:instrText>
      </w:r>
      <w:r>
        <w:fldChar w:fldCharType="separate"/>
      </w:r>
      <w:r>
        <w:t>3.4.2.4</w:t>
      </w:r>
      <w:r>
        <w:fldChar w:fldCharType="end"/>
      </w:r>
      <w:r>
        <w:t xml:space="preserve"> „</w:t>
      </w:r>
      <w:r>
        <w:fldChar w:fldCharType="begin"/>
      </w:r>
      <w:r>
        <w:instrText xml:space="preserve"> REF _Ref293315551 \h </w:instrText>
      </w:r>
      <w:r>
        <w:fldChar w:fldCharType="separate"/>
      </w:r>
      <w:r w:rsidRPr="0092599B">
        <w:t>Active Record</w:t>
      </w:r>
      <w:r>
        <w:fldChar w:fldCharType="end"/>
      </w:r>
      <w:r>
        <w:t>“</w:t>
      </w:r>
    </w:p>
    <w:p w14:paraId="310A7236" w14:textId="7E907A17" w:rsidR="009F5E66" w:rsidRPr="00B7096A" w:rsidRDefault="009F5E66" w:rsidP="009F5E66">
      <w:pPr>
        <w:pStyle w:val="berschrift5"/>
      </w:pPr>
      <w:r w:rsidRPr="00B7096A">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D0C70" w:rsidRPr="00D77248" w:rsidRDefault="007D0C70" w:rsidP="003B23D3">
                              <w:pPr>
                                <w:pStyle w:val="Beschriftung"/>
                                <w:rPr>
                                  <w:noProof/>
                                  <w:sz w:val="20"/>
                                  <w:szCs w:val="20"/>
                                </w:rPr>
                              </w:pPr>
                              <w:bookmarkStart w:id="39" w:name="_Toc293321639"/>
                              <w:r>
                                <w:t xml:space="preserve">Abbildung </w:t>
                              </w:r>
                              <w:fldSimple w:instr=" SEQ Abbildung \* ARABIC ">
                                <w:r>
                                  <w:rPr>
                                    <w:noProof/>
                                  </w:rPr>
                                  <w:t>7</w:t>
                                </w:r>
                              </w:fldSimple>
                              <w:r>
                                <w:t xml:space="preserve"> - </w:t>
                              </w:r>
                              <w:r w:rsidRPr="007226DE">
                                <w:t>Aufbau Apache Erweiterung Passenger</w:t>
                              </w:r>
                              <w:r>
                                <w:t xml:space="preserve">, Quelle: </w:t>
                              </w:r>
                              <w:r w:rsidRPr="00B4632C">
                                <w:t>http://www.modrails.com/documentation/Architectural%20overview.html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0329DD" w:rsidRPr="00D77248" w:rsidRDefault="000329DD" w:rsidP="003B23D3">
                        <w:pPr>
                          <w:pStyle w:val="Beschriftung"/>
                          <w:rPr>
                            <w:noProof/>
                            <w:sz w:val="20"/>
                            <w:szCs w:val="20"/>
                          </w:rPr>
                        </w:pPr>
                        <w:bookmarkStart w:id="40" w:name="_Toc293321639"/>
                        <w:r>
                          <w:t xml:space="preserve">Abbildung </w:t>
                        </w:r>
                        <w:fldSimple w:instr=" SEQ Abbildung \* ARABIC ">
                          <w:r w:rsidR="006376AB">
                            <w:rPr>
                              <w:noProof/>
                            </w:rPr>
                            <w:t>7</w:t>
                          </w:r>
                        </w:fldSimple>
                        <w:r>
                          <w:t xml:space="preserve"> - </w:t>
                        </w:r>
                        <w:r w:rsidRPr="007226DE">
                          <w:t>Aufbau Apache Erweiterung Passenger</w:t>
                        </w:r>
                        <w:r>
                          <w:t xml:space="preserve">, Quelle: </w:t>
                        </w:r>
                        <w:r w:rsidRPr="00B4632C">
                          <w:t>http://www.modrails.com/documentation/Architectural%20overview.html</w:t>
                        </w:r>
                        <w:bookmarkEnd w:id="40"/>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Rails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r w:rsidR="003218D9">
        <w:t>Rails MVC</w:t>
      </w:r>
      <w:r w:rsidR="003218D9">
        <w:fldChar w:fldCharType="end"/>
      </w:r>
      <w:r w:rsidR="00826018">
        <w:t xml:space="preserve"> </w:t>
      </w:r>
      <w:r w:rsidR="0016325D">
        <w:t>verwiesen.</w:t>
      </w:r>
    </w:p>
    <w:p w14:paraId="000EF250" w14:textId="77777777" w:rsidR="0008584C" w:rsidRDefault="008B67BC" w:rsidP="0008584C">
      <w:pPr>
        <w:pStyle w:val="berschrift4"/>
      </w:pPr>
      <w:r w:rsidRPr="00B7096A">
        <w:lastRenderedPageBreak/>
        <w:t>Errorhandling</w:t>
      </w:r>
    </w:p>
    <w:p w14:paraId="44104EB3" w14:textId="2917AEC2" w:rsidR="00846CAF" w:rsidRPr="00846CAF" w:rsidRDefault="00846CAF" w:rsidP="00846CAF">
      <w:r>
        <w:t xml:space="preserve">Beim Errorhandling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D0C70" w:rsidRPr="00274ABB" w:rsidRDefault="007D0C70" w:rsidP="0017150A">
                              <w:pPr>
                                <w:pStyle w:val="Beschriftung"/>
                                <w:rPr>
                                  <w:noProof/>
                                  <w:sz w:val="20"/>
                                  <w:szCs w:val="20"/>
                                </w:rPr>
                              </w:pPr>
                              <w:bookmarkStart w:id="40" w:name="_Ref293199705"/>
                              <w:bookmarkStart w:id="41" w:name="_Toc293321640"/>
                              <w:r>
                                <w:t xml:space="preserve">Abbildung </w:t>
                              </w:r>
                              <w:fldSimple w:instr=" SEQ Abbildung \* ARABIC ">
                                <w:r>
                                  <w:rPr>
                                    <w:noProof/>
                                  </w:rPr>
                                  <w:t>8</w:t>
                                </w:r>
                              </w:fldSimple>
                              <w:r>
                                <w:t xml:space="preserve"> - Allgemeine Fehlermeldung Rails-Server</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0329DD" w:rsidRPr="00274ABB" w:rsidRDefault="000329DD" w:rsidP="0017150A">
                        <w:pPr>
                          <w:pStyle w:val="Beschriftung"/>
                          <w:rPr>
                            <w:noProof/>
                            <w:sz w:val="20"/>
                            <w:szCs w:val="20"/>
                          </w:rPr>
                        </w:pPr>
                        <w:bookmarkStart w:id="43" w:name="_Ref293199705"/>
                        <w:bookmarkStart w:id="44" w:name="_Toc293321640"/>
                        <w:r>
                          <w:t xml:space="preserve">Abbildung </w:t>
                        </w:r>
                        <w:fldSimple w:instr=" SEQ Abbildung \* ARABIC ">
                          <w:r w:rsidR="006376AB">
                            <w:rPr>
                              <w:noProof/>
                            </w:rPr>
                            <w:t>8</w:t>
                          </w:r>
                        </w:fldSimple>
                        <w:r>
                          <w:t xml:space="preserve"> - Allgemeine Fehlermeldung Rails-Server</w:t>
                        </w:r>
                        <w:bookmarkEnd w:id="43"/>
                        <w:bookmarkEnd w:id="44"/>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r w:rsidRPr="00B7096A">
        <w:t>Logging &amp; Debugging</w:t>
      </w:r>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D0C70" w:rsidRPr="0075430D" w:rsidRDefault="007D0C70" w:rsidP="001B0404">
                              <w:pPr>
                                <w:pStyle w:val="Beschriftung"/>
                                <w:rPr>
                                  <w:noProof/>
                                  <w:sz w:val="20"/>
                                  <w:szCs w:val="20"/>
                                </w:rPr>
                              </w:pPr>
                              <w:bookmarkStart w:id="42" w:name="_Toc293321641"/>
                              <w:r>
                                <w:t xml:space="preserve">Abbildung </w:t>
                              </w:r>
                              <w:fldSimple w:instr=" SEQ Abbildung \* ARABIC ">
                                <w:r>
                                  <w:rPr>
                                    <w:noProof/>
                                  </w:rPr>
                                  <w:t>9</w:t>
                                </w:r>
                              </w:fldSimple>
                              <w:r>
                                <w:t xml:space="preserve"> - Logeintrag unter Rails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0329DD" w:rsidRPr="0075430D" w:rsidRDefault="000329DD" w:rsidP="001B0404">
                        <w:pPr>
                          <w:pStyle w:val="Beschriftung"/>
                          <w:rPr>
                            <w:noProof/>
                            <w:sz w:val="20"/>
                            <w:szCs w:val="20"/>
                          </w:rPr>
                        </w:pPr>
                        <w:bookmarkStart w:id="46" w:name="_Toc293321641"/>
                        <w:r>
                          <w:t xml:space="preserve">Abbildung </w:t>
                        </w:r>
                        <w:fldSimple w:instr=" SEQ Abbildung \* ARABIC ">
                          <w:r w:rsidR="006376AB">
                            <w:rPr>
                              <w:noProof/>
                            </w:rPr>
                            <w:t>9</w:t>
                          </w:r>
                        </w:fldSimple>
                        <w:r>
                          <w:t xml:space="preserve"> - Logeintrag unter Rails</w:t>
                        </w:r>
                        <w:bookmarkEnd w:id="46"/>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ersichtlich. Diese Anzeige macht ersichtlich</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D0C70" w:rsidRPr="00FF5528" w:rsidRDefault="007D0C70" w:rsidP="00BE07BE">
                              <w:pPr>
                                <w:pStyle w:val="Beschriftung"/>
                                <w:rPr>
                                  <w:noProof/>
                                  <w:sz w:val="20"/>
                                  <w:szCs w:val="20"/>
                                </w:rPr>
                              </w:pPr>
                              <w:bookmarkStart w:id="43" w:name="_Toc293321642"/>
                              <w:r>
                                <w:t xml:space="preserve">Abbildung </w:t>
                              </w:r>
                              <w:fldSimple w:instr=" SEQ Abbildung \* ARABIC ">
                                <w:r>
                                  <w:rPr>
                                    <w:noProof/>
                                  </w:rPr>
                                  <w:t>10</w:t>
                                </w:r>
                              </w:fldSimple>
                              <w:r>
                                <w:t xml:space="preserve"> - Fehlerbericht von Ruby-Server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0329DD" w:rsidRPr="00FF5528" w:rsidRDefault="000329DD" w:rsidP="00BE07BE">
                        <w:pPr>
                          <w:pStyle w:val="Beschriftung"/>
                          <w:rPr>
                            <w:noProof/>
                            <w:sz w:val="20"/>
                            <w:szCs w:val="20"/>
                          </w:rPr>
                        </w:pPr>
                        <w:bookmarkStart w:id="48" w:name="_Toc293321642"/>
                        <w:r>
                          <w:t xml:space="preserve">Abbildung </w:t>
                        </w:r>
                        <w:fldSimple w:instr=" SEQ Abbildung \* ARABIC ">
                          <w:r w:rsidR="006376AB">
                            <w:rPr>
                              <w:noProof/>
                            </w:rPr>
                            <w:t>10</w:t>
                          </w:r>
                        </w:fldSimple>
                        <w:r>
                          <w:t xml:space="preserve"> - Fehlerbericht von Ruby-Server</w:t>
                        </w:r>
                        <w:bookmarkEnd w:id="48"/>
                      </w:p>
                    </w:txbxContent>
                  </v:textbox>
                </v:shape>
                <w10:wrap type="topAndBottom"/>
              </v:group>
            </w:pict>
          </mc:Fallback>
        </mc:AlternateContent>
      </w:r>
      <w:r w:rsidR="009F77AA">
        <w:t>Die nachfolgende Abbildung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4" w:name="_Toc293321539"/>
      <w:r w:rsidRPr="00B7096A">
        <w:lastRenderedPageBreak/>
        <w:t>Android</w:t>
      </w:r>
      <w:bookmarkEnd w:id="44"/>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r w:rsidRPr="00B7096A">
        <w:t>Null-Object</w:t>
      </w:r>
    </w:p>
    <w:p w14:paraId="0A84D299" w14:textId="73FBAE0F" w:rsidR="009F5E66" w:rsidRDefault="00F804FE" w:rsidP="009F5E66">
      <w:r w:rsidRPr="00B7096A">
        <w:t xml:space="preserve">Das Null-Object Pattern wird für die Implementation des Interface </w:t>
      </w:r>
      <w:r w:rsidR="008D6B00" w:rsidRPr="00B7096A">
        <w:t>LocationListener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77777777" w:rsidR="00E6789A"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1792" behindDoc="0" locked="0" layoutInCell="1" allowOverlap="1" wp14:anchorId="1DC44D1B" wp14:editId="0ECEB9DC">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7D0C70" w:rsidRPr="007E0AB9" w:rsidRDefault="007D0C70" w:rsidP="00E6789A">
                              <w:pPr>
                                <w:pStyle w:val="Beschriftung"/>
                                <w:rPr>
                                  <w:noProof/>
                                  <w:sz w:val="20"/>
                                  <w:szCs w:val="20"/>
                                </w:rPr>
                              </w:pPr>
                              <w:bookmarkStart w:id="45" w:name="_Toc293321643"/>
                              <w:r>
                                <w:t xml:space="preserve">Abbildung </w:t>
                              </w:r>
                              <w:fldSimple w:instr=" SEQ Abbildung \* ARABIC ">
                                <w:r>
                                  <w:rPr>
                                    <w:noProof/>
                                  </w:rPr>
                                  <w:t>11</w:t>
                                </w:r>
                              </w:fldSimple>
                              <w:r>
                                <w:t xml:space="preserve"> </w:t>
                              </w:r>
                              <w:r w:rsidRPr="00C91E06">
                                <w:t>- Null Object Pattern für LocationListener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1792;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36"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0329DD" w:rsidRPr="007E0AB9" w:rsidRDefault="000329DD" w:rsidP="00E6789A">
                        <w:pPr>
                          <w:pStyle w:val="Beschriftung"/>
                          <w:rPr>
                            <w:noProof/>
                            <w:sz w:val="20"/>
                            <w:szCs w:val="20"/>
                          </w:rPr>
                        </w:pPr>
                        <w:bookmarkStart w:id="51" w:name="_Toc293321643"/>
                        <w:r>
                          <w:t xml:space="preserve">Abbildung </w:t>
                        </w:r>
                        <w:fldSimple w:instr=" SEQ Abbildung \* ARABIC ">
                          <w:r w:rsidR="006376AB">
                            <w:rPr>
                              <w:noProof/>
                            </w:rPr>
                            <w:t>11</w:t>
                          </w:r>
                        </w:fldSimple>
                        <w:r>
                          <w:t xml:space="preserve"> </w:t>
                        </w:r>
                        <w:r w:rsidRPr="00C91E06">
                          <w:t>- Null Object Pattern für LocationListener</w:t>
                        </w:r>
                        <w:bookmarkEnd w:id="51"/>
                      </w:p>
                    </w:txbxContent>
                  </v:textbox>
                </v:shape>
                <w10:wrap type="tight"/>
              </v:group>
            </w:pict>
          </mc:Fallback>
        </mc:AlternateContent>
      </w:r>
      <w:r w:rsidR="007E6F3E" w:rsidRPr="00C5371F">
        <w:rPr>
          <w:lang w:val="en-US"/>
        </w:rPr>
        <w:t>Übergabe Null-Object bei Methode requestLocationUpdates(.., new LocationListener());</w:t>
      </w:r>
    </w:p>
    <w:p w14:paraId="175BDF26" w14:textId="6A7E0B6E" w:rsidR="00401A42" w:rsidRPr="00401A42" w:rsidRDefault="00401A42" w:rsidP="00401A42">
      <w:pPr>
        <w:rPr>
          <w:lang w:val="en-US"/>
        </w:rPr>
      </w:pPr>
      <w:r>
        <w:rPr>
          <w:lang w:val="en-US"/>
        </w:rPr>
        <w:t>TODO: Fix this</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Pr="0025009D"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D0C70" w:rsidRPr="00EF0BB8" w:rsidRDefault="007D0C70" w:rsidP="00F56B1C">
                              <w:pPr>
                                <w:pStyle w:val="Beschriftung"/>
                                <w:rPr>
                                  <w:noProof/>
                                  <w:sz w:val="20"/>
                                  <w:szCs w:val="20"/>
                                </w:rPr>
                              </w:pPr>
                              <w:bookmarkStart w:id="46" w:name="_Toc293321644"/>
                              <w:r>
                                <w:t xml:space="preserve">Abbildung </w:t>
                              </w:r>
                              <w:fldSimple w:instr=" SEQ Abbildung \* ARABIC ">
                                <w:r>
                                  <w:rPr>
                                    <w:noProof/>
                                  </w:rPr>
                                  <w:t>12</w:t>
                                </w:r>
                              </w:fldSimple>
                              <w:r>
                                <w:t xml:space="preserve"> - Interface Transmittable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8"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0329DD" w:rsidRPr="00EF0BB8" w:rsidRDefault="000329DD" w:rsidP="00F56B1C">
                        <w:pPr>
                          <w:pStyle w:val="Beschriftung"/>
                          <w:rPr>
                            <w:noProof/>
                            <w:sz w:val="20"/>
                            <w:szCs w:val="20"/>
                          </w:rPr>
                        </w:pPr>
                        <w:bookmarkStart w:id="53" w:name="_Toc293321644"/>
                        <w:r>
                          <w:t xml:space="preserve">Abbildung </w:t>
                        </w:r>
                        <w:fldSimple w:instr=" SEQ Abbildung \* ARABIC ">
                          <w:r w:rsidR="006376AB">
                            <w:rPr>
                              <w:noProof/>
                            </w:rPr>
                            <w:t>12</w:t>
                          </w:r>
                        </w:fldSimple>
                        <w:r>
                          <w:t xml:space="preserve"> - Interface Transmittable</w:t>
                        </w:r>
                        <w:bookmarkEnd w:id="53"/>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Verwendung Interface Transmittable</w:t>
      </w:r>
      <w:r w:rsidR="00657512">
        <w:fldChar w:fldCharType="end"/>
      </w:r>
      <w:r w:rsidR="00751B18">
        <w:t xml:space="preserve">) </w:t>
      </w:r>
      <w:r>
        <w:t>wird anhand der Methode transmit aus der Klasse TimeEntryHelper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47" w:name="_Ref293201055"/>
      <w:bookmarkStart w:id="48" w:name="_Toc293321645"/>
      <w:r>
        <w:t xml:space="preserve">Abbildung </w:t>
      </w:r>
      <w:fldSimple w:instr=" SEQ Abbildung \* ARABIC ">
        <w:r w:rsidR="006376AB">
          <w:rPr>
            <w:noProof/>
          </w:rPr>
          <w:t>13</w:t>
        </w:r>
      </w:fldSimple>
      <w:r>
        <w:t xml:space="preserve"> </w:t>
      </w:r>
      <w:r w:rsidRPr="008F245A">
        <w:t>- Verwendung Interface Transmittable</w:t>
      </w:r>
      <w:bookmarkEnd w:id="47"/>
      <w:bookmarkEnd w:id="48"/>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49" w:name="_Toc293321646"/>
      <w:r>
        <w:t xml:space="preserve">Abbildung </w:t>
      </w:r>
      <w:fldSimple w:instr=" SEQ Abbildung \* ARABIC ">
        <w:r w:rsidR="006376AB">
          <w:rPr>
            <w:noProof/>
          </w:rPr>
          <w:t>14</w:t>
        </w:r>
      </w:fldSimple>
      <w:r>
        <w:t xml:space="preserve"> - Try Catch Konstrukt (Error Handling)</w:t>
      </w:r>
      <w:bookmarkEnd w:id="49"/>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Logging System </w:t>
      </w:r>
      <w:r w:rsidR="006C26B9">
        <w:t>„</w:t>
      </w:r>
      <w:r w:rsidR="00101017" w:rsidRPr="00B7096A">
        <w:t>LogCat</w:t>
      </w:r>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„Logging“ Meldungen erkannt.</w:t>
      </w:r>
    </w:p>
    <w:p w14:paraId="69A768CE" w14:textId="77777777" w:rsidR="00435B28" w:rsidRPr="00B7096A" w:rsidRDefault="00435B28" w:rsidP="00435B28">
      <w:pPr>
        <w:pStyle w:val="berschrift5"/>
      </w:pPr>
      <w:r w:rsidRPr="00B7096A">
        <w:t>Logging-Levels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3CAE18C8" w:rsidR="00FE1E02" w:rsidRPr="00B7096A" w:rsidRDefault="00FE1E02" w:rsidP="00FE1E02">
      <w:r w:rsidRPr="00B7096A">
        <w:t xml:space="preserve">Die Debugmeldungen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7B27EF73" w14:textId="77777777" w:rsidR="00FE1E02" w:rsidRPr="00B7096A" w:rsidRDefault="00FE1E02" w:rsidP="00435B28">
      <w:pPr>
        <w:pStyle w:val="berschrift6"/>
      </w:pPr>
      <w:r w:rsidRPr="00B7096A">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 Logging-Levels).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Loggingsystem erfasst. Dazu wird die passende Methode e(…) der Klasse Log mit dem Klassenidentifikator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D0C70" w:rsidRPr="000500D7" w:rsidRDefault="007D0C70" w:rsidP="00013A58">
                                <w:pPr>
                                  <w:pStyle w:val="Beschriftung"/>
                                  <w:rPr>
                                    <w:noProof/>
                                    <w:sz w:val="20"/>
                                    <w:szCs w:val="20"/>
                                  </w:rPr>
                                </w:pPr>
                                <w:bookmarkStart w:id="50" w:name="_Toc293321647"/>
                                <w:r>
                                  <w:t xml:space="preserve">Abbildung </w:t>
                                </w:r>
                                <w:fldSimple w:instr=" SEQ Abbildung \* ARABIC ">
                                  <w:r>
                                    <w:rPr>
                                      <w:noProof/>
                                    </w:rPr>
                                    <w:t>15</w:t>
                                  </w:r>
                                </w:fldSimple>
                                <w:r>
                                  <w:t xml:space="preserve"> </w:t>
                                </w:r>
                                <w:r w:rsidRPr="002A0C89">
                                  <w:t>- Logeinträge anzeigen mit LogCat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D0C70" w:rsidRDefault="007D0C70"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4"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0329DD" w:rsidRPr="000500D7" w:rsidRDefault="000329DD" w:rsidP="00013A58">
                          <w:pPr>
                            <w:pStyle w:val="Beschriftung"/>
                            <w:rPr>
                              <w:noProof/>
                              <w:sz w:val="20"/>
                              <w:szCs w:val="20"/>
                            </w:rPr>
                          </w:pPr>
                          <w:bookmarkStart w:id="58" w:name="_Toc293321647"/>
                          <w:r>
                            <w:t xml:space="preserve">Abbildung </w:t>
                          </w:r>
                          <w:fldSimple w:instr=" SEQ Abbildung \* ARABIC ">
                            <w:r w:rsidR="006376AB">
                              <w:rPr>
                                <w:noProof/>
                              </w:rPr>
                              <w:t>15</w:t>
                            </w:r>
                          </w:fldSimple>
                          <w:r>
                            <w:t xml:space="preserve"> </w:t>
                          </w:r>
                          <w:r w:rsidRPr="002A0C89">
                            <w:t>- Logeinträge anzeigen mit LogCat</w:t>
                          </w:r>
                          <w:bookmarkEnd w:id="58"/>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0329DD" w:rsidRDefault="000329DD"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1" w:name="_Ref293200898"/>
      <w:bookmarkStart w:id="52" w:name="_Ref293200910"/>
      <w:bookmarkStart w:id="53" w:name="_Toc293321540"/>
      <w:r>
        <w:lastRenderedPageBreak/>
        <w:t>Beschreibung der Packages</w:t>
      </w:r>
      <w:bookmarkEnd w:id="51"/>
      <w:bookmarkEnd w:id="52"/>
      <w:bookmarkEnd w:id="53"/>
    </w:p>
    <w:p w14:paraId="29337925" w14:textId="77777777" w:rsidR="00B9663B" w:rsidRDefault="00B9663B" w:rsidP="00B9663B">
      <w:bookmarkStart w:id="54"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JavaDoc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Besserer Verweis auf JavaDoc</w:t>
      </w:r>
    </w:p>
    <w:p w14:paraId="0CAE37EE" w14:textId="79056AA4" w:rsidR="00135CF3" w:rsidRDefault="00BA21BF" w:rsidP="00135CF3">
      <w:pPr>
        <w:pStyle w:val="berschrift2"/>
      </w:pPr>
      <w:r>
        <w:t>I</w:t>
      </w:r>
      <w:r w:rsidR="007A0295">
        <w:t>nterfaces</w:t>
      </w:r>
      <w:bookmarkEnd w:id="54"/>
    </w:p>
    <w:p w14:paraId="12A468AD" w14:textId="77777777" w:rsidR="001527CA" w:rsidRDefault="001527CA" w:rsidP="001527CA">
      <w:pPr>
        <w:pStyle w:val="berschrift3"/>
      </w:pPr>
      <w:bookmarkStart w:id="55" w:name="_Toc293321542"/>
      <w:r>
        <w:t>Beschreibung</w:t>
      </w:r>
      <w:bookmarkEnd w:id="55"/>
    </w:p>
    <w:p w14:paraId="4A612666" w14:textId="77777777" w:rsidR="00B9663B" w:rsidRPr="00172EE4" w:rsidRDefault="00B9663B" w:rsidP="00B9663B">
      <w:bookmarkStart w:id="56" w:name="_Toc293321543"/>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r>
        <w:t>Klassenstruktur</w:t>
      </w:r>
      <w:bookmarkEnd w:id="56"/>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5"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57" w:name="_Toc293247003"/>
      <w:bookmarkStart w:id="58" w:name="_Toc293321648"/>
      <w:r>
        <w:t xml:space="preserve">Abbildung </w:t>
      </w:r>
      <w:fldSimple w:instr=" SEQ Abbildung \* ARABIC ">
        <w:r w:rsidR="006376AB">
          <w:rPr>
            <w:noProof/>
          </w:rPr>
          <w:t>16</w:t>
        </w:r>
      </w:fldSimple>
      <w:r>
        <w:t xml:space="preserve"> – Klassenstruktur Package interfaces</w:t>
      </w:r>
      <w:bookmarkEnd w:id="57"/>
      <w:bookmarkEnd w:id="58"/>
    </w:p>
    <w:p w14:paraId="17D56D8C" w14:textId="77777777" w:rsidR="00135CF3" w:rsidRDefault="00135CF3" w:rsidP="00135CF3">
      <w:pPr>
        <w:pStyle w:val="berschrift3"/>
      </w:pPr>
      <w:bookmarkStart w:id="59" w:name="_Toc293321544"/>
      <w:r>
        <w:t>Architekturkonzepte für Package (falls vorhanden)</w:t>
      </w:r>
      <w:bookmarkEnd w:id="59"/>
    </w:p>
    <w:p w14:paraId="13B962F3" w14:textId="514E17C3" w:rsidR="00135CF3" w:rsidRDefault="009E49AC" w:rsidP="00135CF3">
      <w:r w:rsidRPr="009E49AC">
        <w:rPr>
          <w:b/>
          <w:color w:val="FF0066"/>
        </w:rPr>
        <w:t>TODO</w:t>
      </w:r>
      <w:r>
        <w:t>: Verweis</w:t>
      </w:r>
    </w:p>
    <w:p w14:paraId="4A15B4E8" w14:textId="77777777" w:rsidR="00135CF3" w:rsidRDefault="00135CF3" w:rsidP="00135CF3">
      <w:pPr>
        <w:pStyle w:val="berschrift3"/>
      </w:pPr>
      <w:bookmarkStart w:id="60" w:name="_Toc293321545"/>
      <w:r>
        <w:t>Klassenspezifikationen</w:t>
      </w:r>
      <w:bookmarkEnd w:id="60"/>
    </w:p>
    <w:p w14:paraId="0D68E03D" w14:textId="77777777" w:rsidR="00855AB5" w:rsidRDefault="00855AB5" w:rsidP="00855AB5">
      <w:pPr>
        <w:pStyle w:val="berschrift4"/>
      </w:pPr>
      <w:bookmarkStart w:id="61" w:name="_Ref293075122"/>
      <w:r>
        <w:t>C</w:t>
      </w:r>
      <w:r w:rsidR="00E22E5F">
        <w:t>on</w:t>
      </w:r>
      <w:r>
        <w:t>firmable</w:t>
      </w:r>
      <w:bookmarkEnd w:id="61"/>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62" w:name="_Ref293075004"/>
      <w:r>
        <w:br w:type="page"/>
      </w:r>
    </w:p>
    <w:p w14:paraId="06F22437" w14:textId="68D8BA8D" w:rsidR="00855AB5" w:rsidRDefault="00855AB5" w:rsidP="00855AB5">
      <w:pPr>
        <w:pStyle w:val="berschrift4"/>
      </w:pPr>
      <w:r>
        <w:lastRenderedPageBreak/>
        <w:t>Receivable</w:t>
      </w:r>
      <w:bookmarkEnd w:id="62"/>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63" w:name="_Ref293075145"/>
      <w:r>
        <w:t>Transmittable</w:t>
      </w:r>
      <w:bookmarkEnd w:id="63"/>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778E1BA1" w:rsidR="00E942F0" w:rsidRDefault="003C38C0"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r w:rsidRPr="006E164A">
              <w:rPr>
                <w:b/>
                <w:color w:val="FF0000"/>
              </w:rPr>
              <w:t>TODO</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64" w:name="_Toc293321546"/>
      <w:r>
        <w:t>N</w:t>
      </w:r>
      <w:r w:rsidR="007576BF">
        <w:t>etwork</w:t>
      </w:r>
      <w:bookmarkEnd w:id="64"/>
    </w:p>
    <w:p w14:paraId="7F096020" w14:textId="77777777" w:rsidR="00172EE4" w:rsidRDefault="00172EE4" w:rsidP="00172EE4">
      <w:pPr>
        <w:pStyle w:val="berschrift3"/>
      </w:pPr>
      <w:bookmarkStart w:id="65" w:name="_Toc293321547"/>
      <w:r>
        <w:t>Beschreibung</w:t>
      </w:r>
      <w:bookmarkEnd w:id="65"/>
    </w:p>
    <w:p w14:paraId="20A2F819" w14:textId="77777777" w:rsidR="00F6300B" w:rsidRPr="00172EE4" w:rsidRDefault="00F6300B" w:rsidP="00F6300B">
      <w:bookmarkStart w:id="66" w:name="_Toc293321548"/>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r>
        <w:t>Klassenstruktur</w:t>
      </w:r>
      <w:bookmarkEnd w:id="66"/>
    </w:p>
    <w:p w14:paraId="3962201E" w14:textId="77777777" w:rsidR="00C91A5A" w:rsidRDefault="00C91A5A" w:rsidP="00C91A5A">
      <w:pPr>
        <w:keepNext/>
      </w:pPr>
      <w:r>
        <w:rPr>
          <w:noProof/>
          <w:lang w:eastAsia="de-CH"/>
        </w:rPr>
        <w:drawing>
          <wp:inline distT="0" distB="0" distL="0" distR="0" wp14:anchorId="60685C67" wp14:editId="1EADCD63">
            <wp:extent cx="5760720" cy="8794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879475"/>
                    </a:xfrm>
                    <a:prstGeom prst="rect">
                      <a:avLst/>
                    </a:prstGeom>
                  </pic:spPr>
                </pic:pic>
              </a:graphicData>
            </a:graphic>
          </wp:inline>
        </w:drawing>
      </w:r>
    </w:p>
    <w:p w14:paraId="56E8BB31" w14:textId="0CAD0D02" w:rsidR="00C91A5A" w:rsidRPr="00C91A5A" w:rsidRDefault="00C91A5A" w:rsidP="00C91A5A">
      <w:pPr>
        <w:pStyle w:val="Beschriftung"/>
      </w:pPr>
      <w:bookmarkStart w:id="67" w:name="_Toc293247004"/>
      <w:bookmarkStart w:id="68" w:name="_Toc293321649"/>
      <w:r>
        <w:t xml:space="preserve">Abbildung </w:t>
      </w:r>
      <w:fldSimple w:instr=" SEQ Abbildung \* ARABIC ">
        <w:r w:rsidR="006376AB">
          <w:rPr>
            <w:noProof/>
          </w:rPr>
          <w:t>17</w:t>
        </w:r>
      </w:fldSimple>
      <w:r>
        <w:t xml:space="preserve"> - Klassenstruktur Package network</w:t>
      </w:r>
      <w:bookmarkEnd w:id="67"/>
      <w:bookmarkEnd w:id="68"/>
    </w:p>
    <w:p w14:paraId="38D316CF" w14:textId="77777777" w:rsidR="00135CF3" w:rsidRDefault="00135CF3" w:rsidP="00135CF3">
      <w:pPr>
        <w:pStyle w:val="berschrift3"/>
      </w:pPr>
      <w:bookmarkStart w:id="69" w:name="_Toc293321549"/>
      <w:r>
        <w:t>Architekturkonzepte für Package (falls vorhanden)</w:t>
      </w:r>
      <w:bookmarkEnd w:id="69"/>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0" w:name="_Toc293321550"/>
      <w:r>
        <w:t>Klassenspezifikationen</w:t>
      </w:r>
      <w:bookmarkEnd w:id="70"/>
    </w:p>
    <w:p w14:paraId="2DF53786" w14:textId="77777777" w:rsidR="00135CF3" w:rsidRDefault="00D175B8" w:rsidP="00135CF3">
      <w:r>
        <w:lastRenderedPageBreak/>
        <w:t>&lt;</w:t>
      </w:r>
      <w:r w:rsidR="00135CF3">
        <w:t>• nur wo sinnvoll, insbesondere Schnittstellenklassen</w:t>
      </w:r>
    </w:p>
    <w:p w14:paraId="335FEA45" w14:textId="77777777" w:rsidR="00135CF3" w:rsidRDefault="00135CF3" w:rsidP="00D175B8">
      <w:pPr>
        <w:ind w:left="708"/>
      </w:pPr>
      <w:r>
        <w:t>o mit wesentlichen Attributen und Methoden (meist als Javadoc)</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1" w:name="_Toc293321551"/>
      <w:r>
        <w:t>Interaktionen innerhalb Package (falls sinnvoll)</w:t>
      </w:r>
      <w:bookmarkEnd w:id="71"/>
    </w:p>
    <w:p w14:paraId="55FEF7F9" w14:textId="77777777" w:rsidR="0015308D" w:rsidRPr="0015308D" w:rsidRDefault="0015308D" w:rsidP="0015308D"/>
    <w:p w14:paraId="317BE67F" w14:textId="454580E9" w:rsidR="00135CF3" w:rsidRDefault="006C7D8C" w:rsidP="00135CF3">
      <w:pPr>
        <w:pStyle w:val="berschrift2"/>
      </w:pPr>
      <w:bookmarkStart w:id="72" w:name="_Toc293321552"/>
      <w:r>
        <w:t>M</w:t>
      </w:r>
      <w:r w:rsidR="002A48C6">
        <w:t>odels</w:t>
      </w:r>
      <w:bookmarkEnd w:id="72"/>
    </w:p>
    <w:p w14:paraId="79466435" w14:textId="77777777" w:rsidR="00E23DBD" w:rsidRDefault="00E23DBD" w:rsidP="00E23DBD">
      <w:pPr>
        <w:pStyle w:val="berschrift3"/>
      </w:pPr>
      <w:bookmarkStart w:id="73" w:name="_Toc293321553"/>
      <w:r>
        <w:t>Beschreibung</w:t>
      </w:r>
      <w:bookmarkEnd w:id="73"/>
    </w:p>
    <w:p w14:paraId="5D5BCDB5" w14:textId="77777777" w:rsidR="005E199A" w:rsidRDefault="005E199A" w:rsidP="005E199A">
      <w:bookmarkStart w:id="74" w:name="_Toc293321554"/>
      <w:r>
        <w:t xml:space="preserve">Im Package „models“ befinden sich alle Klassen, die dazu dienen, Daten persistent zu speichern. Dabei handelt es sich einerseits um verschiedene Daten, welche der Client von der Server-Seite benötigt, anderseits um Daten, die an den Server übertragen werden müssen. </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74"/>
    </w:p>
    <w:p w14:paraId="43C73032" w14:textId="77777777" w:rsidR="00216309" w:rsidRDefault="00216309" w:rsidP="00216309">
      <w:pPr>
        <w:keepNext/>
      </w:pPr>
      <w:r>
        <w:rPr>
          <w:noProof/>
          <w:lang w:eastAsia="de-CH"/>
        </w:rPr>
        <w:drawing>
          <wp:inline distT="0" distB="0" distL="0" distR="0" wp14:anchorId="0E4409CB" wp14:editId="633877DA">
            <wp:extent cx="5760720" cy="80035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8003540"/>
                    </a:xfrm>
                    <a:prstGeom prst="rect">
                      <a:avLst/>
                    </a:prstGeom>
                  </pic:spPr>
                </pic:pic>
              </a:graphicData>
            </a:graphic>
          </wp:inline>
        </w:drawing>
      </w:r>
    </w:p>
    <w:p w14:paraId="4B90D4E4" w14:textId="77777777" w:rsidR="00216309" w:rsidRPr="00051603" w:rsidRDefault="00216309" w:rsidP="00216309">
      <w:pPr>
        <w:pStyle w:val="Beschriftung"/>
      </w:pPr>
      <w:bookmarkStart w:id="75" w:name="_Toc293247005"/>
      <w:bookmarkStart w:id="76" w:name="_Toc293321650"/>
      <w:r>
        <w:t xml:space="preserve">Abbildung </w:t>
      </w:r>
      <w:fldSimple w:instr=" SEQ Abbildung \* ARABIC ">
        <w:r w:rsidR="006376AB">
          <w:rPr>
            <w:noProof/>
          </w:rPr>
          <w:t>18</w:t>
        </w:r>
      </w:fldSimple>
      <w:r>
        <w:t xml:space="preserve"> - Klassenstruktur Package models</w:t>
      </w:r>
      <w:bookmarkEnd w:id="75"/>
      <w:bookmarkEnd w:id="76"/>
    </w:p>
    <w:p w14:paraId="1508286C" w14:textId="77777777" w:rsidR="00216309" w:rsidRPr="00216309" w:rsidRDefault="00216309" w:rsidP="00216309"/>
    <w:p w14:paraId="104E7F58" w14:textId="77777777" w:rsidR="00135CF3" w:rsidRDefault="00135CF3" w:rsidP="00135CF3">
      <w:pPr>
        <w:pStyle w:val="berschrift3"/>
      </w:pPr>
      <w:bookmarkStart w:id="77" w:name="_Toc293321555"/>
      <w:r>
        <w:lastRenderedPageBreak/>
        <w:t>Architekturkonzepte für Package (falls vorhanden)</w:t>
      </w:r>
      <w:bookmarkEnd w:id="77"/>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78" w:name="_Toc293321556"/>
      <w:r>
        <w:t>Klassenspezifikationen</w:t>
      </w:r>
      <w:bookmarkEnd w:id="78"/>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o mit wesentlichen Attributen und Methoden (meist als Javadoc)</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r w:rsidR="00A74446">
        <w:t>Receivable</w:t>
      </w:r>
      <w:r w:rsidR="00A74446">
        <w:fldChar w:fldCharType="end"/>
      </w:r>
      <w:r w:rsidR="00A74446">
        <w:t xml:space="preserve"> erläutert.</w:t>
      </w:r>
      <w:r w:rsidR="007C5696">
        <w:t xml:space="preserve"> Die Klasse TimeEntry implementiert die Interfaces Confirmable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r w:rsidR="007C5696">
        <w:t>Confirmable</w:t>
      </w:r>
      <w:r w:rsidR="007C5696">
        <w:fldChar w:fldCharType="end"/>
      </w:r>
      <w:r w:rsidR="007C5696">
        <w:t xml:space="preserve">) und Transmittable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7C5696">
        <w:t>).</w:t>
      </w:r>
    </w:p>
    <w:p w14:paraId="3B011941" w14:textId="77777777" w:rsidR="00135CF3" w:rsidRDefault="00135CF3" w:rsidP="00135CF3">
      <w:pPr>
        <w:pStyle w:val="berschrift3"/>
      </w:pPr>
      <w:bookmarkStart w:id="79" w:name="_Toc293321557"/>
      <w:r>
        <w:t>Interaktionen innerhalb Package (falls sinnvoll)</w:t>
      </w:r>
      <w:bookmarkEnd w:id="79"/>
    </w:p>
    <w:p w14:paraId="343299A5" w14:textId="48249E37" w:rsidR="0013069F" w:rsidRDefault="006F0B66" w:rsidP="0013069F">
      <w:pPr>
        <w:pStyle w:val="berschrift2"/>
      </w:pPr>
      <w:bookmarkStart w:id="80" w:name="_Toc293321558"/>
      <w:r>
        <w:t>D</w:t>
      </w:r>
      <w:r w:rsidR="003E2AE2">
        <w:t>atabase</w:t>
      </w:r>
      <w:bookmarkEnd w:id="80"/>
    </w:p>
    <w:p w14:paraId="143D3047" w14:textId="77777777" w:rsidR="000257C2" w:rsidRDefault="000257C2" w:rsidP="000257C2">
      <w:pPr>
        <w:pStyle w:val="berschrift3"/>
      </w:pPr>
      <w:bookmarkStart w:id="81" w:name="_Toc293321559"/>
      <w:r>
        <w:t>Beschreibung</w:t>
      </w:r>
      <w:bookmarkEnd w:id="81"/>
    </w:p>
    <w:p w14:paraId="49FC7A1A" w14:textId="77777777" w:rsidR="00C60B1E" w:rsidRPr="000257C2" w:rsidRDefault="00C60B1E" w:rsidP="00C60B1E">
      <w:bookmarkStart w:id="82" w:name="_Toc293321560"/>
      <w:r>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82"/>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8"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83" w:name="_Toc293247006"/>
      <w:bookmarkStart w:id="84" w:name="_Toc293321651"/>
      <w:r>
        <w:t xml:space="preserve">Abbildung </w:t>
      </w:r>
      <w:fldSimple w:instr=" SEQ Abbildung \* ARABIC ">
        <w:r w:rsidR="006376AB">
          <w:rPr>
            <w:noProof/>
          </w:rPr>
          <w:t>19</w:t>
        </w:r>
      </w:fldSimple>
      <w:r>
        <w:t xml:space="preserve"> - Klassenstruktur Package database</w:t>
      </w:r>
      <w:bookmarkEnd w:id="83"/>
      <w:bookmarkEnd w:id="84"/>
    </w:p>
    <w:p w14:paraId="4BCFB8CE" w14:textId="77777777" w:rsidR="0013069F" w:rsidRDefault="0013069F" w:rsidP="0013069F">
      <w:pPr>
        <w:pStyle w:val="berschrift3"/>
      </w:pPr>
      <w:bookmarkStart w:id="85" w:name="_Toc293321561"/>
      <w:r>
        <w:t>Architekturkonzepte für Package (falls vorhanden)</w:t>
      </w:r>
      <w:bookmarkEnd w:id="85"/>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86" w:name="_Toc293321562"/>
      <w:r>
        <w:t>Klassenspezifikationen</w:t>
      </w:r>
      <w:bookmarkEnd w:id="86"/>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lastRenderedPageBreak/>
        <w:t>o mit wesentlichen Attributen und Methoden (meist als Javadoc)</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87" w:name="_Toc293321563"/>
      <w:r>
        <w:t>Interaktionen innerhalb Package (falls sinnvoll)</w:t>
      </w:r>
      <w:bookmarkEnd w:id="87"/>
    </w:p>
    <w:p w14:paraId="713AB23A" w14:textId="77777777" w:rsidR="00D51FEE" w:rsidRDefault="00D51FEE" w:rsidP="00D51FEE">
      <w:pPr>
        <w:pStyle w:val="berschrift2"/>
      </w:pPr>
      <w:bookmarkStart w:id="88" w:name="_Toc293321564"/>
      <w:r>
        <w:t>Application</w:t>
      </w:r>
      <w:bookmarkEnd w:id="88"/>
    </w:p>
    <w:p w14:paraId="73D43CD9" w14:textId="77777777" w:rsidR="00D51FEE" w:rsidRDefault="00D51FEE" w:rsidP="00D51FEE">
      <w:pPr>
        <w:pStyle w:val="berschrift3"/>
      </w:pPr>
      <w:bookmarkStart w:id="89" w:name="_Toc293321565"/>
      <w:r>
        <w:t>Beschreibung</w:t>
      </w:r>
      <w:bookmarkEnd w:id="89"/>
    </w:p>
    <w:p w14:paraId="248520E6" w14:textId="77777777" w:rsidR="00AE67EA" w:rsidRPr="00D0523C" w:rsidRDefault="00AE67EA" w:rsidP="00AE67EA">
      <w:bookmarkStart w:id="90" w:name="_Toc293321566"/>
      <w:r>
        <w:t>Das Package „application“ dient der Beaufsichtigung des aktuellen Zustands der Applikation. Die schliesst die aktuelle Systemkonfiguration oder gespeicherte Logindaten ein.</w:t>
      </w:r>
    </w:p>
    <w:p w14:paraId="2283D52C" w14:textId="77777777" w:rsidR="00D51FEE" w:rsidRDefault="00D51FEE" w:rsidP="00D51FEE">
      <w:pPr>
        <w:pStyle w:val="berschrift3"/>
      </w:pPr>
      <w:r>
        <w:t>Klassenstruktur</w:t>
      </w:r>
      <w:bookmarkEnd w:id="90"/>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9"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1" w:name="_Toc293247007"/>
      <w:bookmarkStart w:id="92" w:name="_Toc293321652"/>
      <w:r>
        <w:t xml:space="preserve">Abbildung </w:t>
      </w:r>
      <w:fldSimple w:instr=" SEQ Abbildung \* ARABIC ">
        <w:r w:rsidR="006376AB">
          <w:rPr>
            <w:noProof/>
          </w:rPr>
          <w:t>20</w:t>
        </w:r>
      </w:fldSimple>
      <w:r>
        <w:t xml:space="preserve"> - Klassenstruktur Package application</w:t>
      </w:r>
      <w:bookmarkEnd w:id="91"/>
      <w:bookmarkEnd w:id="92"/>
    </w:p>
    <w:p w14:paraId="134EE85F" w14:textId="77777777" w:rsidR="00D51FEE" w:rsidRDefault="00D51FEE" w:rsidP="00D51FEE">
      <w:pPr>
        <w:pStyle w:val="berschrift3"/>
      </w:pPr>
      <w:bookmarkStart w:id="93" w:name="_Toc293321567"/>
      <w:r>
        <w:t>Architekturkonzepte für Package (falls vorhanden)</w:t>
      </w:r>
      <w:bookmarkEnd w:id="93"/>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94" w:name="_Toc293321568"/>
      <w:r>
        <w:t>Klassenspezifikationen</w:t>
      </w:r>
      <w:bookmarkEnd w:id="94"/>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o mit wesentlichen Attributen und Methoden (meist als Javadoc)</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95" w:name="_Toc293321569"/>
      <w:r>
        <w:t>Interaktionen innerhalb Package (falls sinnvoll)</w:t>
      </w:r>
      <w:bookmarkEnd w:id="95"/>
    </w:p>
    <w:p w14:paraId="69635C76" w14:textId="77777777" w:rsidR="00D51FEE" w:rsidRPr="00D51FEE" w:rsidRDefault="00D51FEE" w:rsidP="00D51FEE"/>
    <w:p w14:paraId="650C2192" w14:textId="77777777" w:rsidR="00445B7A" w:rsidRDefault="00445B7A" w:rsidP="00445B7A">
      <w:pPr>
        <w:pStyle w:val="berschrift2"/>
      </w:pPr>
      <w:bookmarkStart w:id="96" w:name="_Toc293321570"/>
      <w:r>
        <w:t>Services</w:t>
      </w:r>
      <w:bookmarkEnd w:id="96"/>
    </w:p>
    <w:p w14:paraId="139F4335" w14:textId="77777777" w:rsidR="0008161E" w:rsidRDefault="0008161E" w:rsidP="0008161E">
      <w:pPr>
        <w:pStyle w:val="berschrift3"/>
      </w:pPr>
      <w:bookmarkStart w:id="97" w:name="_Toc293321571"/>
      <w:r>
        <w:lastRenderedPageBreak/>
        <w:t>Beschreibung</w:t>
      </w:r>
      <w:bookmarkEnd w:id="97"/>
    </w:p>
    <w:p w14:paraId="6E0686CE" w14:textId="07416FB5" w:rsidR="00140055" w:rsidRDefault="00EA1F08" w:rsidP="00F555EB">
      <w:bookmarkStart w:id="98" w:name="_Toc293321572"/>
      <w:r>
        <w:t>Das Package „services“ sorgt dafür,</w:t>
      </w:r>
      <w:r w:rsidR="00140055">
        <w:t xml:space="preserve"> dass die Daten zwischen Server und Client synchronisiert werden. So ist </w:t>
      </w:r>
      <w:r w:rsidR="000E74B8">
        <w:t xml:space="preserve">sind die Services dafür verantwortlich, die Daten aus der Datenbank zu lesen, diese mithilfe des Packages „network“ zu übertragen, und schlussendlich die </w:t>
      </w:r>
      <w:r w:rsidR="00F555EB">
        <w:t xml:space="preserve">empfangenen </w:t>
      </w:r>
      <w:r w:rsidR="000E74B8">
        <w:t xml:space="preserve">Daten wieder in die Datenbank </w:t>
      </w:r>
      <w:r w:rsidR="00F555EB">
        <w:t>zu schreiben.</w:t>
      </w:r>
    </w:p>
    <w:p w14:paraId="7B6EE782" w14:textId="5859D120" w:rsidR="00AA6430" w:rsidRDefault="00AA6430" w:rsidP="00AA6430">
      <w:pPr>
        <w:pStyle w:val="berschrift3"/>
      </w:pPr>
      <w:r>
        <w:t>Klassenstruktur</w:t>
      </w:r>
      <w:bookmarkEnd w:id="98"/>
    </w:p>
    <w:p w14:paraId="6B03B67B" w14:textId="77777777" w:rsidR="001A45A6" w:rsidRDefault="001A45A6" w:rsidP="001A45A6">
      <w:pPr>
        <w:keepNext/>
      </w:pPr>
      <w:r>
        <w:rPr>
          <w:noProof/>
          <w:lang w:eastAsia="de-CH"/>
        </w:rPr>
        <w:drawing>
          <wp:inline distT="0" distB="0" distL="0" distR="0" wp14:anchorId="2CC87721" wp14:editId="218EEA22">
            <wp:extent cx="5760720" cy="28321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087C8A0B" w14:textId="77777777" w:rsidR="001A45A6" w:rsidRDefault="001A45A6" w:rsidP="001A45A6">
      <w:pPr>
        <w:pStyle w:val="Beschriftung"/>
      </w:pPr>
      <w:bookmarkStart w:id="99" w:name="_Toc293247008"/>
      <w:bookmarkStart w:id="100" w:name="_Toc293321653"/>
      <w:r>
        <w:t xml:space="preserve">Abbildung </w:t>
      </w:r>
      <w:fldSimple w:instr=" SEQ Abbildung \* ARABIC ">
        <w:r w:rsidR="006376AB">
          <w:rPr>
            <w:noProof/>
          </w:rPr>
          <w:t>21</w:t>
        </w:r>
      </w:fldSimple>
      <w:r>
        <w:t xml:space="preserve"> - Klassenstruktur Package services</w:t>
      </w:r>
      <w:bookmarkEnd w:id="99"/>
      <w:bookmarkEnd w:id="100"/>
    </w:p>
    <w:p w14:paraId="4D427CF5" w14:textId="6EE44CF0" w:rsidR="00793FCD" w:rsidRPr="00793FCD" w:rsidRDefault="00793FCD" w:rsidP="00793FCD">
      <w:r>
        <w:t>TODO: neue Abbildung</w:t>
      </w:r>
      <w:r w:rsidR="00814C43">
        <w:t xml:space="preserve"> mit SynchronizationServiceSpec und mehr Abstraction</w:t>
      </w:r>
      <w:r>
        <w:t>!</w:t>
      </w:r>
    </w:p>
    <w:p w14:paraId="07EE61EC" w14:textId="31578C73" w:rsidR="006C3A61" w:rsidRDefault="006C3A61" w:rsidP="006C3A61">
      <w:r>
        <w:t>Was in diesem Bild sofort auffällt, ist die zyklische Abhängigkeit zwischen der Klasse SynchronizationService</w:t>
      </w:r>
      <w:r w:rsidR="00525760">
        <w:t xml:space="preserve"> (weiter Service genannt)</w:t>
      </w:r>
      <w:r>
        <w:t xml:space="preserve"> und SynchronizationServiceTask</w:t>
      </w:r>
      <w:r w:rsidR="00525760">
        <w:t xml:space="preserve"> </w:t>
      </w:r>
      <w:r w:rsidR="00525760">
        <w:t>(weiter Service</w:t>
      </w:r>
      <w:r w:rsidR="00525760">
        <w:t>Task</w:t>
      </w:r>
      <w:r w:rsidR="00525760">
        <w:t xml:space="preserve"> genannt)</w:t>
      </w:r>
      <w:r>
        <w:t xml:space="preserve">. </w:t>
      </w:r>
      <w:r w:rsidR="00045717">
        <w:t>Während der Grund für die Abhängigkeit nach unten trivial ist (Service erstellt ServiceTask), braucht es für die Abhängigkeit nach oben eine Erklärung:</w:t>
      </w:r>
      <w:r w:rsidR="00525760">
        <w:t xml:space="preserve"> Der ServiceTask muss bei jeder Iteration die Konfiguration </w:t>
      </w:r>
      <w:r w:rsidR="00756309">
        <w:t>neu laden, damit die richtigen Daten übertragen werden. Da für das Laden der Konfiguration dem ServiceTask die Berechtigung fehlt (Andorid spezifisch), muss die Konfiguration über den Service geladen werden.</w:t>
      </w:r>
    </w:p>
    <w:p w14:paraId="33C251A5" w14:textId="252C07BD" w:rsidR="001F3A35" w:rsidRPr="006C3A61" w:rsidRDefault="001F3A35" w:rsidP="006C3A61">
      <w:r>
        <w:t xml:space="preserve">Diese zyklische Abhängigkeit ist </w:t>
      </w:r>
      <w:r w:rsidR="0040744F">
        <w:t>von aussen</w:t>
      </w:r>
      <w:r>
        <w:t xml:space="preserve"> betrachtet aber gar nicht </w:t>
      </w:r>
      <w:r w:rsidR="0040744F">
        <w:t>relevant, da der SynchronizationService die einzige Exportklasse in diesem Package</w:t>
      </w:r>
      <w:r w:rsidR="004E6A8E">
        <w:t xml:space="preserve"> darstellt.</w:t>
      </w:r>
    </w:p>
    <w:p w14:paraId="02952BC9" w14:textId="77777777" w:rsidR="00AA6430" w:rsidRDefault="00AA6430" w:rsidP="00AA6430">
      <w:pPr>
        <w:pStyle w:val="berschrift3"/>
      </w:pPr>
      <w:bookmarkStart w:id="101" w:name="_Toc293321573"/>
      <w:r>
        <w:t>Architekturkonzepte für Package (falls vorhanden)</w:t>
      </w:r>
      <w:bookmarkEnd w:id="101"/>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r>
        <w:t>Synchronizer</w:t>
      </w:r>
    </w:p>
    <w:p w14:paraId="697B0CBD" w14:textId="66191613" w:rsidR="0051464A" w:rsidRDefault="00973380" w:rsidP="00AA6430">
      <w:r w:rsidRPr="00973380">
        <w:rPr>
          <w:b/>
          <w:color w:val="FF0066"/>
        </w:rPr>
        <w:t>TODO</w:t>
      </w:r>
      <w:r>
        <w:t xml:space="preserve"> </w:t>
      </w:r>
      <w:r w:rsidR="004C1DCC">
        <w:t>Hilfe?</w:t>
      </w:r>
      <w:r>
        <w:t xml:space="preserve"> Verweis Polymorphismus</w:t>
      </w:r>
    </w:p>
    <w:p w14:paraId="30A4AC17" w14:textId="77777777" w:rsidR="0051464A" w:rsidRDefault="00A4235F" w:rsidP="0051464A">
      <w:pPr>
        <w:pStyle w:val="berschrift4"/>
      </w:pPr>
      <w:r>
        <w:t xml:space="preserve">Null </w:t>
      </w:r>
      <w:r w:rsidR="0051464A">
        <w:t>Object</w:t>
      </w:r>
    </w:p>
    <w:p w14:paraId="15EDEF47" w14:textId="1C326591" w:rsidR="00973380" w:rsidRDefault="00973380" w:rsidP="0051464A">
      <w:r w:rsidRPr="00973380">
        <w:rPr>
          <w:b/>
          <w:color w:val="FF0066"/>
        </w:rPr>
        <w:t>TODO</w:t>
      </w:r>
      <w:r>
        <w:t xml:space="preserve"> Move Paragraph</w:t>
      </w:r>
    </w:p>
    <w:p w14:paraId="386ACABE" w14:textId="64012D44" w:rsidR="0051464A" w:rsidRPr="0051464A" w:rsidRDefault="00A4235F" w:rsidP="0051464A">
      <w:r>
        <w:t>Bei der Klasse LocationListenerAdapter, welche das Interface LocationLister implementiert, handelt</w:t>
      </w:r>
      <w:r w:rsidR="00EC7B04">
        <w:t xml:space="preserve"> es sich um ein den Einsatz eines </w:t>
      </w:r>
      <w:r>
        <w:t>Null Object</w:t>
      </w:r>
      <w:r w:rsidR="00EC7B04">
        <w:t>s</w:t>
      </w:r>
      <w:r w:rsidR="00551269">
        <w:t>.</w:t>
      </w:r>
    </w:p>
    <w:p w14:paraId="73F0B370" w14:textId="77777777" w:rsidR="00AA6430" w:rsidRDefault="00AA6430" w:rsidP="00AA6430">
      <w:pPr>
        <w:pStyle w:val="berschrift3"/>
      </w:pPr>
      <w:bookmarkStart w:id="102" w:name="_Toc293321574"/>
      <w:r>
        <w:lastRenderedPageBreak/>
        <w:t>Klassenspezifikationen</w:t>
      </w:r>
      <w:bookmarkEnd w:id="102"/>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o mit wesentlichen Attributen und Methoden (meist als Javadoc)</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7BB2BBD5" w14:textId="77777777" w:rsidR="00434B74" w:rsidRDefault="00434B74" w:rsidP="00434B74">
      <w:r>
        <w:t>Das Interface Synchronizer wird im folgenden Kapitel näher beschrieben. Zudem werden die Klassen, welche dieses Interface implementieren, genauer umschrieben. Dies, da die implementierte Methode in jeder Klasse eine sich doch erheblich unterscheidende Aufgabe zu erfüllen hat.</w:t>
      </w:r>
    </w:p>
    <w:p w14:paraId="0B7C2678" w14:textId="77777777" w:rsidR="00972E57" w:rsidRDefault="009E1696" w:rsidP="009E1696">
      <w:pPr>
        <w:pStyle w:val="berschrift4"/>
      </w:pPr>
      <w:r>
        <w:t>Synchronizer</w:t>
      </w:r>
    </w:p>
    <w:p w14:paraId="34DC7B46" w14:textId="77777777" w:rsidR="009E1696" w:rsidRDefault="009E1696" w:rsidP="009E1696">
      <w:r>
        <w:t>Das Interface Synchronizer wird von fünf Klassen implementiert, welche für die Synchronisation der verschiedenen</w:t>
      </w:r>
      <w:r w:rsidR="00EA0707">
        <w:t>,</w:t>
      </w:r>
      <w:r>
        <w:t xml:space="preserve"> im Package „models“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r w:rsidRPr="00FD4719">
              <w:rPr>
                <w:b w:val="0"/>
              </w:rPr>
              <w:t>s</w:t>
            </w:r>
            <w:r w:rsidR="00751726" w:rsidRPr="00FD4719">
              <w:rPr>
                <w:b w:val="0"/>
              </w:rPr>
              <w:t>ynchronize()</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r>
        <w:t>CustomerSynchronizer</w:t>
      </w:r>
    </w:p>
    <w:p w14:paraId="37ABBF19" w14:textId="77777777" w:rsidR="00054973" w:rsidRDefault="00054973" w:rsidP="00054973">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66BA79" w14:textId="77777777" w:rsidR="00876DE8" w:rsidRPr="00876DE8" w:rsidRDefault="00876DE8" w:rsidP="00876DE8">
            <w:pPr>
              <w:rPr>
                <w:b w:val="0"/>
                <w:color w:val="808080" w:themeColor="background1" w:themeShade="80"/>
              </w:rPr>
            </w:pPr>
            <w:r w:rsidRPr="00876DE8">
              <w:rPr>
                <w:b w:val="0"/>
                <w:color w:val="808080" w:themeColor="background1" w:themeShade="80"/>
              </w:rPr>
              <w:t>@Override</w:t>
            </w:r>
          </w:p>
          <w:p w14:paraId="436B385D" w14:textId="77777777" w:rsidR="00525163" w:rsidRPr="00FD4719" w:rsidRDefault="00525163" w:rsidP="00494E26">
            <w:pPr>
              <w:rPr>
                <w:b w:val="0"/>
              </w:rPr>
            </w:pPr>
            <w:r w:rsidRPr="00FD4719">
              <w:rPr>
                <w:b w:val="0"/>
              </w:rPr>
              <w:t>synchronize()</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CustomerHelper des Packages „network“.</w:t>
            </w:r>
          </w:p>
        </w:tc>
      </w:tr>
    </w:tbl>
    <w:p w14:paraId="5B3214CC" w14:textId="77777777" w:rsidR="00E51CBB" w:rsidRDefault="0062700C" w:rsidP="0062700C">
      <w:pPr>
        <w:pStyle w:val="berschrift4"/>
      </w:pPr>
      <w:r>
        <w:t>TimeEntrySynchronizer</w:t>
      </w:r>
    </w:p>
    <w:p w14:paraId="1206C25D" w14:textId="77777777" w:rsidR="00DA3338" w:rsidRDefault="00DA3338" w:rsidP="00DA3338">
      <w:r>
        <w:t>Die Klasse TimeEntrySynchronizer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CAE00EF" w14:textId="77777777" w:rsidR="00876DE8" w:rsidRPr="00876DE8" w:rsidRDefault="00876DE8" w:rsidP="00876DE8">
            <w:pPr>
              <w:rPr>
                <w:b w:val="0"/>
                <w:color w:val="808080" w:themeColor="background1" w:themeShade="80"/>
              </w:rPr>
            </w:pPr>
            <w:r w:rsidRPr="00876DE8">
              <w:rPr>
                <w:b w:val="0"/>
                <w:color w:val="808080" w:themeColor="background1" w:themeShade="80"/>
              </w:rPr>
              <w:t>@Override</w:t>
            </w:r>
          </w:p>
          <w:p w14:paraId="1C32CF09" w14:textId="77777777" w:rsidR="00D1547B" w:rsidRPr="00FD4719" w:rsidRDefault="00034430" w:rsidP="0062700C">
            <w:pPr>
              <w:rPr>
                <w:b w:val="0"/>
              </w:rPr>
            </w:pPr>
            <w:r w:rsidRPr="00FD4719">
              <w:rPr>
                <w:b w:val="0"/>
              </w:rPr>
              <w:t>synchronize()</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Überträgt die noch nicht übermittelten TimeEntries</w:t>
            </w:r>
            <w:r w:rsidR="00034430">
              <w:t xml:space="preserve"> </w:t>
            </w:r>
            <w:r w:rsidR="00B10E0E">
              <w:t xml:space="preserve">mit Hilfe der Klasse </w:t>
            </w:r>
            <w:r w:rsidR="00F77C5B">
              <w:t>TimeEntryHelper</w:t>
            </w:r>
            <w:r w:rsidR="00B10E0E">
              <w:t xml:space="preserve"> des Packages „network“ an den Server.</w:t>
            </w:r>
          </w:p>
        </w:tc>
      </w:tr>
    </w:tbl>
    <w:p w14:paraId="48E7981A" w14:textId="77777777" w:rsidR="00D1547B" w:rsidRDefault="000E735C" w:rsidP="000E735C">
      <w:pPr>
        <w:pStyle w:val="berschrift4"/>
      </w:pPr>
      <w:r>
        <w:t>TimeEntryTypeSynchronizer</w:t>
      </w:r>
    </w:p>
    <w:p w14:paraId="7EBE3934" w14:textId="77777777" w:rsidR="004A59F1" w:rsidRPr="00BB3D16" w:rsidRDefault="004A59F1" w:rsidP="004A59F1">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4A59F1"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CB6874B" w14:textId="4171272E" w:rsidR="00876DE8" w:rsidRPr="00876DE8" w:rsidRDefault="00876DE8" w:rsidP="000E735C">
            <w:pPr>
              <w:rPr>
                <w:b w:val="0"/>
                <w:color w:val="808080" w:themeColor="background1" w:themeShade="80"/>
              </w:rPr>
            </w:pPr>
            <w:r w:rsidRPr="00876DE8">
              <w:rPr>
                <w:b w:val="0"/>
                <w:color w:val="808080" w:themeColor="background1" w:themeShade="80"/>
              </w:rPr>
              <w:t>@Override</w:t>
            </w:r>
          </w:p>
          <w:p w14:paraId="62FBB920" w14:textId="1E68BB4E" w:rsidR="004A59F1" w:rsidRPr="00FD4719" w:rsidRDefault="00973380" w:rsidP="000E735C">
            <w:pPr>
              <w:rPr>
                <w:b w:val="0"/>
              </w:rPr>
            </w:pPr>
            <w:r>
              <w:rPr>
                <w:b w:val="0"/>
              </w:rPr>
              <w:t>s</w:t>
            </w:r>
            <w:r w:rsidR="004A59F1" w:rsidRPr="00FD4719">
              <w:rPr>
                <w:b w:val="0"/>
              </w:rPr>
              <w:t>ynchronize()</w:t>
            </w:r>
          </w:p>
        </w:tc>
        <w:tc>
          <w:tcPr>
            <w:tcW w:w="7686" w:type="dxa"/>
          </w:tcPr>
          <w:p w14:paraId="6DF9EFD1" w14:textId="0E28019A" w:rsidR="004A59F1" w:rsidRDefault="004A59F1" w:rsidP="000E735C">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B77D239" w14:textId="4ED4B145" w:rsidR="000C1825" w:rsidRDefault="000C1825" w:rsidP="000E735C"/>
    <w:p w14:paraId="50A18C37" w14:textId="77777777" w:rsidR="000C1825" w:rsidRDefault="000C1825">
      <w:r>
        <w:br w:type="page"/>
      </w:r>
    </w:p>
    <w:p w14:paraId="7EC8A194" w14:textId="0307759D" w:rsidR="00AA6430" w:rsidRDefault="00AA6430" w:rsidP="00AA6430">
      <w:pPr>
        <w:pStyle w:val="berschrift3"/>
      </w:pPr>
      <w:bookmarkStart w:id="103" w:name="_Toc293321575"/>
      <w:r>
        <w:lastRenderedPageBreak/>
        <w:t>Interaktionen innerhalb Packag</w:t>
      </w:r>
      <w:r w:rsidR="00C27B0E">
        <w:t>e</w:t>
      </w:r>
      <w:bookmarkEnd w:id="103"/>
    </w:p>
    <w:p w14:paraId="548647FD" w14:textId="77777777" w:rsidR="000C1825" w:rsidRDefault="000C1825" w:rsidP="000C1825">
      <w:pPr>
        <w:keepNext/>
      </w:pPr>
      <w:r>
        <w:rPr>
          <w:noProof/>
          <w:lang w:eastAsia="de-CH"/>
        </w:rPr>
        <w:drawing>
          <wp:inline distT="0" distB="0" distL="0" distR="0" wp14:anchorId="12728F3E" wp14:editId="00155C31">
            <wp:extent cx="8161638" cy="5634619"/>
            <wp:effectExtent l="6032"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8164655" cy="5636702"/>
                    </a:xfrm>
                    <a:prstGeom prst="rect">
                      <a:avLst/>
                    </a:prstGeom>
                    <a:noFill/>
                    <a:ln>
                      <a:noFill/>
                    </a:ln>
                  </pic:spPr>
                </pic:pic>
              </a:graphicData>
            </a:graphic>
          </wp:inline>
        </w:drawing>
      </w:r>
    </w:p>
    <w:p w14:paraId="608D0640" w14:textId="475D6958" w:rsidR="000C1825" w:rsidRPr="000C1825" w:rsidRDefault="000C1825" w:rsidP="000C1825">
      <w:pPr>
        <w:pStyle w:val="Beschriftung"/>
      </w:pPr>
      <w:bookmarkStart w:id="104" w:name="_Toc293321654"/>
      <w:r>
        <w:t xml:space="preserve">Abbildung </w:t>
      </w:r>
      <w:fldSimple w:instr=" SEQ Abbildung \* ARABIC ">
        <w:r w:rsidR="006376AB">
          <w:rPr>
            <w:noProof/>
          </w:rPr>
          <w:t>22</w:t>
        </w:r>
      </w:fldSimple>
      <w:r w:rsidR="00A83DEE">
        <w:t xml:space="preserve"> - In</w:t>
      </w:r>
      <w:r>
        <w:t>teraktionsdiagramm Synchronisation</w:t>
      </w:r>
      <w:bookmarkEnd w:id="104"/>
    </w:p>
    <w:p w14:paraId="71EBB8E7" w14:textId="502C20DF" w:rsidR="008A4B86" w:rsidRDefault="000524CF" w:rsidP="008A4B86">
      <w:pPr>
        <w:pStyle w:val="berschrift2"/>
      </w:pPr>
      <w:bookmarkStart w:id="105" w:name="_Toc293321576"/>
      <w:r>
        <w:lastRenderedPageBreak/>
        <w:t>G</w:t>
      </w:r>
      <w:r w:rsidR="002B6469">
        <w:t>ui/</w:t>
      </w:r>
      <w:r w:rsidR="008A4B86">
        <w:t>gen</w:t>
      </w:r>
      <w:bookmarkEnd w:id="105"/>
    </w:p>
    <w:p w14:paraId="7B2165C8" w14:textId="77777777" w:rsidR="00586292" w:rsidRDefault="00586292" w:rsidP="00586292">
      <w:pPr>
        <w:pStyle w:val="berschrift3"/>
      </w:pPr>
      <w:bookmarkStart w:id="106" w:name="_Toc293321577"/>
      <w:r>
        <w:t>Beschreibung</w:t>
      </w:r>
      <w:bookmarkEnd w:id="106"/>
    </w:p>
    <w:p w14:paraId="3297A439" w14:textId="77777777" w:rsidR="007158D3" w:rsidRPr="00586292" w:rsidRDefault="007158D3" w:rsidP="007158D3">
      <w:bookmarkStart w:id="107" w:name="_Toc293321578"/>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7"/>
    </w:p>
    <w:p w14:paraId="39EFE828" w14:textId="77777777" w:rsidR="00B10334" w:rsidRDefault="00B10334" w:rsidP="00B10334">
      <w:r>
        <w:t>„gui/gen“ verfügt über keine Klassenstruktur, da dieses Package von Android automatisch generiert wurde.</w:t>
      </w:r>
    </w:p>
    <w:p w14:paraId="465DC0D4" w14:textId="30E1A230" w:rsidR="0024043E" w:rsidRPr="00D0286A" w:rsidRDefault="0024043E" w:rsidP="00B10334">
      <w:pPr>
        <w:rPr>
          <w:lang w:val="en-GB"/>
        </w:rPr>
      </w:pPr>
      <w:r w:rsidRPr="00D0286A">
        <w:rPr>
          <w:b/>
          <w:color w:val="00B050"/>
          <w:u w:val="single"/>
          <w:lang w:val="en-GB"/>
        </w:rPr>
        <w:t>TODO</w:t>
      </w:r>
      <w:r w:rsidRPr="00D0286A">
        <w:rPr>
          <w:lang w:val="en-GB"/>
        </w:rPr>
        <w:t xml:space="preserve">: </w:t>
      </w:r>
      <w:r w:rsidR="00D80790" w:rsidRPr="00D0286A">
        <w:rPr>
          <w:lang w:val="en-GB"/>
        </w:rPr>
        <w:t xml:space="preserve">Lukas, </w:t>
      </w:r>
      <w:r w:rsidRPr="00D0286A">
        <w:rPr>
          <w:lang w:val="en-GB"/>
        </w:rPr>
        <w:t>Insert pic</w:t>
      </w:r>
      <w:r w:rsidR="00D80790" w:rsidRPr="00D0286A">
        <w:rPr>
          <w:lang w:val="en-GB"/>
        </w:rPr>
        <w:t xml:space="preserve"> of R</w:t>
      </w:r>
    </w:p>
    <w:p w14:paraId="78FF41AB" w14:textId="77777777" w:rsidR="008A4B86" w:rsidRDefault="008A4B86" w:rsidP="008A4B86">
      <w:pPr>
        <w:pStyle w:val="berschrift3"/>
      </w:pPr>
      <w:bookmarkStart w:id="108" w:name="_Toc293321579"/>
      <w:r>
        <w:t>Architekturkonzepte für Package (falls vorhanden)</w:t>
      </w:r>
      <w:bookmarkEnd w:id="108"/>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9" w:name="_Toc293321580"/>
      <w:r>
        <w:t>Klassenspezifikationen</w:t>
      </w:r>
      <w:bookmarkEnd w:id="109"/>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o mit wesentlichen Attributen und Methoden (meist als Javadoc)</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10" w:name="_Toc293321581"/>
      <w:r>
        <w:t>Interaktionen innerhalb Package (falls sinnvoll)</w:t>
      </w:r>
      <w:bookmarkEnd w:id="110"/>
    </w:p>
    <w:p w14:paraId="3EEBD43B" w14:textId="77777777" w:rsidR="00CD7B86" w:rsidRDefault="00CD7B86" w:rsidP="00CD7B86">
      <w:pPr>
        <w:pStyle w:val="berschrift2"/>
      </w:pPr>
      <w:bookmarkStart w:id="111" w:name="_Toc293321582"/>
      <w:r>
        <w:t>Activities</w:t>
      </w:r>
      <w:bookmarkEnd w:id="111"/>
    </w:p>
    <w:p w14:paraId="5F95CCF2" w14:textId="77777777" w:rsidR="00A56DC5" w:rsidRDefault="00A56DC5" w:rsidP="00A56DC5">
      <w:pPr>
        <w:pStyle w:val="berschrift3"/>
      </w:pPr>
      <w:bookmarkStart w:id="112" w:name="_Toc293321583"/>
      <w:r>
        <w:t>Beschreibung</w:t>
      </w:r>
      <w:bookmarkEnd w:id="112"/>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7839AFF3" w14:textId="581FF948" w:rsidR="00CD7B86" w:rsidRDefault="00CD7B86">
      <w:r>
        <w:br w:type="page"/>
      </w:r>
    </w:p>
    <w:p w14:paraId="1F57697A" w14:textId="77777777" w:rsidR="008A4B86" w:rsidRDefault="008A4B86" w:rsidP="008A4B86">
      <w:pPr>
        <w:pStyle w:val="berschrift3"/>
      </w:pPr>
      <w:bookmarkStart w:id="113" w:name="_Toc293321584"/>
      <w:r>
        <w:lastRenderedPageBreak/>
        <w:t>Klassenstruktur</w:t>
      </w:r>
      <w:bookmarkEnd w:id="113"/>
    </w:p>
    <w:p w14:paraId="6B012329" w14:textId="77777777" w:rsidR="00CD7B86" w:rsidRDefault="00CD7B86" w:rsidP="00CD7B86">
      <w:pPr>
        <w:keepNext/>
      </w:pPr>
      <w:r>
        <w:rPr>
          <w:noProof/>
          <w:lang w:eastAsia="de-CH"/>
        </w:rPr>
        <w:drawing>
          <wp:inline distT="0" distB="0" distL="0" distR="0" wp14:anchorId="408099C8" wp14:editId="209854FD">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0B771772" w14:textId="0F0144C1" w:rsidR="00CD7B86" w:rsidRDefault="00CD7B86" w:rsidP="00CD7B86">
      <w:pPr>
        <w:pStyle w:val="Beschriftung"/>
      </w:pPr>
      <w:bookmarkStart w:id="114" w:name="_Toc293247009"/>
      <w:bookmarkStart w:id="115" w:name="_Toc293321655"/>
      <w:r>
        <w:t xml:space="preserve">Abbildung </w:t>
      </w:r>
      <w:fldSimple w:instr=" SEQ Abbildung \* ARABIC ">
        <w:r w:rsidR="006376AB">
          <w:rPr>
            <w:noProof/>
          </w:rPr>
          <w:t>23</w:t>
        </w:r>
      </w:fldSimple>
      <w:r>
        <w:t xml:space="preserve"> - Klassenstruktur Package activities</w:t>
      </w:r>
      <w:bookmarkEnd w:id="114"/>
      <w:bookmarkEnd w:id="115"/>
    </w:p>
    <w:p w14:paraId="4BC0AED5" w14:textId="77777777" w:rsidR="008A4B86" w:rsidRDefault="008A4B86" w:rsidP="008A4B86">
      <w:pPr>
        <w:pStyle w:val="berschrift3"/>
      </w:pPr>
      <w:bookmarkStart w:id="116" w:name="_Toc293321585"/>
      <w:r>
        <w:t>Architekturkonzepte für Package (falls vorhanden)</w:t>
      </w:r>
      <w:bookmarkEnd w:id="116"/>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17" w:name="_Toc293321586"/>
      <w:r>
        <w:t>Klassenspezifikationen</w:t>
      </w:r>
      <w:bookmarkEnd w:id="117"/>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o mit wesentlichen Attributen und Methoden (meist als Javadoc)</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18" w:name="_Toc293321587"/>
      <w:r>
        <w:t>Interaktionen innerhalb Package (falls sinnvoll)</w:t>
      </w:r>
      <w:bookmarkEnd w:id="118"/>
    </w:p>
    <w:p w14:paraId="644BC014" w14:textId="4F404810" w:rsidR="00217AFB" w:rsidRDefault="00217AFB">
      <w:r>
        <w:br w:type="page"/>
      </w:r>
    </w:p>
    <w:p w14:paraId="4914AAF0" w14:textId="77777777" w:rsidR="00457464" w:rsidRDefault="00457464" w:rsidP="00457464">
      <w:pPr>
        <w:pStyle w:val="berschrift1"/>
      </w:pPr>
      <w:bookmarkStart w:id="119" w:name="_Toc293321588"/>
      <w:r>
        <w:lastRenderedPageBreak/>
        <w:t>Real Use Cases</w:t>
      </w:r>
      <w:bookmarkEnd w:id="119"/>
    </w:p>
    <w:p w14:paraId="36806CA7" w14:textId="4BF9ABF7" w:rsidR="008D3B4B" w:rsidRDefault="002452E8" w:rsidP="00457464">
      <w:r>
        <w:t xml:space="preserve">Für die Anwendung sind die wichtigsten und umfangreichsten Use Cases sind UC 01 Stundeneintrag erfassen sowie UC 5 Benutzer authentifizieren. Deshalb wurde der Fokus speziell auf diese zwei Use Cases gerichtet. Die weiteren Use Cases werden nicht mittels eines </w:t>
      </w:r>
      <w:r w:rsidR="00D80790">
        <w:t>Interaktionsdiagramms</w:t>
      </w:r>
      <w:r>
        <w:t xml:space="preserve"> dargestellt, da es sich lediglich um CRUD’s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20" w:name="_Toc293321589"/>
      <w:r>
        <w:t>Beschreibung Interaktionsdiagramm Authentifizierung</w:t>
      </w:r>
      <w:bookmarkEnd w:id="120"/>
      <w:r>
        <w:t xml:space="preserve"> </w:t>
      </w:r>
    </w:p>
    <w:p w14:paraId="3B74E6E5" w14:textId="77777777" w:rsidR="00E417E4" w:rsidRDefault="00E417E4" w:rsidP="00E417E4">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0ECABC2E" w14:textId="77777777" w:rsidR="00E417E4" w:rsidRDefault="00E417E4" w:rsidP="00E417E4">
      <w:r>
        <w:t>Über eine HTTP Anfrage, werden die Benutzerdaten wie: Password, Email, aktueller Benutzer 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D7FE39E" w14:textId="6A201B90" w:rsidR="000329DD" w:rsidRPr="00EA6CD5" w:rsidRDefault="00E417E4" w:rsidP="000329DD">
      <w:r>
        <w:t>Im Falle einer negativen Antwort vom Server auf die Anfrage, wird dem Benutzer eine Fehlermeldung angezeigt.</w:t>
      </w:r>
    </w:p>
    <w:p w14:paraId="4E4BD33A" w14:textId="77777777" w:rsidR="000329DD" w:rsidRDefault="000329DD" w:rsidP="000329DD">
      <w:pPr>
        <w:pStyle w:val="berschrift2"/>
      </w:pPr>
      <w:bookmarkStart w:id="121" w:name="_Toc293321590"/>
      <w:r>
        <w:t>Beschreibung Interaktionsdiagramm Stundeneintrag erfassen</w:t>
      </w:r>
      <w:bookmarkEnd w:id="121"/>
    </w:p>
    <w:p w14:paraId="16DEB06D" w14:textId="77777777" w:rsidR="000D5C4C" w:rsidRDefault="000D5C4C" w:rsidP="000D5C4C">
      <w:r>
        <w:t xml:space="preserve">Nach dem Drücken der Schaltfläche Starten wird in einem ersten Schritt geprüft, ob die Zeitmessung bereits gestartet wurde. Falls die Messung noch nicht gestartet wurde, wird ein neuer Zeiteintrag (TimeEntry) erzeugt und der Zustand mittels der Methode setMeasurement() gespeichert. </w:t>
      </w:r>
    </w:p>
    <w:p w14:paraId="60F6BEC9" w14:textId="145C348C" w:rsidR="000329DD" w:rsidRDefault="000D5C4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D80790">
        <w:t>e lokale Datenbank gespeichert.</w:t>
      </w:r>
      <w:r w:rsidR="000329DD">
        <w:br w:type="page"/>
      </w:r>
    </w:p>
    <w:p w14:paraId="4C109076" w14:textId="1379DE4F" w:rsidR="000329DD" w:rsidRDefault="000329DD" w:rsidP="000329DD">
      <w:pPr>
        <w:pStyle w:val="berschrift2"/>
      </w:pPr>
      <w:bookmarkStart w:id="122" w:name="_Toc293321591"/>
      <w:r>
        <w:lastRenderedPageBreak/>
        <w:t>Interaktionsdiagramm Authentifizierung auf Android Client</w:t>
      </w:r>
      <w:bookmarkEnd w:id="122"/>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77777777" w:rsidR="000329DD" w:rsidRDefault="000329DD" w:rsidP="000329DD">
      <w:pPr>
        <w:keepNext/>
      </w:pPr>
      <w:r>
        <w:rPr>
          <w:noProof/>
          <w:lang w:eastAsia="de-CH"/>
        </w:rPr>
        <w:drawing>
          <wp:inline distT="0" distB="0" distL="0" distR="0" wp14:anchorId="1A61A226" wp14:editId="175E00BF">
            <wp:extent cx="7722042" cy="4216391"/>
            <wp:effectExtent l="317"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721465" cy="4216076"/>
                    </a:xfrm>
                    <a:prstGeom prst="rect">
                      <a:avLst/>
                    </a:prstGeom>
                    <a:noFill/>
                    <a:ln>
                      <a:noFill/>
                    </a:ln>
                  </pic:spPr>
                </pic:pic>
              </a:graphicData>
            </a:graphic>
          </wp:inline>
        </w:drawing>
      </w:r>
    </w:p>
    <w:p w14:paraId="4638E755" w14:textId="7C19040E" w:rsidR="007222F9" w:rsidRDefault="000329DD" w:rsidP="007222F9">
      <w:pPr>
        <w:pStyle w:val="Beschriftung"/>
      </w:pPr>
      <w:bookmarkStart w:id="123" w:name="_Toc293321656"/>
      <w:r>
        <w:t xml:space="preserve">Abbildung </w:t>
      </w:r>
      <w:fldSimple w:instr=" SEQ Abbildung \* ARABIC ">
        <w:r w:rsidR="006376AB">
          <w:rPr>
            <w:noProof/>
          </w:rPr>
          <w:t>24</w:t>
        </w:r>
      </w:fldSimple>
      <w:r>
        <w:t xml:space="preserve"> - </w:t>
      </w:r>
      <w:r w:rsidRPr="00397BBE">
        <w:t>Sequenzdiagramm Authentifizierung</w:t>
      </w:r>
      <w:bookmarkEnd w:id="123"/>
    </w:p>
    <w:p w14:paraId="66BD8AE3" w14:textId="108625C5" w:rsidR="007222F9" w:rsidRDefault="007222F9">
      <w:r>
        <w:br w:type="page"/>
      </w:r>
    </w:p>
    <w:p w14:paraId="7C62326F" w14:textId="77777777" w:rsidR="007222F9" w:rsidRDefault="007222F9" w:rsidP="007222F9">
      <w:pPr>
        <w:pStyle w:val="berschrift2"/>
      </w:pPr>
      <w:bookmarkStart w:id="124" w:name="_Toc293321592"/>
      <w:r>
        <w:lastRenderedPageBreak/>
        <w:t>Interaktionsdiagramm Stundeneintrag erfassen</w:t>
      </w:r>
      <w:bookmarkEnd w:id="124"/>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„Activity“ alle benötigten Objekte erzeugt, dieser Teil wird jedoch aus der untenstehenden Abbildung nicht ersichtlich.</w:t>
      </w:r>
    </w:p>
    <w:p w14:paraId="0A390BCA" w14:textId="77777777" w:rsidR="006376AB" w:rsidRDefault="006376AB" w:rsidP="006376AB">
      <w:pPr>
        <w:keepNext/>
      </w:pPr>
      <w:r>
        <w:rPr>
          <w:noProof/>
          <w:lang w:eastAsia="de-CH"/>
        </w:rPr>
        <w:drawing>
          <wp:inline distT="0" distB="0" distL="0" distR="0" wp14:anchorId="768D5C1F" wp14:editId="14027B45">
            <wp:extent cx="5760720" cy="6045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6045200"/>
                    </a:xfrm>
                    <a:prstGeom prst="rect">
                      <a:avLst/>
                    </a:prstGeom>
                    <a:noFill/>
                    <a:ln>
                      <a:noFill/>
                    </a:ln>
                  </pic:spPr>
                </pic:pic>
              </a:graphicData>
            </a:graphic>
          </wp:inline>
        </w:drawing>
      </w:r>
    </w:p>
    <w:p w14:paraId="662FFBA4" w14:textId="1879A670" w:rsidR="006376AB" w:rsidRDefault="006376AB" w:rsidP="006376AB">
      <w:pPr>
        <w:pStyle w:val="Beschriftung"/>
      </w:pPr>
      <w:bookmarkStart w:id="125" w:name="_Toc293321657"/>
      <w:r>
        <w:t xml:space="preserve">Abbildung </w:t>
      </w:r>
      <w:fldSimple w:instr=" SEQ Abbildung \* ARABIC ">
        <w:r>
          <w:rPr>
            <w:noProof/>
          </w:rPr>
          <w:t>25</w:t>
        </w:r>
      </w:fldSimple>
      <w:r>
        <w:t xml:space="preserve"> - </w:t>
      </w:r>
      <w:r w:rsidRPr="00FB28D6">
        <w:t>Interaktionsdiagramm Stundeneintrag erfassen</w:t>
      </w:r>
      <w:bookmarkEnd w:id="125"/>
    </w:p>
    <w:p w14:paraId="6DA3B7AB" w14:textId="31A34D0C" w:rsidR="00AE7601" w:rsidRDefault="00AE7601">
      <w:r>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26" w:name="_Ref293351781"/>
      <w:r>
        <w:lastRenderedPageBreak/>
        <w:t xml:space="preserve">Server </w:t>
      </w:r>
      <w:r w:rsidR="00EE4118">
        <w:t>API</w:t>
      </w:r>
      <w:bookmarkEnd w:id="126"/>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27" w:name="_Toc293321593"/>
      <w:r>
        <w:lastRenderedPageBreak/>
        <w:t>Pr</w:t>
      </w:r>
      <w:r w:rsidR="00DD5A17">
        <w:t>ozesse und Threads</w:t>
      </w:r>
      <w:bookmarkEnd w:id="127"/>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r>
        <w:t>Process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28" w:name="_Toc293321594"/>
      <w:r>
        <w:t>Server</w:t>
      </w:r>
      <w:bookmarkEnd w:id="128"/>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29" w:name="_Toc293321595"/>
      <w:r>
        <w:t>Client</w:t>
      </w:r>
      <w:bookmarkEnd w:id="129"/>
    </w:p>
    <w:p w14:paraId="74C9635E" w14:textId="6CF60003" w:rsidR="00D0286A" w:rsidRDefault="00D0286A" w:rsidP="00D0286A">
      <w:pPr>
        <w:pStyle w:val="berschrift3"/>
      </w:pPr>
      <w:r>
        <w:t>Process View</w:t>
      </w:r>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bookmarkStart w:id="130" w:name="_Toc293321596"/>
      <w:r>
        <w:t>Activity</w:t>
      </w:r>
      <w:bookmarkEnd w:id="130"/>
    </w:p>
    <w:p w14:paraId="5A035EC3" w14:textId="77777777" w:rsidR="00DB0C66" w:rsidRDefault="00DB0C66" w:rsidP="00DB0C66">
      <w:r>
        <w:t>Die Activity legt neue Stundeneinträge an, die zum Server übertragen werden müssen. Die Übertragung wird zu einem späteren Zeitpunkt vom Synchronisationsservice gestartet.</w:t>
      </w:r>
    </w:p>
    <w:p w14:paraId="4E574438" w14:textId="77777777" w:rsidR="002B783C" w:rsidRDefault="002B783C" w:rsidP="00DB0C66">
      <w:r>
        <w:t>Zusätzlich benötigt die Activity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31" w:name="_Toc293321597"/>
      <w:r>
        <w:t>Synchronisationsservice</w:t>
      </w:r>
      <w:bookmarkEnd w:id="131"/>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created_at, updated_at und deleted_at realisiert. Also werden nur die jeweiligen Daten synchronisiert, die noch nicht übertragen wurden oder tatsächlich geändert haben.</w:t>
      </w:r>
    </w:p>
    <w:p w14:paraId="5D7B8639" w14:textId="77777777" w:rsidR="008B201D" w:rsidRDefault="008B201D" w:rsidP="00D947D7">
      <w:r>
        <w:t>Da der Service nichts von der Activity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32" w:name="_Toc293321598"/>
      <w:r>
        <w:lastRenderedPageBreak/>
        <w:t>Datenspeicherung</w:t>
      </w:r>
      <w:bookmarkEnd w:id="132"/>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33" w:name="_Toc293321599"/>
      <w:r>
        <w:t>Persistenz Rails</w:t>
      </w:r>
      <w:bookmarkEnd w:id="133"/>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 und down Methode. Die up Methode ist zum Beispiel dafür verantwortlich, eine neue Tabelle anzulegen, während die down Methode jeweils immer das Gegenteil der up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34" w:name="_Toc293321600"/>
      <w:r>
        <w:t>Persistenz Android</w:t>
      </w:r>
      <w:bookmarkEnd w:id="134"/>
    </w:p>
    <w:p w14:paraId="59D870DE" w14:textId="77777777" w:rsidR="00244E1E" w:rsidRDefault="00244E1E" w:rsidP="00244E1E">
      <w:r>
        <w:t xml:space="preserve">Die Daten werden mithilfe des ORMLite in einer lokalen SQLite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35" w:name="_Toc293321601"/>
      <w:r>
        <w:lastRenderedPageBreak/>
        <w:t>Grössen und Leistung</w:t>
      </w:r>
      <w:bookmarkEnd w:id="135"/>
    </w:p>
    <w:p w14:paraId="39F157B4" w14:textId="77777777" w:rsidR="00920FC2" w:rsidRDefault="00920FC2" w:rsidP="00920FC2">
      <w:pPr>
        <w:pStyle w:val="berschrift2"/>
      </w:pPr>
      <w:bookmarkStart w:id="136" w:name="_Toc293321602"/>
      <w:r>
        <w:t>Server</w:t>
      </w:r>
      <w:bookmarkEnd w:id="136"/>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r>
        <w:t>Load Balancing</w:t>
      </w:r>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37" w:name="_Toc293321603"/>
      <w:r>
        <w:t>Client</w:t>
      </w:r>
      <w:bookmarkEnd w:id="137"/>
    </w:p>
    <w:p w14:paraId="42DFE9F2" w14:textId="5ABF31A7" w:rsidR="00F17235" w:rsidRDefault="007D0C70" w:rsidP="00CF513E">
      <w:r>
        <w:t>Da auf dem Android Client die Stundeneinträge nur zwischengespeichert werden, wären es hier eine bestimmte Anzahl Kunden, die nich</w:t>
      </w:r>
      <w:r w:rsidR="00542409">
        <w:t xml:space="preserve">t überschritten werden dürfte. </w:t>
      </w:r>
      <w:r w:rsidR="00F17235">
        <w:t xml:space="preserve">In SQLite ist die maximale Anzahl Einträge </w:t>
      </w:r>
      <w:r w:rsidR="00F17235">
        <w:t>1073741823</w:t>
      </w:r>
      <w:r w:rsidR="00F17235">
        <w:t xml:space="preserve">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5EE98BC8" w14:textId="508148CD" w:rsidR="00096891" w:rsidRDefault="00096891">
      <w:r>
        <w:t>Falls die Anforderungen höher wären, so müsste die Applikation getunt und angepasst, nicht aber komplett neu entwickelt werden.</w:t>
      </w:r>
    </w:p>
    <w:p w14:paraId="0AD2B18C" w14:textId="77777777" w:rsidR="00096891" w:rsidRDefault="00096891">
      <w:r>
        <w:lastRenderedPageBreak/>
        <w:br w:type="page"/>
      </w:r>
    </w:p>
    <w:p w14:paraId="40A46773" w14:textId="77777777" w:rsidR="00850B17" w:rsidRDefault="00850B17" w:rsidP="00850B17">
      <w:pPr>
        <w:pStyle w:val="berschrift1"/>
      </w:pPr>
      <w:bookmarkStart w:id="138" w:name="_Toc293321604"/>
      <w:r>
        <w:lastRenderedPageBreak/>
        <w:t>Anhang</w:t>
      </w:r>
      <w:bookmarkEnd w:id="138"/>
    </w:p>
    <w:p w14:paraId="7E2180EA" w14:textId="77777777" w:rsidR="00850B17" w:rsidRDefault="00850B17" w:rsidP="00850B17">
      <w:pPr>
        <w:pStyle w:val="berschrift2"/>
      </w:pPr>
      <w:bookmarkStart w:id="139" w:name="_Ref292107157"/>
      <w:bookmarkStart w:id="140" w:name="_Ref292107175"/>
      <w:bookmarkStart w:id="141" w:name="_Toc293321605"/>
      <w:r>
        <w:t>Architekturentscheide</w:t>
      </w:r>
      <w:bookmarkEnd w:id="139"/>
      <w:bookmarkEnd w:id="140"/>
      <w:bookmarkEnd w:id="141"/>
    </w:p>
    <w:p w14:paraId="7F535F43" w14:textId="3123432F" w:rsidR="00866C10" w:rsidRDefault="00866C10" w:rsidP="00866C10">
      <w:pPr>
        <w:pStyle w:val="berschrift3"/>
      </w:pPr>
      <w:bookmarkStart w:id="142" w:name="_Ref293350846"/>
      <w:r>
        <w:t>Starker Server / mobiler Client</w:t>
      </w:r>
      <w:bookmarkEnd w:id="142"/>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Für den Client haben wir Android ausgewählt, weil immer mehr Mobiltelefone heute mit dem Betriebssystem Android verkauft werden. Dadurch ist es eine Technologie, die auch in der Zukunft interessant sein wird.</w:t>
      </w:r>
      <w:r w:rsidR="0032291D">
        <w:t xml:space="preserve"> Zudem hat jeder Mitarbeiter sowieso ein Telefon und muss dadurch nicht eine spezielle Hardware kaufen.</w:t>
      </w:r>
    </w:p>
    <w:p w14:paraId="3546036C" w14:textId="05C80314" w:rsidR="0032291D" w:rsidRDefault="0032291D" w:rsidP="0032291D">
      <w:pPr>
        <w:pStyle w:val="berschrift4"/>
      </w:pPr>
      <w:r>
        <w:t>Server</w:t>
      </w:r>
    </w:p>
    <w:p w14:paraId="652AC073" w14:textId="714F162F" w:rsidR="0032291D" w:rsidRDefault="0032291D" w:rsidP="0032291D">
      <w:r>
        <w:t>Um schnell einen Server zu entwickeln, haben wir Ruby on Rails gewählt. Dieses mächtige Framework ermöglicht ideales Prototyping und eine sehr schnelle Entwicklung. Dies ist in diesem Projekt umso wichtiger, da nur wenig Budget für die Konstruktion des Produktes zur Verfügung steht.</w:t>
      </w:r>
    </w:p>
    <w:p w14:paraId="1DD0E0DC" w14:textId="27AD3E03" w:rsidR="0032291D" w:rsidRDefault="00F01E45" w:rsidP="00F01E45">
      <w:pPr>
        <w:pStyle w:val="berschrift4"/>
      </w:pPr>
      <w:r>
        <w:t>HTTP / HTTPS</w:t>
      </w:r>
    </w:p>
    <w:p w14:paraId="3C30CE6F" w14:textId="0B89A101" w:rsidR="00F01E45" w:rsidRDefault="00F01E45" w:rsidP="00F01E45">
      <w:r>
        <w:t>HTTP / HTTPS ist ein sehr einfaches Protokoll, das von verschiedensten Geräten und 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43" w:name="_Ref290464196"/>
      <w:bookmarkStart w:id="144" w:name="_Toc293321606"/>
      <w:r>
        <w:t>Datenspeicherung / ORM</w:t>
      </w:r>
      <w:bookmarkEnd w:id="143"/>
      <w:bookmarkEnd w:id="144"/>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Schlussendlich wurde für ORMLite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r w:rsidR="005A0614">
        <w:t>SQLite</w:t>
      </w:r>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lastRenderedPageBreak/>
        <w:t>Leider wurde schnell festgestellt, dass ohne ORM schnell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77777777"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ist leicht für andere Datenbanken erweiterbar, was für den modularen Aufbau des OR Mappers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77777777" w:rsidR="009C202A" w:rsidRPr="00D32376" w:rsidRDefault="009C202A" w:rsidP="00D32376">
      <w:r>
        <w:t>ActiveAndroid ist ein schlankes aber mächtiges ORM, das spezie</w:t>
      </w:r>
      <w:r w:rsidR="008436E7">
        <w:t xml:space="preserve">ll für Android entwickelt wurde. </w:t>
      </w:r>
      <w:r w:rsidR="00DD1696">
        <w:t>Leider ist dieses ORM nicht OpenSource und kostet für 5 Entwickler 60 USD</w:t>
      </w:r>
      <w:r w:rsidR="00913398">
        <w:t>. Aus diesem Grund wird ActiveAndroid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r>
        <w:lastRenderedPageBreak/>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1095C07A" w14:textId="46E7AA32" w:rsidR="0040084D" w:rsidRDefault="0040084D" w:rsidP="0040084D">
      <w:pPr>
        <w:pStyle w:val="berschrift2"/>
      </w:pPr>
      <w:bookmarkStart w:id="145" w:name="_Auszug_Fehlerbericht_per"/>
      <w:bookmarkStart w:id="146" w:name="_Ref293200551"/>
      <w:bookmarkStart w:id="147" w:name="_Ref293200560"/>
      <w:bookmarkStart w:id="148" w:name="_Toc293321607"/>
      <w:bookmarkEnd w:id="145"/>
      <w:r>
        <w:t>Auszug Fehlerbericht per Mail von Rails</w:t>
      </w:r>
      <w:bookmarkEnd w:id="146"/>
      <w:bookmarkEnd w:id="147"/>
      <w:bookmarkEnd w:id="148"/>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D0286A" w:rsidRDefault="00B167E3" w:rsidP="00B167E3">
      <w:pPr>
        <w:rPr>
          <w:rFonts w:ascii="Consolas" w:hAnsi="Consolas" w:cs="Consolas"/>
          <w:sz w:val="14"/>
        </w:rPr>
      </w:pPr>
      <w:r w:rsidRPr="00581811">
        <w:rPr>
          <w:rFonts w:ascii="Consolas" w:hAnsi="Consolas" w:cs="Consolas"/>
          <w:sz w:val="14"/>
          <w:lang w:val="en-US"/>
        </w:rPr>
        <w:t xml:space="preserve"> </w:t>
      </w:r>
      <w:r w:rsidRPr="00D0286A">
        <w:rPr>
          <w:rFonts w:ascii="Consolas" w:hAnsi="Consolas" w:cs="Consolas"/>
          <w:sz w:val="14"/>
        </w:rPr>
        <w:t>passenger (2.2.15) lib/phusion_passenger/abstract_server.rb:352:in `__send__'</w:t>
      </w:r>
    </w:p>
    <w:p w14:paraId="780C60D6" w14:textId="77777777" w:rsidR="00B167E3" w:rsidRPr="00D0286A" w:rsidRDefault="00B167E3" w:rsidP="00B167E3">
      <w:pPr>
        <w:rPr>
          <w:rFonts w:ascii="Consolas" w:hAnsi="Consolas" w:cs="Consolas"/>
          <w:sz w:val="14"/>
        </w:rPr>
      </w:pPr>
      <w:r w:rsidRPr="00D0286A">
        <w:rPr>
          <w:rFonts w:ascii="Consolas" w:hAnsi="Consolas" w:cs="Consolas"/>
          <w:sz w:val="14"/>
        </w:rPr>
        <w:t xml:space="preserve"> passenger (2.2.15) lib/phusion_passenger/abstract_server.rb:352:in `main_loop'</w:t>
      </w:r>
    </w:p>
    <w:p w14:paraId="0DEBF22C" w14:textId="77777777" w:rsidR="00B167E3" w:rsidRPr="00D0286A" w:rsidRDefault="00B167E3" w:rsidP="00B167E3">
      <w:pPr>
        <w:rPr>
          <w:rFonts w:ascii="Consolas" w:hAnsi="Consolas" w:cs="Consolas"/>
          <w:sz w:val="14"/>
        </w:rPr>
      </w:pPr>
      <w:r w:rsidRPr="00D0286A">
        <w:rPr>
          <w:rFonts w:ascii="Consolas" w:hAnsi="Consolas" w:cs="Consolas"/>
          <w:sz w:val="14"/>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D0286A">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70D49" w14:textId="77777777" w:rsidR="0000330D" w:rsidRDefault="0000330D" w:rsidP="008F2373">
      <w:pPr>
        <w:spacing w:after="0"/>
      </w:pPr>
      <w:r>
        <w:separator/>
      </w:r>
    </w:p>
  </w:endnote>
  <w:endnote w:type="continuationSeparator" w:id="0">
    <w:p w14:paraId="5D4F747A" w14:textId="77777777" w:rsidR="0000330D" w:rsidRDefault="0000330D" w:rsidP="008F2373">
      <w:pPr>
        <w:spacing w:after="0"/>
      </w:pPr>
      <w:r>
        <w:continuationSeparator/>
      </w:r>
    </w:p>
  </w:endnote>
  <w:endnote w:type="continuationNotice" w:id="1">
    <w:p w14:paraId="0EB34AB4" w14:textId="77777777" w:rsidR="0000330D" w:rsidRDefault="0000330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D0C70" w:rsidRDefault="007D0C7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16.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366C89" w:rsidRPr="00366C89">
      <w:rPr>
        <w:b/>
        <w:noProof/>
        <w:lang w:val="de-DE"/>
      </w:rPr>
      <w:t>1</w:t>
    </w:r>
    <w:r>
      <w:rPr>
        <w:b/>
      </w:rPr>
      <w:fldChar w:fldCharType="end"/>
    </w:r>
    <w:r>
      <w:rPr>
        <w:lang w:val="de-DE"/>
      </w:rPr>
      <w:t xml:space="preserve"> von </w:t>
    </w:r>
    <w:fldSimple w:instr="NUMPAGES  \* Arabic  \* MERGEFORMAT">
      <w:r w:rsidR="00366C89" w:rsidRPr="00366C89">
        <w:rPr>
          <w:b/>
          <w:noProof/>
          <w:lang w:val="de-DE"/>
        </w:rPr>
        <w:t>48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39063A" w14:textId="77777777" w:rsidR="0000330D" w:rsidRDefault="0000330D" w:rsidP="008F2373">
      <w:pPr>
        <w:spacing w:after="0"/>
      </w:pPr>
      <w:r>
        <w:separator/>
      </w:r>
    </w:p>
  </w:footnote>
  <w:footnote w:type="continuationSeparator" w:id="0">
    <w:p w14:paraId="11097E7B" w14:textId="77777777" w:rsidR="0000330D" w:rsidRDefault="0000330D" w:rsidP="008F2373">
      <w:pPr>
        <w:spacing w:after="0"/>
      </w:pPr>
      <w:r>
        <w:continuationSeparator/>
      </w:r>
    </w:p>
  </w:footnote>
  <w:footnote w:type="continuationNotice" w:id="1">
    <w:p w14:paraId="78F3BE0C" w14:textId="77777777" w:rsidR="0000330D" w:rsidRDefault="0000330D">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D0C70" w:rsidRDefault="007D0C7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4"/>
  </w:num>
  <w:num w:numId="4">
    <w:abstractNumId w:val="11"/>
  </w:num>
  <w:num w:numId="5">
    <w:abstractNumId w:val="16"/>
  </w:num>
  <w:num w:numId="6">
    <w:abstractNumId w:val="5"/>
  </w:num>
  <w:num w:numId="7">
    <w:abstractNumId w:val="9"/>
  </w:num>
  <w:num w:numId="8">
    <w:abstractNumId w:val="7"/>
  </w:num>
  <w:num w:numId="9">
    <w:abstractNumId w:val="6"/>
  </w:num>
  <w:num w:numId="10">
    <w:abstractNumId w:val="8"/>
  </w:num>
  <w:num w:numId="11">
    <w:abstractNumId w:val="13"/>
  </w:num>
  <w:num w:numId="12">
    <w:abstractNumId w:val="15"/>
  </w:num>
  <w:num w:numId="13">
    <w:abstractNumId w:val="0"/>
  </w:num>
  <w:num w:numId="14">
    <w:abstractNumId w:val="4"/>
  </w:num>
  <w:num w:numId="15">
    <w:abstractNumId w:val="19"/>
  </w:num>
  <w:num w:numId="16">
    <w:abstractNumId w:val="18"/>
  </w:num>
  <w:num w:numId="17">
    <w:abstractNumId w:val="10"/>
  </w:num>
  <w:num w:numId="18">
    <w:abstractNumId w:val="17"/>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4430"/>
    <w:rsid w:val="00034F0A"/>
    <w:rsid w:val="000432A2"/>
    <w:rsid w:val="00044BD3"/>
    <w:rsid w:val="00045717"/>
    <w:rsid w:val="000457FB"/>
    <w:rsid w:val="000500A1"/>
    <w:rsid w:val="00051AD3"/>
    <w:rsid w:val="000524CF"/>
    <w:rsid w:val="00054973"/>
    <w:rsid w:val="0005616B"/>
    <w:rsid w:val="00060E32"/>
    <w:rsid w:val="0006304C"/>
    <w:rsid w:val="000662DA"/>
    <w:rsid w:val="000716F6"/>
    <w:rsid w:val="00072268"/>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658F"/>
    <w:rsid w:val="000C09F3"/>
    <w:rsid w:val="000C1825"/>
    <w:rsid w:val="000C1EB5"/>
    <w:rsid w:val="000C206C"/>
    <w:rsid w:val="000C272D"/>
    <w:rsid w:val="000C3482"/>
    <w:rsid w:val="000C3484"/>
    <w:rsid w:val="000C7173"/>
    <w:rsid w:val="000D386B"/>
    <w:rsid w:val="000D5C4C"/>
    <w:rsid w:val="000E15B3"/>
    <w:rsid w:val="000E1FC2"/>
    <w:rsid w:val="000E3BAE"/>
    <w:rsid w:val="000E5372"/>
    <w:rsid w:val="000E71F7"/>
    <w:rsid w:val="000E735C"/>
    <w:rsid w:val="000E74B8"/>
    <w:rsid w:val="000F0E63"/>
    <w:rsid w:val="000F1431"/>
    <w:rsid w:val="000F19B8"/>
    <w:rsid w:val="000F5D3B"/>
    <w:rsid w:val="001006AB"/>
    <w:rsid w:val="00101017"/>
    <w:rsid w:val="00107355"/>
    <w:rsid w:val="00111D49"/>
    <w:rsid w:val="0011262B"/>
    <w:rsid w:val="00113316"/>
    <w:rsid w:val="00114F78"/>
    <w:rsid w:val="00115F44"/>
    <w:rsid w:val="0011656A"/>
    <w:rsid w:val="001233D2"/>
    <w:rsid w:val="0013069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E16A4"/>
    <w:rsid w:val="002E2A64"/>
    <w:rsid w:val="002E3472"/>
    <w:rsid w:val="002E477B"/>
    <w:rsid w:val="002E6256"/>
    <w:rsid w:val="002E65A6"/>
    <w:rsid w:val="002F2654"/>
    <w:rsid w:val="002F28DD"/>
    <w:rsid w:val="002F43AC"/>
    <w:rsid w:val="002F5569"/>
    <w:rsid w:val="002F64B6"/>
    <w:rsid w:val="002F6892"/>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E35"/>
    <w:rsid w:val="00346BFE"/>
    <w:rsid w:val="003500D3"/>
    <w:rsid w:val="00353578"/>
    <w:rsid w:val="00354D40"/>
    <w:rsid w:val="0036276E"/>
    <w:rsid w:val="00366C89"/>
    <w:rsid w:val="00370B2F"/>
    <w:rsid w:val="00377ED6"/>
    <w:rsid w:val="00381060"/>
    <w:rsid w:val="00385F3F"/>
    <w:rsid w:val="0038706D"/>
    <w:rsid w:val="0039163F"/>
    <w:rsid w:val="003A0ADD"/>
    <w:rsid w:val="003A0BEE"/>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6D3"/>
    <w:rsid w:val="004F6750"/>
    <w:rsid w:val="004F6770"/>
    <w:rsid w:val="004F6ED8"/>
    <w:rsid w:val="004F784E"/>
    <w:rsid w:val="005115F2"/>
    <w:rsid w:val="0051464A"/>
    <w:rsid w:val="0051516B"/>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23CC"/>
    <w:rsid w:val="006B3082"/>
    <w:rsid w:val="006B5BAA"/>
    <w:rsid w:val="006B6593"/>
    <w:rsid w:val="006B706A"/>
    <w:rsid w:val="006C1399"/>
    <w:rsid w:val="006C1B33"/>
    <w:rsid w:val="006C26B9"/>
    <w:rsid w:val="006C3A61"/>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AC0"/>
    <w:rsid w:val="007329C1"/>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4F79"/>
    <w:rsid w:val="00792E9E"/>
    <w:rsid w:val="00793FCD"/>
    <w:rsid w:val="007A0295"/>
    <w:rsid w:val="007A158A"/>
    <w:rsid w:val="007A33A3"/>
    <w:rsid w:val="007B442E"/>
    <w:rsid w:val="007C0882"/>
    <w:rsid w:val="007C5696"/>
    <w:rsid w:val="007C6851"/>
    <w:rsid w:val="007D0C70"/>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36E7"/>
    <w:rsid w:val="00846CAF"/>
    <w:rsid w:val="00850B17"/>
    <w:rsid w:val="00852DA7"/>
    <w:rsid w:val="00855AB5"/>
    <w:rsid w:val="0086066E"/>
    <w:rsid w:val="00860EB6"/>
    <w:rsid w:val="008615DE"/>
    <w:rsid w:val="00864850"/>
    <w:rsid w:val="00864B5E"/>
    <w:rsid w:val="00866C10"/>
    <w:rsid w:val="0087028F"/>
    <w:rsid w:val="00870C31"/>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37DD"/>
    <w:rsid w:val="0090481D"/>
    <w:rsid w:val="00910F8B"/>
    <w:rsid w:val="00913398"/>
    <w:rsid w:val="009139C9"/>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05C2"/>
    <w:rsid w:val="00A03D3B"/>
    <w:rsid w:val="00A040E0"/>
    <w:rsid w:val="00A05E78"/>
    <w:rsid w:val="00A06101"/>
    <w:rsid w:val="00A06B4F"/>
    <w:rsid w:val="00A07EEE"/>
    <w:rsid w:val="00A107A1"/>
    <w:rsid w:val="00A11FC3"/>
    <w:rsid w:val="00A16E2A"/>
    <w:rsid w:val="00A234A0"/>
    <w:rsid w:val="00A25AFF"/>
    <w:rsid w:val="00A26588"/>
    <w:rsid w:val="00A30E78"/>
    <w:rsid w:val="00A350B5"/>
    <w:rsid w:val="00A41BF6"/>
    <w:rsid w:val="00A4235F"/>
    <w:rsid w:val="00A42710"/>
    <w:rsid w:val="00A43464"/>
    <w:rsid w:val="00A44828"/>
    <w:rsid w:val="00A44C20"/>
    <w:rsid w:val="00A53880"/>
    <w:rsid w:val="00A53A7E"/>
    <w:rsid w:val="00A56DC5"/>
    <w:rsid w:val="00A611DF"/>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FB8"/>
    <w:rsid w:val="00B10239"/>
    <w:rsid w:val="00B10334"/>
    <w:rsid w:val="00B10E0E"/>
    <w:rsid w:val="00B119E9"/>
    <w:rsid w:val="00B1324E"/>
    <w:rsid w:val="00B167E3"/>
    <w:rsid w:val="00B23A08"/>
    <w:rsid w:val="00B300BF"/>
    <w:rsid w:val="00B32245"/>
    <w:rsid w:val="00B43A69"/>
    <w:rsid w:val="00B43B05"/>
    <w:rsid w:val="00B4632C"/>
    <w:rsid w:val="00B52DF1"/>
    <w:rsid w:val="00B56ED2"/>
    <w:rsid w:val="00B574F3"/>
    <w:rsid w:val="00B602BF"/>
    <w:rsid w:val="00B667C1"/>
    <w:rsid w:val="00B7096A"/>
    <w:rsid w:val="00B712B5"/>
    <w:rsid w:val="00B75478"/>
    <w:rsid w:val="00B7578D"/>
    <w:rsid w:val="00B76C4E"/>
    <w:rsid w:val="00B76ECE"/>
    <w:rsid w:val="00B83614"/>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53A8"/>
    <w:rsid w:val="00D264C9"/>
    <w:rsid w:val="00D32376"/>
    <w:rsid w:val="00D42204"/>
    <w:rsid w:val="00D46285"/>
    <w:rsid w:val="00D51FEE"/>
    <w:rsid w:val="00D659E6"/>
    <w:rsid w:val="00D73848"/>
    <w:rsid w:val="00D73B23"/>
    <w:rsid w:val="00D80790"/>
    <w:rsid w:val="00D8094B"/>
    <w:rsid w:val="00D81ECC"/>
    <w:rsid w:val="00D870E5"/>
    <w:rsid w:val="00D9179E"/>
    <w:rsid w:val="00D9441D"/>
    <w:rsid w:val="00D947D7"/>
    <w:rsid w:val="00D9516C"/>
    <w:rsid w:val="00D956A1"/>
    <w:rsid w:val="00DA3338"/>
    <w:rsid w:val="00DB0C66"/>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7E4"/>
    <w:rsid w:val="00DF51A7"/>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F08"/>
    <w:rsid w:val="00EA6CF0"/>
    <w:rsid w:val="00EB21F4"/>
    <w:rsid w:val="00EB5F60"/>
    <w:rsid w:val="00EB6343"/>
    <w:rsid w:val="00EC275D"/>
    <w:rsid w:val="00EC3CC2"/>
    <w:rsid w:val="00EC5129"/>
    <w:rsid w:val="00EC66D2"/>
    <w:rsid w:val="00EC7B04"/>
    <w:rsid w:val="00ED40DD"/>
    <w:rsid w:val="00ED4600"/>
    <w:rsid w:val="00ED6B7E"/>
    <w:rsid w:val="00EE0157"/>
    <w:rsid w:val="00EE268B"/>
    <w:rsid w:val="00EE2AB1"/>
    <w:rsid w:val="00EE2FF1"/>
    <w:rsid w:val="00EE4118"/>
    <w:rsid w:val="00EE5612"/>
    <w:rsid w:val="00EF1BC9"/>
    <w:rsid w:val="00F01E45"/>
    <w:rsid w:val="00F138BF"/>
    <w:rsid w:val="00F17235"/>
    <w:rsid w:val="00F20A28"/>
    <w:rsid w:val="00F22D16"/>
    <w:rsid w:val="00F237F0"/>
    <w:rsid w:val="00F241FA"/>
    <w:rsid w:val="00F264A9"/>
    <w:rsid w:val="00F27055"/>
    <w:rsid w:val="00F30712"/>
    <w:rsid w:val="00F322C2"/>
    <w:rsid w:val="00F356BE"/>
    <w:rsid w:val="00F42E13"/>
    <w:rsid w:val="00F4450F"/>
    <w:rsid w:val="00F555EB"/>
    <w:rsid w:val="00F559D6"/>
    <w:rsid w:val="00F56B1C"/>
    <w:rsid w:val="00F61203"/>
    <w:rsid w:val="00F618FF"/>
    <w:rsid w:val="00F62AA5"/>
    <w:rsid w:val="00F6300B"/>
    <w:rsid w:val="00F65066"/>
    <w:rsid w:val="00F651D5"/>
    <w:rsid w:val="00F65375"/>
    <w:rsid w:val="00F739CA"/>
    <w:rsid w:val="00F7422D"/>
    <w:rsid w:val="00F77C5B"/>
    <w:rsid w:val="00F804FE"/>
    <w:rsid w:val="00F8327F"/>
    <w:rsid w:val="00F85561"/>
    <w:rsid w:val="00F87784"/>
    <w:rsid w:val="00F9181E"/>
    <w:rsid w:val="00FA0768"/>
    <w:rsid w:val="00FA733F"/>
    <w:rsid w:val="00FA7E81"/>
    <w:rsid w:val="00FC05E5"/>
    <w:rsid w:val="00FC0E32"/>
    <w:rsid w:val="00FC16B3"/>
    <w:rsid w:val="00FC22D7"/>
    <w:rsid w:val="00FC685E"/>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emf"/><Relationship Id="rId39" Type="http://schemas.openxmlformats.org/officeDocument/2006/relationships/image" Target="media/image18.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34.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3.emf"/><Relationship Id="rId58" Type="http://schemas.openxmlformats.org/officeDocument/2006/relationships/image" Target="media/image38.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image" Target="media/image31.emf"/><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B206D0-BEE4-49D4-8F7F-0677722AD152}">
  <ds:schemaRefs>
    <ds:schemaRef ds:uri="http://schemas.openxmlformats.org/officeDocument/2006/bibliography"/>
  </ds:schemaRefs>
</ds:datastoreItem>
</file>

<file path=customXml/itemProps2.xml><?xml version="1.0" encoding="utf-8"?>
<ds:datastoreItem xmlns:ds="http://schemas.openxmlformats.org/officeDocument/2006/customXml" ds:itemID="{18693A84-66C8-4197-8277-EC1A3DC96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49</Pages>
  <Words>10457</Words>
  <Characters>65885</Characters>
  <Application>Microsoft Office Word</Application>
  <DocSecurity>0</DocSecurity>
  <Lines>549</Lines>
  <Paragraphs>152</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76190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254</cp:revision>
  <cp:lastPrinted>2011-04-11T21:40:00Z</cp:lastPrinted>
  <dcterms:created xsi:type="dcterms:W3CDTF">2011-03-28T11:58:00Z</dcterms:created>
  <dcterms:modified xsi:type="dcterms:W3CDTF">2011-05-16T23:43:00Z</dcterms:modified>
</cp:coreProperties>
</file>
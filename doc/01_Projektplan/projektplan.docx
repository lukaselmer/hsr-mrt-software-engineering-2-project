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t>
                </w:r>
                <w:proofErr w:type="spellStart"/>
                <w:r>
                  <w:rPr>
                    <w:color w:val="4F81BD" w:themeColor="accent1"/>
                  </w:rPr>
                  <w:t>Waltenspül</w:t>
                </w:r>
                <w:proofErr w:type="spellEnd"/>
                <w:r>
                  <w:rPr>
                    <w:color w:val="4F81BD" w:themeColor="accent1"/>
                  </w:rPr>
                  <w:t xml:space="preserve"> Remo</w:t>
                </w:r>
              </w:p>
              <w:p w:rsidR="008E328B" w:rsidRDefault="00747D14">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F742A4">
                  <w:rPr>
                    <w:noProof/>
                    <w:color w:val="4F81BD" w:themeColor="accent1"/>
                  </w:rPr>
                  <w:t>19. Mai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8A2304"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EE0214">
                      <w:rPr>
                        <w:rFonts w:asciiTheme="majorHAnsi" w:eastAsiaTheme="majorEastAsia" w:hAnsiTheme="majorHAnsi" w:cstheme="majorBidi"/>
                        <w:sz w:val="44"/>
                        <w:szCs w:val="44"/>
                      </w:rPr>
                      <w:t>SE2 Projekt MRT</w:t>
                    </w:r>
                  </w:sdtContent>
                </w:sdt>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EE0214" w:rsidP="00C9533A">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Projektplan</w:t>
                    </w:r>
                  </w:p>
                </w:sdtContent>
              </w:sdt>
            </w:tc>
          </w:tr>
          <w:tr w:rsidR="00C9533A" w:rsidTr="00C9533A">
            <w:tc>
              <w:tcPr>
                <w:tcW w:w="7442" w:type="dxa"/>
                <w:tcMar>
                  <w:top w:w="216" w:type="dxa"/>
                  <w:left w:w="115" w:type="dxa"/>
                  <w:bottom w:w="216" w:type="dxa"/>
                  <w:right w:w="115" w:type="dxa"/>
                </w:tcMar>
              </w:tcPr>
              <w:p w:rsidR="00C9533A" w:rsidRDefault="00C9533A" w:rsidP="00077C25">
                <w:pPr>
                  <w:pStyle w:val="KeinLeerraum"/>
                  <w:rPr>
                    <w:rFonts w:asciiTheme="majorHAnsi" w:eastAsiaTheme="majorEastAsia" w:hAnsiTheme="majorHAnsi" w:cstheme="majorBidi"/>
                  </w:rPr>
                </w:pPr>
              </w:p>
            </w:tc>
          </w:tr>
        </w:tbl>
        <w:p w:rsidR="008E328B" w:rsidRDefault="00BB1425">
          <w:r>
            <w:rPr>
              <w:b/>
              <w:bCs/>
              <w:noProof/>
              <w:lang w:eastAsia="de-CH"/>
            </w:rPr>
            <w:drawing>
              <wp:anchor distT="0" distB="0" distL="114300" distR="114300" simplePos="0" relativeHeight="251654144" behindDoc="1" locked="0" layoutInCell="1" allowOverlap="1">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75029B" w:rsidP="00E711E0">
      <w:pPr>
        <w:pStyle w:val="berschrift1"/>
      </w:pPr>
      <w:bookmarkStart w:id="0" w:name="_Toc286936081"/>
      <w:bookmarkStart w:id="1" w:name="_Toc293503374"/>
      <w:r>
        <w:lastRenderedPageBreak/>
        <w:t>Dokumentinformationen</w:t>
      </w:r>
      <w:bookmarkEnd w:id="0"/>
      <w:bookmarkEnd w:id="1"/>
    </w:p>
    <w:p w:rsidR="00B038C9" w:rsidRDefault="00E711E0" w:rsidP="00B038C9">
      <w:pPr>
        <w:pStyle w:val="berschrift2"/>
      </w:pPr>
      <w:bookmarkStart w:id="2" w:name="_Toc286936082"/>
      <w:bookmarkStart w:id="3" w:name="_Toc293503375"/>
      <w:r>
        <w:t>Änderungsgeschichte</w:t>
      </w:r>
      <w:bookmarkEnd w:id="2"/>
      <w:bookmarkEnd w:id="3"/>
    </w:p>
    <w:tbl>
      <w:tblPr>
        <w:tblStyle w:val="MittlereSchattierung1-Akzent110"/>
        <w:tblW w:w="0" w:type="auto"/>
        <w:tblInd w:w="108" w:type="dxa"/>
        <w:tblLook w:val="0420" w:firstRow="1" w:lastRow="0" w:firstColumn="0" w:lastColumn="0" w:noHBand="0" w:noVBand="1"/>
      </w:tblPr>
      <w:tblGrid>
        <w:gridCol w:w="1138"/>
        <w:gridCol w:w="993"/>
        <w:gridCol w:w="4674"/>
        <w:gridCol w:w="2303"/>
      </w:tblGrid>
      <w:tr w:rsidR="00887085" w:rsidRPr="00495A70" w:rsidTr="001A2D04">
        <w:trPr>
          <w:cnfStyle w:val="100000000000" w:firstRow="1" w:lastRow="0" w:firstColumn="0" w:lastColumn="0" w:oddVBand="0" w:evenVBand="0" w:oddHBand="0" w:evenHBand="0" w:firstRowFirstColumn="0" w:firstRowLastColumn="0" w:lastRowFirstColumn="0" w:lastRowLastColumn="0"/>
        </w:trPr>
        <w:tc>
          <w:tcPr>
            <w:tcW w:w="1138" w:type="dxa"/>
          </w:tcPr>
          <w:p w:rsidR="00887085" w:rsidRPr="00495A70" w:rsidRDefault="00887085" w:rsidP="00805BF7">
            <w:r w:rsidRPr="00495A70">
              <w:t>Datum</w:t>
            </w:r>
          </w:p>
        </w:tc>
        <w:tc>
          <w:tcPr>
            <w:tcW w:w="993" w:type="dxa"/>
          </w:tcPr>
          <w:p w:rsidR="00887085" w:rsidRPr="00495A70" w:rsidRDefault="00887085" w:rsidP="00805BF7">
            <w:r w:rsidRPr="00495A70">
              <w:t>Version</w:t>
            </w:r>
          </w:p>
        </w:tc>
        <w:tc>
          <w:tcPr>
            <w:tcW w:w="4674" w:type="dxa"/>
          </w:tcPr>
          <w:p w:rsidR="00887085" w:rsidRPr="00495A70" w:rsidRDefault="00887085" w:rsidP="00805BF7">
            <w:r w:rsidRPr="00495A70">
              <w:t>Änderung</w:t>
            </w:r>
          </w:p>
        </w:tc>
        <w:tc>
          <w:tcPr>
            <w:tcW w:w="2303" w:type="dxa"/>
          </w:tcPr>
          <w:p w:rsidR="00887085" w:rsidRPr="00495A70" w:rsidRDefault="00887085" w:rsidP="00805BF7">
            <w:r w:rsidRPr="00495A70">
              <w:t>Autor</w:t>
            </w:r>
          </w:p>
        </w:tc>
      </w:tr>
      <w:tr w:rsidR="00887085" w:rsidRPr="00495A70"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495A70" w:rsidRDefault="00077C25" w:rsidP="00805BF7">
            <w:pPr>
              <w:rPr>
                <w:b/>
              </w:rPr>
            </w:pPr>
            <w:r w:rsidRPr="00495A70">
              <w:t>03.03</w:t>
            </w:r>
            <w:r w:rsidR="00887085" w:rsidRPr="00495A70">
              <w:t>.2011</w:t>
            </w:r>
          </w:p>
        </w:tc>
        <w:tc>
          <w:tcPr>
            <w:tcW w:w="993" w:type="dxa"/>
          </w:tcPr>
          <w:p w:rsidR="00887085" w:rsidRPr="00495A70" w:rsidRDefault="00887085" w:rsidP="00805BF7">
            <w:r w:rsidRPr="00495A70">
              <w:t>1.0</w:t>
            </w:r>
          </w:p>
        </w:tc>
        <w:tc>
          <w:tcPr>
            <w:tcW w:w="4674" w:type="dxa"/>
          </w:tcPr>
          <w:p w:rsidR="00887085" w:rsidRPr="00495A70" w:rsidRDefault="00887085" w:rsidP="00805BF7">
            <w:r w:rsidRPr="00495A70">
              <w:t>Erste Version des Dokuments</w:t>
            </w:r>
          </w:p>
        </w:tc>
        <w:tc>
          <w:tcPr>
            <w:tcW w:w="2303" w:type="dxa"/>
          </w:tcPr>
          <w:p w:rsidR="000A00E4" w:rsidRPr="00495A70" w:rsidRDefault="0047445C" w:rsidP="00805BF7">
            <w:r w:rsidRPr="00495A70">
              <w:t>WR</w:t>
            </w:r>
          </w:p>
        </w:tc>
      </w:tr>
      <w:tr w:rsidR="000A00E4" w:rsidRPr="00495A70"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0A00E4" w:rsidRPr="00495A70" w:rsidRDefault="000A00E4" w:rsidP="00805BF7">
            <w:pPr>
              <w:rPr>
                <w:b/>
              </w:rPr>
            </w:pPr>
            <w:r w:rsidRPr="00495A70">
              <w:t>04.03.2011</w:t>
            </w:r>
          </w:p>
        </w:tc>
        <w:tc>
          <w:tcPr>
            <w:tcW w:w="993" w:type="dxa"/>
          </w:tcPr>
          <w:p w:rsidR="000A00E4" w:rsidRPr="00495A70" w:rsidRDefault="000A00E4" w:rsidP="00805BF7">
            <w:r w:rsidRPr="00495A70">
              <w:t>1.1</w:t>
            </w:r>
          </w:p>
        </w:tc>
        <w:tc>
          <w:tcPr>
            <w:tcW w:w="4674" w:type="dxa"/>
          </w:tcPr>
          <w:p w:rsidR="000A00E4" w:rsidRPr="00495A70" w:rsidRDefault="000A00E4" w:rsidP="00805BF7">
            <w:r w:rsidRPr="00495A70">
              <w:t>Anpassung und Korrektur</w:t>
            </w:r>
          </w:p>
        </w:tc>
        <w:tc>
          <w:tcPr>
            <w:tcW w:w="2303" w:type="dxa"/>
          </w:tcPr>
          <w:p w:rsidR="000A00E4" w:rsidRPr="00495A70" w:rsidRDefault="000A00E4" w:rsidP="00805BF7">
            <w:r w:rsidRPr="00495A70">
              <w:t>TD</w:t>
            </w:r>
          </w:p>
        </w:tc>
      </w:tr>
      <w:tr w:rsidR="006B177D" w:rsidRPr="00495A70"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6B177D" w:rsidRPr="00495A70" w:rsidRDefault="006B177D" w:rsidP="00805BF7">
            <w:pPr>
              <w:rPr>
                <w:b/>
              </w:rPr>
            </w:pPr>
            <w:r w:rsidRPr="00495A70">
              <w:t>06.03.2011</w:t>
            </w:r>
          </w:p>
        </w:tc>
        <w:tc>
          <w:tcPr>
            <w:tcW w:w="993" w:type="dxa"/>
          </w:tcPr>
          <w:p w:rsidR="006B177D" w:rsidRPr="00495A70" w:rsidRDefault="006B177D" w:rsidP="00805BF7">
            <w:r w:rsidRPr="00495A70">
              <w:t>1.2</w:t>
            </w:r>
          </w:p>
        </w:tc>
        <w:tc>
          <w:tcPr>
            <w:tcW w:w="4674" w:type="dxa"/>
          </w:tcPr>
          <w:p w:rsidR="006B177D" w:rsidRPr="00495A70" w:rsidRDefault="006B177D" w:rsidP="00805BF7">
            <w:r w:rsidRPr="00495A70">
              <w:t>Anpassung und Korrektur</w:t>
            </w:r>
          </w:p>
        </w:tc>
        <w:tc>
          <w:tcPr>
            <w:tcW w:w="2303" w:type="dxa"/>
          </w:tcPr>
          <w:p w:rsidR="006B177D" w:rsidRPr="00495A70" w:rsidRDefault="006B177D" w:rsidP="00805BF7">
            <w:r w:rsidRPr="00495A70">
              <w:t>EL</w:t>
            </w:r>
          </w:p>
        </w:tc>
      </w:tr>
      <w:tr w:rsidR="00CD6644" w:rsidRPr="00495A70"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CD6644" w:rsidRPr="00495A70" w:rsidRDefault="00CD6644" w:rsidP="00CD6644">
            <w:pPr>
              <w:rPr>
                <w:b/>
              </w:rPr>
            </w:pPr>
            <w:r w:rsidRPr="00495A70">
              <w:t>07.03.2011</w:t>
            </w:r>
          </w:p>
        </w:tc>
        <w:tc>
          <w:tcPr>
            <w:tcW w:w="993" w:type="dxa"/>
          </w:tcPr>
          <w:p w:rsidR="00CD6644" w:rsidRPr="00495A70" w:rsidRDefault="00CD6644" w:rsidP="00805BF7">
            <w:r w:rsidRPr="00495A70">
              <w:t>1.3</w:t>
            </w:r>
          </w:p>
        </w:tc>
        <w:tc>
          <w:tcPr>
            <w:tcW w:w="4674" w:type="dxa"/>
          </w:tcPr>
          <w:p w:rsidR="00CD6644" w:rsidRPr="00495A70" w:rsidRDefault="00CD6644" w:rsidP="00805BF7">
            <w:r w:rsidRPr="00495A70">
              <w:t>Codeformatierung ergänzt</w:t>
            </w:r>
          </w:p>
        </w:tc>
        <w:tc>
          <w:tcPr>
            <w:tcW w:w="2303" w:type="dxa"/>
          </w:tcPr>
          <w:p w:rsidR="00CD6644" w:rsidRPr="00495A70" w:rsidRDefault="00CD6644" w:rsidP="00805BF7">
            <w:r w:rsidRPr="00495A70">
              <w:t>WR</w:t>
            </w:r>
          </w:p>
        </w:tc>
      </w:tr>
      <w:tr w:rsidR="002D562A" w:rsidRPr="00495A70"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2D562A" w:rsidRPr="00495A70" w:rsidRDefault="002D562A" w:rsidP="00CD6644">
            <w:pPr>
              <w:rPr>
                <w:b/>
              </w:rPr>
            </w:pPr>
            <w:r w:rsidRPr="00495A70">
              <w:t>07.03.2011</w:t>
            </w:r>
          </w:p>
        </w:tc>
        <w:tc>
          <w:tcPr>
            <w:tcW w:w="993" w:type="dxa"/>
          </w:tcPr>
          <w:p w:rsidR="002D562A" w:rsidRPr="00495A70" w:rsidRDefault="002D562A" w:rsidP="00805BF7">
            <w:r w:rsidRPr="00495A70">
              <w:t>1.4</w:t>
            </w:r>
          </w:p>
        </w:tc>
        <w:tc>
          <w:tcPr>
            <w:tcW w:w="4674" w:type="dxa"/>
          </w:tcPr>
          <w:p w:rsidR="002D562A" w:rsidRPr="00495A70" w:rsidRDefault="002D562A" w:rsidP="00805BF7">
            <w:r w:rsidRPr="00495A70">
              <w:t>Textanpassungen und Arbeitspakete</w:t>
            </w:r>
          </w:p>
        </w:tc>
        <w:tc>
          <w:tcPr>
            <w:tcW w:w="2303" w:type="dxa"/>
          </w:tcPr>
          <w:p w:rsidR="002D562A" w:rsidRPr="00495A70" w:rsidRDefault="002D562A" w:rsidP="00805BF7">
            <w:r w:rsidRPr="00495A70">
              <w:t>EL</w:t>
            </w:r>
          </w:p>
        </w:tc>
      </w:tr>
      <w:tr w:rsidR="00495A70" w:rsidRPr="00495A70"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495A70" w:rsidRPr="00495A70" w:rsidRDefault="00495A70" w:rsidP="00CD6644">
            <w:pPr>
              <w:rPr>
                <w:b/>
              </w:rPr>
            </w:pPr>
            <w:r w:rsidRPr="00495A70">
              <w:t>07.03.2011</w:t>
            </w:r>
          </w:p>
        </w:tc>
        <w:tc>
          <w:tcPr>
            <w:tcW w:w="993" w:type="dxa"/>
          </w:tcPr>
          <w:p w:rsidR="00495A70" w:rsidRPr="00495A70" w:rsidRDefault="00495A70" w:rsidP="00805BF7">
            <w:r w:rsidRPr="00495A70">
              <w:t>1.5</w:t>
            </w:r>
          </w:p>
        </w:tc>
        <w:tc>
          <w:tcPr>
            <w:tcW w:w="4674" w:type="dxa"/>
          </w:tcPr>
          <w:p w:rsidR="00495A70" w:rsidRPr="00495A70" w:rsidRDefault="00495A70" w:rsidP="00805BF7">
            <w:r w:rsidRPr="00495A70">
              <w:t>Review</w:t>
            </w:r>
          </w:p>
        </w:tc>
        <w:tc>
          <w:tcPr>
            <w:tcW w:w="2303" w:type="dxa"/>
          </w:tcPr>
          <w:p w:rsidR="00495A70" w:rsidRPr="00495A70" w:rsidRDefault="00495A70" w:rsidP="00805BF7">
            <w:r w:rsidRPr="00495A70">
              <w:t>TD</w:t>
            </w:r>
          </w:p>
        </w:tc>
      </w:tr>
      <w:tr w:rsidR="00217BEB" w:rsidRPr="00217BEB"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217BEB" w:rsidRPr="00217BEB" w:rsidRDefault="00217BEB" w:rsidP="00CD6644">
            <w:pPr>
              <w:rPr>
                <w:b/>
              </w:rPr>
            </w:pPr>
            <w:r w:rsidRPr="00217BEB">
              <w:t>08.03.2011</w:t>
            </w:r>
          </w:p>
        </w:tc>
        <w:tc>
          <w:tcPr>
            <w:tcW w:w="993" w:type="dxa"/>
          </w:tcPr>
          <w:p w:rsidR="00217BEB" w:rsidRPr="00217BEB" w:rsidRDefault="00217BEB" w:rsidP="00805BF7">
            <w:r w:rsidRPr="00217BEB">
              <w:t>1.6</w:t>
            </w:r>
          </w:p>
        </w:tc>
        <w:tc>
          <w:tcPr>
            <w:tcW w:w="4674" w:type="dxa"/>
          </w:tcPr>
          <w:p w:rsidR="00217BEB" w:rsidRPr="00217BEB" w:rsidRDefault="00217BEB" w:rsidP="00805BF7">
            <w:r w:rsidRPr="00217BEB">
              <w:t>Formatierung &amp; Review</w:t>
            </w:r>
          </w:p>
        </w:tc>
        <w:tc>
          <w:tcPr>
            <w:tcW w:w="2303" w:type="dxa"/>
          </w:tcPr>
          <w:p w:rsidR="00217BEB" w:rsidRPr="00217BEB" w:rsidRDefault="00217BEB" w:rsidP="00805BF7">
            <w:r w:rsidRPr="00217BEB">
              <w:t>SD</w:t>
            </w:r>
          </w:p>
        </w:tc>
      </w:tr>
      <w:tr w:rsidR="0072538A" w:rsidRPr="00217BEB"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72538A" w:rsidRPr="00217BEB" w:rsidRDefault="0072538A" w:rsidP="008A5FCA">
            <w:pPr>
              <w:rPr>
                <w:b/>
              </w:rPr>
            </w:pPr>
            <w:r>
              <w:t>0</w:t>
            </w:r>
            <w:r w:rsidR="008A5FCA">
              <w:t>8</w:t>
            </w:r>
            <w:r>
              <w:t>.03.2011</w:t>
            </w:r>
          </w:p>
        </w:tc>
        <w:tc>
          <w:tcPr>
            <w:tcW w:w="993" w:type="dxa"/>
          </w:tcPr>
          <w:p w:rsidR="0072538A" w:rsidRPr="00217BEB" w:rsidRDefault="0072538A" w:rsidP="00805BF7">
            <w:r>
              <w:t>1.7</w:t>
            </w:r>
          </w:p>
        </w:tc>
        <w:tc>
          <w:tcPr>
            <w:tcW w:w="4674" w:type="dxa"/>
          </w:tcPr>
          <w:p w:rsidR="0072538A" w:rsidRPr="00217BEB" w:rsidRDefault="0072538A" w:rsidP="00805BF7">
            <w:r>
              <w:t>Änderungsverfahren erstellt</w:t>
            </w:r>
          </w:p>
        </w:tc>
        <w:tc>
          <w:tcPr>
            <w:tcW w:w="2303" w:type="dxa"/>
          </w:tcPr>
          <w:p w:rsidR="0072538A" w:rsidRPr="00217BEB" w:rsidRDefault="0072538A" w:rsidP="00805BF7">
            <w:r>
              <w:t>WR</w:t>
            </w:r>
          </w:p>
        </w:tc>
      </w:tr>
      <w:tr w:rsidR="008A5FCA" w:rsidRPr="00217BEB"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8A5FCA" w:rsidRPr="008A5FCA" w:rsidRDefault="008A5FCA" w:rsidP="00CD6644">
            <w:pPr>
              <w:rPr>
                <w:b/>
              </w:rPr>
            </w:pPr>
            <w:r>
              <w:t>08.03.2011</w:t>
            </w:r>
          </w:p>
        </w:tc>
        <w:tc>
          <w:tcPr>
            <w:tcW w:w="993" w:type="dxa"/>
          </w:tcPr>
          <w:p w:rsidR="008A5FCA" w:rsidRDefault="006A0078" w:rsidP="00805BF7">
            <w:r>
              <w:t>1.8</w:t>
            </w:r>
          </w:p>
        </w:tc>
        <w:tc>
          <w:tcPr>
            <w:tcW w:w="4674" w:type="dxa"/>
          </w:tcPr>
          <w:p w:rsidR="008A5FCA" w:rsidRDefault="008A5FCA" w:rsidP="008A5FCA">
            <w:r>
              <w:t>Anpassung und Korrektur gemäss Besprechung</w:t>
            </w:r>
            <w:r w:rsidR="00D60849">
              <w:t xml:space="preserve"> vom 08.03.2011</w:t>
            </w:r>
            <w:r>
              <w:t xml:space="preserve"> </w:t>
            </w:r>
            <w:r w:rsidR="00D60849">
              <w:t xml:space="preserve">mit </w:t>
            </w:r>
            <w:r>
              <w:t xml:space="preserve">Prof. </w:t>
            </w:r>
            <w:r w:rsidR="00D60849">
              <w:t xml:space="preserve">Hans </w:t>
            </w:r>
            <w:proofErr w:type="spellStart"/>
            <w:r>
              <w:t>Rudin</w:t>
            </w:r>
            <w:proofErr w:type="spellEnd"/>
          </w:p>
        </w:tc>
        <w:tc>
          <w:tcPr>
            <w:tcW w:w="2303" w:type="dxa"/>
          </w:tcPr>
          <w:p w:rsidR="008A5FCA" w:rsidRDefault="008A5FCA" w:rsidP="00805BF7">
            <w:r>
              <w:t>EL</w:t>
            </w:r>
          </w:p>
        </w:tc>
      </w:tr>
      <w:tr w:rsidR="001A2D04" w:rsidRPr="00217BEB"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1A2D04" w:rsidRDefault="001A2D04" w:rsidP="00CD6644">
            <w:r>
              <w:t>08.03.2011</w:t>
            </w:r>
          </w:p>
        </w:tc>
        <w:tc>
          <w:tcPr>
            <w:tcW w:w="993" w:type="dxa"/>
          </w:tcPr>
          <w:p w:rsidR="001A2D04" w:rsidRDefault="006A0078" w:rsidP="006A0078">
            <w:r>
              <w:t>2.0</w:t>
            </w:r>
          </w:p>
        </w:tc>
        <w:tc>
          <w:tcPr>
            <w:tcW w:w="4674" w:type="dxa"/>
          </w:tcPr>
          <w:p w:rsidR="001A2D04" w:rsidRDefault="001A2D04" w:rsidP="008A5FCA">
            <w:r>
              <w:t>Review</w:t>
            </w:r>
            <w:r w:rsidR="006A0078">
              <w:t>, Definition neue Version</w:t>
            </w:r>
          </w:p>
        </w:tc>
        <w:tc>
          <w:tcPr>
            <w:tcW w:w="2303" w:type="dxa"/>
          </w:tcPr>
          <w:p w:rsidR="001A2D04" w:rsidRDefault="001A2D04" w:rsidP="00805BF7">
            <w:r>
              <w:t>SD</w:t>
            </w:r>
          </w:p>
        </w:tc>
      </w:tr>
      <w:tr w:rsidR="006A0078" w:rsidRPr="00217BEB" w:rsidTr="001A2D04">
        <w:trPr>
          <w:cnfStyle w:val="000000100000" w:firstRow="0" w:lastRow="0" w:firstColumn="0" w:lastColumn="0" w:oddVBand="0" w:evenVBand="0" w:oddHBand="1" w:evenHBand="0" w:firstRowFirstColumn="0" w:firstRowLastColumn="0" w:lastRowFirstColumn="0" w:lastRowLastColumn="0"/>
        </w:trPr>
        <w:tc>
          <w:tcPr>
            <w:tcW w:w="1138" w:type="dxa"/>
          </w:tcPr>
          <w:p w:rsidR="006A0078" w:rsidRDefault="006A0078" w:rsidP="00CD6644">
            <w:r>
              <w:t>29.03.2011</w:t>
            </w:r>
          </w:p>
        </w:tc>
        <w:tc>
          <w:tcPr>
            <w:tcW w:w="993" w:type="dxa"/>
          </w:tcPr>
          <w:p w:rsidR="006A0078" w:rsidRDefault="006A0078" w:rsidP="006A0078">
            <w:r>
              <w:t>2.1</w:t>
            </w:r>
          </w:p>
        </w:tc>
        <w:tc>
          <w:tcPr>
            <w:tcW w:w="4674" w:type="dxa"/>
          </w:tcPr>
          <w:p w:rsidR="006A0078" w:rsidRDefault="006A0078" w:rsidP="008A5FCA">
            <w:r>
              <w:t xml:space="preserve">Anpassung Projektplan: </w:t>
            </w:r>
            <w:proofErr w:type="spellStart"/>
            <w:r>
              <w:t>Construction</w:t>
            </w:r>
            <w:proofErr w:type="spellEnd"/>
            <w:r>
              <w:t xml:space="preserve"> Phase mit 2 Iterationen</w:t>
            </w:r>
          </w:p>
        </w:tc>
        <w:tc>
          <w:tcPr>
            <w:tcW w:w="2303" w:type="dxa"/>
          </w:tcPr>
          <w:p w:rsidR="006A0078" w:rsidRDefault="006A0078" w:rsidP="00805BF7">
            <w:r>
              <w:t>EL</w:t>
            </w:r>
          </w:p>
        </w:tc>
      </w:tr>
      <w:tr w:rsidR="00380BF5" w:rsidRPr="00217BEB" w:rsidTr="001A2D04">
        <w:trPr>
          <w:cnfStyle w:val="000000010000" w:firstRow="0" w:lastRow="0" w:firstColumn="0" w:lastColumn="0" w:oddVBand="0" w:evenVBand="0" w:oddHBand="0" w:evenHBand="1" w:firstRowFirstColumn="0" w:firstRowLastColumn="0" w:lastRowFirstColumn="0" w:lastRowLastColumn="0"/>
        </w:trPr>
        <w:tc>
          <w:tcPr>
            <w:tcW w:w="1138" w:type="dxa"/>
          </w:tcPr>
          <w:p w:rsidR="00380BF5" w:rsidRDefault="00380BF5" w:rsidP="00CD6644">
            <w:r>
              <w:t>01.05.2011</w:t>
            </w:r>
          </w:p>
        </w:tc>
        <w:tc>
          <w:tcPr>
            <w:tcW w:w="993" w:type="dxa"/>
          </w:tcPr>
          <w:p w:rsidR="00380BF5" w:rsidRDefault="00380BF5" w:rsidP="006A0078">
            <w:r>
              <w:t>2.2</w:t>
            </w:r>
          </w:p>
        </w:tc>
        <w:tc>
          <w:tcPr>
            <w:tcW w:w="4674" w:type="dxa"/>
          </w:tcPr>
          <w:p w:rsidR="00380BF5" w:rsidRDefault="00380BF5" w:rsidP="008A5FCA">
            <w:r>
              <w:t>Besprechung MS4 von SM 11 auf SM 12 verschoben</w:t>
            </w:r>
          </w:p>
        </w:tc>
        <w:tc>
          <w:tcPr>
            <w:tcW w:w="2303" w:type="dxa"/>
          </w:tcPr>
          <w:p w:rsidR="00380BF5" w:rsidRDefault="00380BF5" w:rsidP="00805BF7">
            <w:r>
              <w:t>EL</w:t>
            </w:r>
          </w:p>
        </w:tc>
      </w:tr>
    </w:tbl>
    <w:bookmarkStart w:id="4" w:name="_Toc286936083" w:displacedByCustomXml="next"/>
    <w:bookmarkStart w:id="5" w:name="_Toc293503376" w:displacedByCustomXml="next"/>
    <w:sdt>
      <w:sdtPr>
        <w:rPr>
          <w:spacing w:val="0"/>
          <w:sz w:val="20"/>
          <w:szCs w:val="20"/>
          <w:lang w:val="de-DE"/>
        </w:rPr>
        <w:id w:val="380598614"/>
        <w:docPartObj>
          <w:docPartGallery w:val="Table of Contents"/>
          <w:docPartUnique/>
        </w:docPartObj>
      </w:sdtPr>
      <w:sdtEndPr>
        <w:rPr>
          <w:b/>
          <w:bCs/>
        </w:rPr>
      </w:sdtEndPr>
      <w:sdtContent>
        <w:p w:rsidR="00A06B4F" w:rsidRDefault="00A06B4F" w:rsidP="00A06B4F">
          <w:pPr>
            <w:pStyle w:val="berschrift2"/>
          </w:pPr>
          <w:r>
            <w:rPr>
              <w:lang w:val="de-DE"/>
            </w:rPr>
            <w:t>Inhaltsverzeichnis</w:t>
          </w:r>
          <w:bookmarkEnd w:id="5"/>
          <w:bookmarkEnd w:id="4"/>
        </w:p>
        <w:p w:rsidR="00731353" w:rsidRDefault="00747D14">
          <w:pPr>
            <w:pStyle w:val="Verzeichnis1"/>
            <w:tabs>
              <w:tab w:val="left" w:pos="440"/>
              <w:tab w:val="right" w:leader="dot" w:pos="9062"/>
            </w:tabs>
            <w:rPr>
              <w:b w:val="0"/>
              <w:noProof/>
              <w:sz w:val="22"/>
              <w:szCs w:val="22"/>
              <w:lang w:eastAsia="de-CH"/>
            </w:rPr>
          </w:pPr>
          <w:r>
            <w:fldChar w:fldCharType="begin"/>
          </w:r>
          <w:r w:rsidR="00A06B4F">
            <w:instrText xml:space="preserve"> TOC \o "1-3" \h \z \u </w:instrText>
          </w:r>
          <w:r>
            <w:fldChar w:fldCharType="separate"/>
          </w:r>
          <w:hyperlink w:anchor="_Toc293503374" w:history="1">
            <w:r w:rsidR="00731353" w:rsidRPr="00040E2C">
              <w:rPr>
                <w:rStyle w:val="Hyperlink"/>
                <w:noProof/>
              </w:rPr>
              <w:t>1</w:t>
            </w:r>
            <w:r w:rsidR="00731353">
              <w:rPr>
                <w:b w:val="0"/>
                <w:noProof/>
                <w:sz w:val="22"/>
                <w:szCs w:val="22"/>
                <w:lang w:eastAsia="de-CH"/>
              </w:rPr>
              <w:tab/>
            </w:r>
            <w:r w:rsidR="00731353" w:rsidRPr="00040E2C">
              <w:rPr>
                <w:rStyle w:val="Hyperlink"/>
                <w:noProof/>
              </w:rPr>
              <w:t>Dokumentinformationen</w:t>
            </w:r>
            <w:r w:rsidR="00731353">
              <w:rPr>
                <w:noProof/>
                <w:webHidden/>
              </w:rPr>
              <w:tab/>
            </w:r>
            <w:r w:rsidR="00731353">
              <w:rPr>
                <w:noProof/>
                <w:webHidden/>
              </w:rPr>
              <w:fldChar w:fldCharType="begin"/>
            </w:r>
            <w:r w:rsidR="00731353">
              <w:rPr>
                <w:noProof/>
                <w:webHidden/>
              </w:rPr>
              <w:instrText xml:space="preserve"> PAGEREF _Toc293503374 \h </w:instrText>
            </w:r>
            <w:r w:rsidR="00731353">
              <w:rPr>
                <w:noProof/>
                <w:webHidden/>
              </w:rPr>
            </w:r>
            <w:r w:rsidR="00731353">
              <w:rPr>
                <w:noProof/>
                <w:webHidden/>
              </w:rPr>
              <w:fldChar w:fldCharType="separate"/>
            </w:r>
            <w:r w:rsidR="00731353">
              <w:rPr>
                <w:noProof/>
                <w:webHidden/>
              </w:rPr>
              <w:t>1</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375" w:history="1">
            <w:r w:rsidR="00731353" w:rsidRPr="00040E2C">
              <w:rPr>
                <w:rStyle w:val="Hyperlink"/>
                <w:noProof/>
              </w:rPr>
              <w:t>1.1</w:t>
            </w:r>
            <w:r w:rsidR="00731353">
              <w:rPr>
                <w:noProof/>
                <w:sz w:val="22"/>
                <w:szCs w:val="22"/>
                <w:lang w:eastAsia="de-CH"/>
              </w:rPr>
              <w:tab/>
            </w:r>
            <w:r w:rsidR="00731353" w:rsidRPr="00040E2C">
              <w:rPr>
                <w:rStyle w:val="Hyperlink"/>
                <w:noProof/>
              </w:rPr>
              <w:t>Änderungsgeschichte</w:t>
            </w:r>
            <w:r w:rsidR="00731353">
              <w:rPr>
                <w:noProof/>
                <w:webHidden/>
              </w:rPr>
              <w:tab/>
            </w:r>
            <w:r w:rsidR="00731353">
              <w:rPr>
                <w:noProof/>
                <w:webHidden/>
              </w:rPr>
              <w:fldChar w:fldCharType="begin"/>
            </w:r>
            <w:r w:rsidR="00731353">
              <w:rPr>
                <w:noProof/>
                <w:webHidden/>
              </w:rPr>
              <w:instrText xml:space="preserve"> PAGEREF _Toc293503375 \h </w:instrText>
            </w:r>
            <w:r w:rsidR="00731353">
              <w:rPr>
                <w:noProof/>
                <w:webHidden/>
              </w:rPr>
            </w:r>
            <w:r w:rsidR="00731353">
              <w:rPr>
                <w:noProof/>
                <w:webHidden/>
              </w:rPr>
              <w:fldChar w:fldCharType="separate"/>
            </w:r>
            <w:r w:rsidR="00731353">
              <w:rPr>
                <w:noProof/>
                <w:webHidden/>
              </w:rPr>
              <w:t>1</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376" w:history="1">
            <w:r w:rsidR="00731353" w:rsidRPr="00040E2C">
              <w:rPr>
                <w:rStyle w:val="Hyperlink"/>
                <w:noProof/>
              </w:rPr>
              <w:t>1.2</w:t>
            </w:r>
            <w:r w:rsidR="00731353">
              <w:rPr>
                <w:noProof/>
                <w:sz w:val="22"/>
                <w:szCs w:val="22"/>
                <w:lang w:eastAsia="de-CH"/>
              </w:rPr>
              <w:tab/>
            </w:r>
            <w:r w:rsidR="00731353" w:rsidRPr="00040E2C">
              <w:rPr>
                <w:rStyle w:val="Hyperlink"/>
                <w:noProof/>
                <w:lang w:val="de-DE"/>
              </w:rPr>
              <w:t>Inhaltsverzeichnis</w:t>
            </w:r>
            <w:r w:rsidR="00731353">
              <w:rPr>
                <w:noProof/>
                <w:webHidden/>
              </w:rPr>
              <w:tab/>
            </w:r>
            <w:r w:rsidR="00731353">
              <w:rPr>
                <w:noProof/>
                <w:webHidden/>
              </w:rPr>
              <w:fldChar w:fldCharType="begin"/>
            </w:r>
            <w:r w:rsidR="00731353">
              <w:rPr>
                <w:noProof/>
                <w:webHidden/>
              </w:rPr>
              <w:instrText xml:space="preserve"> PAGEREF _Toc293503376 \h </w:instrText>
            </w:r>
            <w:r w:rsidR="00731353">
              <w:rPr>
                <w:noProof/>
                <w:webHidden/>
              </w:rPr>
            </w:r>
            <w:r w:rsidR="00731353">
              <w:rPr>
                <w:noProof/>
                <w:webHidden/>
              </w:rPr>
              <w:fldChar w:fldCharType="separate"/>
            </w:r>
            <w:r w:rsidR="00731353">
              <w:rPr>
                <w:noProof/>
                <w:webHidden/>
              </w:rPr>
              <w:t>1</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377" w:history="1">
            <w:r w:rsidR="00731353" w:rsidRPr="00040E2C">
              <w:rPr>
                <w:rStyle w:val="Hyperlink"/>
                <w:noProof/>
              </w:rPr>
              <w:t>1.3</w:t>
            </w:r>
            <w:r w:rsidR="00731353">
              <w:rPr>
                <w:noProof/>
                <w:sz w:val="22"/>
                <w:szCs w:val="22"/>
                <w:lang w:eastAsia="de-CH"/>
              </w:rPr>
              <w:tab/>
            </w:r>
            <w:r w:rsidR="00731353" w:rsidRPr="00040E2C">
              <w:rPr>
                <w:rStyle w:val="Hyperlink"/>
                <w:noProof/>
              </w:rPr>
              <w:t>Abbildungsverzeichnis</w:t>
            </w:r>
            <w:r w:rsidR="00731353">
              <w:rPr>
                <w:noProof/>
                <w:webHidden/>
              </w:rPr>
              <w:tab/>
            </w:r>
            <w:r w:rsidR="00731353">
              <w:rPr>
                <w:noProof/>
                <w:webHidden/>
              </w:rPr>
              <w:fldChar w:fldCharType="begin"/>
            </w:r>
            <w:r w:rsidR="00731353">
              <w:rPr>
                <w:noProof/>
                <w:webHidden/>
              </w:rPr>
              <w:instrText xml:space="preserve"> PAGEREF _Toc293503377 \h </w:instrText>
            </w:r>
            <w:r w:rsidR="00731353">
              <w:rPr>
                <w:noProof/>
                <w:webHidden/>
              </w:rPr>
            </w:r>
            <w:r w:rsidR="00731353">
              <w:rPr>
                <w:noProof/>
                <w:webHidden/>
              </w:rPr>
              <w:fldChar w:fldCharType="separate"/>
            </w:r>
            <w:r w:rsidR="00731353">
              <w:rPr>
                <w:noProof/>
                <w:webHidden/>
              </w:rPr>
              <w:t>3</w:t>
            </w:r>
            <w:r w:rsidR="00731353">
              <w:rPr>
                <w:noProof/>
                <w:webHidden/>
              </w:rPr>
              <w:fldChar w:fldCharType="end"/>
            </w:r>
          </w:hyperlink>
        </w:p>
        <w:p w:rsidR="00731353" w:rsidRDefault="008A2304">
          <w:pPr>
            <w:pStyle w:val="Verzeichnis1"/>
            <w:tabs>
              <w:tab w:val="left" w:pos="440"/>
              <w:tab w:val="right" w:leader="dot" w:pos="9062"/>
            </w:tabs>
            <w:rPr>
              <w:b w:val="0"/>
              <w:noProof/>
              <w:sz w:val="22"/>
              <w:szCs w:val="22"/>
              <w:lang w:eastAsia="de-CH"/>
            </w:rPr>
          </w:pPr>
          <w:hyperlink w:anchor="_Toc293503378" w:history="1">
            <w:r w:rsidR="00731353" w:rsidRPr="00040E2C">
              <w:rPr>
                <w:rStyle w:val="Hyperlink"/>
                <w:noProof/>
              </w:rPr>
              <w:t>2</w:t>
            </w:r>
            <w:r w:rsidR="00731353">
              <w:rPr>
                <w:b w:val="0"/>
                <w:noProof/>
                <w:sz w:val="22"/>
                <w:szCs w:val="22"/>
                <w:lang w:eastAsia="de-CH"/>
              </w:rPr>
              <w:tab/>
            </w:r>
            <w:r w:rsidR="00731353" w:rsidRPr="00040E2C">
              <w:rPr>
                <w:rStyle w:val="Hyperlink"/>
                <w:noProof/>
              </w:rPr>
              <w:t>Einführung</w:t>
            </w:r>
            <w:r w:rsidR="00731353">
              <w:rPr>
                <w:noProof/>
                <w:webHidden/>
              </w:rPr>
              <w:tab/>
            </w:r>
            <w:r w:rsidR="00731353">
              <w:rPr>
                <w:noProof/>
                <w:webHidden/>
              </w:rPr>
              <w:fldChar w:fldCharType="begin"/>
            </w:r>
            <w:r w:rsidR="00731353">
              <w:rPr>
                <w:noProof/>
                <w:webHidden/>
              </w:rPr>
              <w:instrText xml:space="preserve"> PAGEREF _Toc293503378 \h </w:instrText>
            </w:r>
            <w:r w:rsidR="00731353">
              <w:rPr>
                <w:noProof/>
                <w:webHidden/>
              </w:rPr>
            </w:r>
            <w:r w:rsidR="00731353">
              <w:rPr>
                <w:noProof/>
                <w:webHidden/>
              </w:rPr>
              <w:fldChar w:fldCharType="separate"/>
            </w:r>
            <w:r w:rsidR="00731353">
              <w:rPr>
                <w:noProof/>
                <w:webHidden/>
              </w:rPr>
              <w:t>4</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379" w:history="1">
            <w:r w:rsidR="00731353" w:rsidRPr="00040E2C">
              <w:rPr>
                <w:rStyle w:val="Hyperlink"/>
                <w:noProof/>
              </w:rPr>
              <w:t>2.1</w:t>
            </w:r>
            <w:r w:rsidR="00731353">
              <w:rPr>
                <w:noProof/>
                <w:sz w:val="22"/>
                <w:szCs w:val="22"/>
                <w:lang w:eastAsia="de-CH"/>
              </w:rPr>
              <w:tab/>
            </w:r>
            <w:r w:rsidR="00731353" w:rsidRPr="00040E2C">
              <w:rPr>
                <w:rStyle w:val="Hyperlink"/>
                <w:noProof/>
              </w:rPr>
              <w:t>Zweck</w:t>
            </w:r>
            <w:r w:rsidR="00731353">
              <w:rPr>
                <w:noProof/>
                <w:webHidden/>
              </w:rPr>
              <w:tab/>
            </w:r>
            <w:r w:rsidR="00731353">
              <w:rPr>
                <w:noProof/>
                <w:webHidden/>
              </w:rPr>
              <w:fldChar w:fldCharType="begin"/>
            </w:r>
            <w:r w:rsidR="00731353">
              <w:rPr>
                <w:noProof/>
                <w:webHidden/>
              </w:rPr>
              <w:instrText xml:space="preserve"> PAGEREF _Toc293503379 \h </w:instrText>
            </w:r>
            <w:r w:rsidR="00731353">
              <w:rPr>
                <w:noProof/>
                <w:webHidden/>
              </w:rPr>
            </w:r>
            <w:r w:rsidR="00731353">
              <w:rPr>
                <w:noProof/>
                <w:webHidden/>
              </w:rPr>
              <w:fldChar w:fldCharType="separate"/>
            </w:r>
            <w:r w:rsidR="00731353">
              <w:rPr>
                <w:noProof/>
                <w:webHidden/>
              </w:rPr>
              <w:t>4</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380" w:history="1">
            <w:r w:rsidR="00731353" w:rsidRPr="00040E2C">
              <w:rPr>
                <w:rStyle w:val="Hyperlink"/>
                <w:noProof/>
              </w:rPr>
              <w:t>2.2</w:t>
            </w:r>
            <w:r w:rsidR="00731353">
              <w:rPr>
                <w:noProof/>
                <w:sz w:val="22"/>
                <w:szCs w:val="22"/>
                <w:lang w:eastAsia="de-CH"/>
              </w:rPr>
              <w:tab/>
            </w:r>
            <w:r w:rsidR="00731353" w:rsidRPr="00040E2C">
              <w:rPr>
                <w:rStyle w:val="Hyperlink"/>
                <w:noProof/>
              </w:rPr>
              <w:t>Gültigkeitsbereich</w:t>
            </w:r>
            <w:r w:rsidR="00731353">
              <w:rPr>
                <w:noProof/>
                <w:webHidden/>
              </w:rPr>
              <w:tab/>
            </w:r>
            <w:r w:rsidR="00731353">
              <w:rPr>
                <w:noProof/>
                <w:webHidden/>
              </w:rPr>
              <w:fldChar w:fldCharType="begin"/>
            </w:r>
            <w:r w:rsidR="00731353">
              <w:rPr>
                <w:noProof/>
                <w:webHidden/>
              </w:rPr>
              <w:instrText xml:space="preserve"> PAGEREF _Toc293503380 \h </w:instrText>
            </w:r>
            <w:r w:rsidR="00731353">
              <w:rPr>
                <w:noProof/>
                <w:webHidden/>
              </w:rPr>
            </w:r>
            <w:r w:rsidR="00731353">
              <w:rPr>
                <w:noProof/>
                <w:webHidden/>
              </w:rPr>
              <w:fldChar w:fldCharType="separate"/>
            </w:r>
            <w:r w:rsidR="00731353">
              <w:rPr>
                <w:noProof/>
                <w:webHidden/>
              </w:rPr>
              <w:t>4</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381" w:history="1">
            <w:r w:rsidR="00731353" w:rsidRPr="00040E2C">
              <w:rPr>
                <w:rStyle w:val="Hyperlink"/>
                <w:noProof/>
              </w:rPr>
              <w:t>2.3</w:t>
            </w:r>
            <w:r w:rsidR="00731353">
              <w:rPr>
                <w:noProof/>
                <w:sz w:val="22"/>
                <w:szCs w:val="22"/>
                <w:lang w:eastAsia="de-CH"/>
              </w:rPr>
              <w:tab/>
            </w:r>
            <w:r w:rsidR="00731353" w:rsidRPr="00040E2C">
              <w:rPr>
                <w:rStyle w:val="Hyperlink"/>
                <w:noProof/>
              </w:rPr>
              <w:t>Definitionen und Abkürzungen</w:t>
            </w:r>
            <w:r w:rsidR="00731353">
              <w:rPr>
                <w:noProof/>
                <w:webHidden/>
              </w:rPr>
              <w:tab/>
            </w:r>
            <w:r w:rsidR="00731353">
              <w:rPr>
                <w:noProof/>
                <w:webHidden/>
              </w:rPr>
              <w:fldChar w:fldCharType="begin"/>
            </w:r>
            <w:r w:rsidR="00731353">
              <w:rPr>
                <w:noProof/>
                <w:webHidden/>
              </w:rPr>
              <w:instrText xml:space="preserve"> PAGEREF _Toc293503381 \h </w:instrText>
            </w:r>
            <w:r w:rsidR="00731353">
              <w:rPr>
                <w:noProof/>
                <w:webHidden/>
              </w:rPr>
            </w:r>
            <w:r w:rsidR="00731353">
              <w:rPr>
                <w:noProof/>
                <w:webHidden/>
              </w:rPr>
              <w:fldChar w:fldCharType="separate"/>
            </w:r>
            <w:r w:rsidR="00731353">
              <w:rPr>
                <w:noProof/>
                <w:webHidden/>
              </w:rPr>
              <w:t>4</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382" w:history="1">
            <w:r w:rsidR="00731353" w:rsidRPr="00040E2C">
              <w:rPr>
                <w:rStyle w:val="Hyperlink"/>
                <w:noProof/>
              </w:rPr>
              <w:t>2.4</w:t>
            </w:r>
            <w:r w:rsidR="00731353">
              <w:rPr>
                <w:noProof/>
                <w:sz w:val="22"/>
                <w:szCs w:val="22"/>
                <w:lang w:eastAsia="de-CH"/>
              </w:rPr>
              <w:tab/>
            </w:r>
            <w:r w:rsidR="00731353" w:rsidRPr="00040E2C">
              <w:rPr>
                <w:rStyle w:val="Hyperlink"/>
                <w:noProof/>
              </w:rPr>
              <w:t>Referenzen</w:t>
            </w:r>
            <w:r w:rsidR="00731353">
              <w:rPr>
                <w:noProof/>
                <w:webHidden/>
              </w:rPr>
              <w:tab/>
            </w:r>
            <w:r w:rsidR="00731353">
              <w:rPr>
                <w:noProof/>
                <w:webHidden/>
              </w:rPr>
              <w:fldChar w:fldCharType="begin"/>
            </w:r>
            <w:r w:rsidR="00731353">
              <w:rPr>
                <w:noProof/>
                <w:webHidden/>
              </w:rPr>
              <w:instrText xml:space="preserve"> PAGEREF _Toc293503382 \h </w:instrText>
            </w:r>
            <w:r w:rsidR="00731353">
              <w:rPr>
                <w:noProof/>
                <w:webHidden/>
              </w:rPr>
            </w:r>
            <w:r w:rsidR="00731353">
              <w:rPr>
                <w:noProof/>
                <w:webHidden/>
              </w:rPr>
              <w:fldChar w:fldCharType="separate"/>
            </w:r>
            <w:r w:rsidR="00731353">
              <w:rPr>
                <w:noProof/>
                <w:webHidden/>
              </w:rPr>
              <w:t>4</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383" w:history="1">
            <w:r w:rsidR="00731353" w:rsidRPr="00040E2C">
              <w:rPr>
                <w:rStyle w:val="Hyperlink"/>
                <w:noProof/>
              </w:rPr>
              <w:t>2.5</w:t>
            </w:r>
            <w:r w:rsidR="00731353">
              <w:rPr>
                <w:noProof/>
                <w:sz w:val="22"/>
                <w:szCs w:val="22"/>
                <w:lang w:eastAsia="de-CH"/>
              </w:rPr>
              <w:tab/>
            </w:r>
            <w:r w:rsidR="00731353" w:rsidRPr="00040E2C">
              <w:rPr>
                <w:rStyle w:val="Hyperlink"/>
                <w:noProof/>
              </w:rPr>
              <w:t>Übersicht</w:t>
            </w:r>
            <w:r w:rsidR="00731353">
              <w:rPr>
                <w:noProof/>
                <w:webHidden/>
              </w:rPr>
              <w:tab/>
            </w:r>
            <w:r w:rsidR="00731353">
              <w:rPr>
                <w:noProof/>
                <w:webHidden/>
              </w:rPr>
              <w:fldChar w:fldCharType="begin"/>
            </w:r>
            <w:r w:rsidR="00731353">
              <w:rPr>
                <w:noProof/>
                <w:webHidden/>
              </w:rPr>
              <w:instrText xml:space="preserve"> PAGEREF _Toc293503383 \h </w:instrText>
            </w:r>
            <w:r w:rsidR="00731353">
              <w:rPr>
                <w:noProof/>
                <w:webHidden/>
              </w:rPr>
            </w:r>
            <w:r w:rsidR="00731353">
              <w:rPr>
                <w:noProof/>
                <w:webHidden/>
              </w:rPr>
              <w:fldChar w:fldCharType="separate"/>
            </w:r>
            <w:r w:rsidR="00731353">
              <w:rPr>
                <w:noProof/>
                <w:webHidden/>
              </w:rPr>
              <w:t>4</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384" w:history="1">
            <w:r w:rsidR="00731353" w:rsidRPr="00040E2C">
              <w:rPr>
                <w:rStyle w:val="Hyperlink"/>
                <w:noProof/>
              </w:rPr>
              <w:t>2.6</w:t>
            </w:r>
            <w:r w:rsidR="00731353">
              <w:rPr>
                <w:noProof/>
                <w:sz w:val="22"/>
                <w:szCs w:val="22"/>
                <w:lang w:eastAsia="de-CH"/>
              </w:rPr>
              <w:tab/>
            </w:r>
            <w:r w:rsidR="00731353" w:rsidRPr="00040E2C">
              <w:rPr>
                <w:rStyle w:val="Hyperlink"/>
                <w:noProof/>
              </w:rPr>
              <w:t>Quellen</w:t>
            </w:r>
            <w:r w:rsidR="00731353">
              <w:rPr>
                <w:noProof/>
                <w:webHidden/>
              </w:rPr>
              <w:tab/>
            </w:r>
            <w:r w:rsidR="00731353">
              <w:rPr>
                <w:noProof/>
                <w:webHidden/>
              </w:rPr>
              <w:fldChar w:fldCharType="begin"/>
            </w:r>
            <w:r w:rsidR="00731353">
              <w:rPr>
                <w:noProof/>
                <w:webHidden/>
              </w:rPr>
              <w:instrText xml:space="preserve"> PAGEREF _Toc293503384 \h </w:instrText>
            </w:r>
            <w:r w:rsidR="00731353">
              <w:rPr>
                <w:noProof/>
                <w:webHidden/>
              </w:rPr>
            </w:r>
            <w:r w:rsidR="00731353">
              <w:rPr>
                <w:noProof/>
                <w:webHidden/>
              </w:rPr>
              <w:fldChar w:fldCharType="separate"/>
            </w:r>
            <w:r w:rsidR="00731353">
              <w:rPr>
                <w:noProof/>
                <w:webHidden/>
              </w:rPr>
              <w:t>4</w:t>
            </w:r>
            <w:r w:rsidR="00731353">
              <w:rPr>
                <w:noProof/>
                <w:webHidden/>
              </w:rPr>
              <w:fldChar w:fldCharType="end"/>
            </w:r>
          </w:hyperlink>
        </w:p>
        <w:p w:rsidR="00731353" w:rsidRDefault="008A2304">
          <w:pPr>
            <w:pStyle w:val="Verzeichnis1"/>
            <w:tabs>
              <w:tab w:val="left" w:pos="440"/>
              <w:tab w:val="right" w:leader="dot" w:pos="9062"/>
            </w:tabs>
            <w:rPr>
              <w:b w:val="0"/>
              <w:noProof/>
              <w:sz w:val="22"/>
              <w:szCs w:val="22"/>
              <w:lang w:eastAsia="de-CH"/>
            </w:rPr>
          </w:pPr>
          <w:hyperlink w:anchor="_Toc293503385" w:history="1">
            <w:r w:rsidR="00731353" w:rsidRPr="00040E2C">
              <w:rPr>
                <w:rStyle w:val="Hyperlink"/>
                <w:noProof/>
              </w:rPr>
              <w:t>3</w:t>
            </w:r>
            <w:r w:rsidR="00731353">
              <w:rPr>
                <w:b w:val="0"/>
                <w:noProof/>
                <w:sz w:val="22"/>
                <w:szCs w:val="22"/>
                <w:lang w:eastAsia="de-CH"/>
              </w:rPr>
              <w:tab/>
            </w:r>
            <w:r w:rsidR="00731353" w:rsidRPr="00040E2C">
              <w:rPr>
                <w:rStyle w:val="Hyperlink"/>
                <w:noProof/>
              </w:rPr>
              <w:t>Projekt Übersicht</w:t>
            </w:r>
            <w:r w:rsidR="00731353">
              <w:rPr>
                <w:noProof/>
                <w:webHidden/>
              </w:rPr>
              <w:tab/>
            </w:r>
            <w:r w:rsidR="00731353">
              <w:rPr>
                <w:noProof/>
                <w:webHidden/>
              </w:rPr>
              <w:fldChar w:fldCharType="begin"/>
            </w:r>
            <w:r w:rsidR="00731353">
              <w:rPr>
                <w:noProof/>
                <w:webHidden/>
              </w:rPr>
              <w:instrText xml:space="preserve"> PAGEREF _Toc293503385 \h </w:instrText>
            </w:r>
            <w:r w:rsidR="00731353">
              <w:rPr>
                <w:noProof/>
                <w:webHidden/>
              </w:rPr>
            </w:r>
            <w:r w:rsidR="00731353">
              <w:rPr>
                <w:noProof/>
                <w:webHidden/>
              </w:rPr>
              <w:fldChar w:fldCharType="separate"/>
            </w:r>
            <w:r w:rsidR="00731353">
              <w:rPr>
                <w:noProof/>
                <w:webHidden/>
              </w:rPr>
              <w:t>5</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386" w:history="1">
            <w:r w:rsidR="00731353" w:rsidRPr="00040E2C">
              <w:rPr>
                <w:rStyle w:val="Hyperlink"/>
                <w:noProof/>
              </w:rPr>
              <w:t>3.1</w:t>
            </w:r>
            <w:r w:rsidR="00731353">
              <w:rPr>
                <w:noProof/>
                <w:sz w:val="22"/>
                <w:szCs w:val="22"/>
                <w:lang w:eastAsia="de-CH"/>
              </w:rPr>
              <w:tab/>
            </w:r>
            <w:r w:rsidR="00731353" w:rsidRPr="00040E2C">
              <w:rPr>
                <w:rStyle w:val="Hyperlink"/>
                <w:noProof/>
              </w:rPr>
              <w:t>MRT (Mobile Reporting Tool)</w:t>
            </w:r>
            <w:r w:rsidR="00731353">
              <w:rPr>
                <w:noProof/>
                <w:webHidden/>
              </w:rPr>
              <w:tab/>
            </w:r>
            <w:r w:rsidR="00731353">
              <w:rPr>
                <w:noProof/>
                <w:webHidden/>
              </w:rPr>
              <w:fldChar w:fldCharType="begin"/>
            </w:r>
            <w:r w:rsidR="00731353">
              <w:rPr>
                <w:noProof/>
                <w:webHidden/>
              </w:rPr>
              <w:instrText xml:space="preserve"> PAGEREF _Toc293503386 \h </w:instrText>
            </w:r>
            <w:r w:rsidR="00731353">
              <w:rPr>
                <w:noProof/>
                <w:webHidden/>
              </w:rPr>
            </w:r>
            <w:r w:rsidR="00731353">
              <w:rPr>
                <w:noProof/>
                <w:webHidden/>
              </w:rPr>
              <w:fldChar w:fldCharType="separate"/>
            </w:r>
            <w:r w:rsidR="00731353">
              <w:rPr>
                <w:noProof/>
                <w:webHidden/>
              </w:rPr>
              <w:t>5</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387" w:history="1">
            <w:r w:rsidR="00731353" w:rsidRPr="00040E2C">
              <w:rPr>
                <w:rStyle w:val="Hyperlink"/>
                <w:noProof/>
              </w:rPr>
              <w:t>3.1.1</w:t>
            </w:r>
            <w:r w:rsidR="00731353">
              <w:rPr>
                <w:noProof/>
                <w:sz w:val="22"/>
              </w:rPr>
              <w:tab/>
            </w:r>
            <w:r w:rsidR="00731353" w:rsidRPr="00040E2C">
              <w:rPr>
                <w:rStyle w:val="Hyperlink"/>
                <w:noProof/>
              </w:rPr>
              <w:t>Ablauf</w:t>
            </w:r>
            <w:r w:rsidR="00731353">
              <w:rPr>
                <w:noProof/>
                <w:webHidden/>
              </w:rPr>
              <w:tab/>
            </w:r>
            <w:r w:rsidR="00731353">
              <w:rPr>
                <w:noProof/>
                <w:webHidden/>
              </w:rPr>
              <w:fldChar w:fldCharType="begin"/>
            </w:r>
            <w:r w:rsidR="00731353">
              <w:rPr>
                <w:noProof/>
                <w:webHidden/>
              </w:rPr>
              <w:instrText xml:space="preserve"> PAGEREF _Toc293503387 \h </w:instrText>
            </w:r>
            <w:r w:rsidR="00731353">
              <w:rPr>
                <w:noProof/>
                <w:webHidden/>
              </w:rPr>
            </w:r>
            <w:r w:rsidR="00731353">
              <w:rPr>
                <w:noProof/>
                <w:webHidden/>
              </w:rPr>
              <w:fldChar w:fldCharType="separate"/>
            </w:r>
            <w:r w:rsidR="00731353">
              <w:rPr>
                <w:noProof/>
                <w:webHidden/>
              </w:rPr>
              <w:t>5</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388" w:history="1">
            <w:r w:rsidR="00731353" w:rsidRPr="00040E2C">
              <w:rPr>
                <w:rStyle w:val="Hyperlink"/>
                <w:noProof/>
              </w:rPr>
              <w:t>3.1.2</w:t>
            </w:r>
            <w:r w:rsidR="00731353">
              <w:rPr>
                <w:noProof/>
                <w:sz w:val="22"/>
              </w:rPr>
              <w:tab/>
            </w:r>
            <w:r w:rsidR="00731353" w:rsidRPr="00040E2C">
              <w:rPr>
                <w:rStyle w:val="Hyperlink"/>
                <w:noProof/>
              </w:rPr>
              <w:t>Optionale Features</w:t>
            </w:r>
            <w:r w:rsidR="00731353">
              <w:rPr>
                <w:noProof/>
                <w:webHidden/>
              </w:rPr>
              <w:tab/>
            </w:r>
            <w:r w:rsidR="00731353">
              <w:rPr>
                <w:noProof/>
                <w:webHidden/>
              </w:rPr>
              <w:fldChar w:fldCharType="begin"/>
            </w:r>
            <w:r w:rsidR="00731353">
              <w:rPr>
                <w:noProof/>
                <w:webHidden/>
              </w:rPr>
              <w:instrText xml:space="preserve"> PAGEREF _Toc293503388 \h </w:instrText>
            </w:r>
            <w:r w:rsidR="00731353">
              <w:rPr>
                <w:noProof/>
                <w:webHidden/>
              </w:rPr>
            </w:r>
            <w:r w:rsidR="00731353">
              <w:rPr>
                <w:noProof/>
                <w:webHidden/>
              </w:rPr>
              <w:fldChar w:fldCharType="separate"/>
            </w:r>
            <w:r w:rsidR="00731353">
              <w:rPr>
                <w:noProof/>
                <w:webHidden/>
              </w:rPr>
              <w:t>5</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389" w:history="1">
            <w:r w:rsidR="00731353" w:rsidRPr="00040E2C">
              <w:rPr>
                <w:rStyle w:val="Hyperlink"/>
                <w:noProof/>
              </w:rPr>
              <w:t>3.2</w:t>
            </w:r>
            <w:r w:rsidR="00731353">
              <w:rPr>
                <w:noProof/>
                <w:sz w:val="22"/>
                <w:szCs w:val="22"/>
                <w:lang w:eastAsia="de-CH"/>
              </w:rPr>
              <w:tab/>
            </w:r>
            <w:r w:rsidR="00731353" w:rsidRPr="00040E2C">
              <w:rPr>
                <w:rStyle w:val="Hyperlink"/>
                <w:noProof/>
              </w:rPr>
              <w:t>Zweck und Ziel</w:t>
            </w:r>
            <w:r w:rsidR="00731353">
              <w:rPr>
                <w:noProof/>
                <w:webHidden/>
              </w:rPr>
              <w:tab/>
            </w:r>
            <w:r w:rsidR="00731353">
              <w:rPr>
                <w:noProof/>
                <w:webHidden/>
              </w:rPr>
              <w:fldChar w:fldCharType="begin"/>
            </w:r>
            <w:r w:rsidR="00731353">
              <w:rPr>
                <w:noProof/>
                <w:webHidden/>
              </w:rPr>
              <w:instrText xml:space="preserve"> PAGEREF _Toc293503389 \h </w:instrText>
            </w:r>
            <w:r w:rsidR="00731353">
              <w:rPr>
                <w:noProof/>
                <w:webHidden/>
              </w:rPr>
            </w:r>
            <w:r w:rsidR="00731353">
              <w:rPr>
                <w:noProof/>
                <w:webHidden/>
              </w:rPr>
              <w:fldChar w:fldCharType="separate"/>
            </w:r>
            <w:r w:rsidR="00731353">
              <w:rPr>
                <w:noProof/>
                <w:webHidden/>
              </w:rPr>
              <w:t>6</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390" w:history="1">
            <w:r w:rsidR="00731353" w:rsidRPr="00040E2C">
              <w:rPr>
                <w:rStyle w:val="Hyperlink"/>
                <w:noProof/>
              </w:rPr>
              <w:t>3.3</w:t>
            </w:r>
            <w:r w:rsidR="00731353">
              <w:rPr>
                <w:noProof/>
                <w:sz w:val="22"/>
                <w:szCs w:val="22"/>
                <w:lang w:eastAsia="de-CH"/>
              </w:rPr>
              <w:tab/>
            </w:r>
            <w:r w:rsidR="00731353" w:rsidRPr="00040E2C">
              <w:rPr>
                <w:rStyle w:val="Hyperlink"/>
                <w:noProof/>
              </w:rPr>
              <w:t>Annahmen und Einschränkungen</w:t>
            </w:r>
            <w:r w:rsidR="00731353">
              <w:rPr>
                <w:noProof/>
                <w:webHidden/>
              </w:rPr>
              <w:tab/>
            </w:r>
            <w:r w:rsidR="00731353">
              <w:rPr>
                <w:noProof/>
                <w:webHidden/>
              </w:rPr>
              <w:fldChar w:fldCharType="begin"/>
            </w:r>
            <w:r w:rsidR="00731353">
              <w:rPr>
                <w:noProof/>
                <w:webHidden/>
              </w:rPr>
              <w:instrText xml:space="preserve"> PAGEREF _Toc293503390 \h </w:instrText>
            </w:r>
            <w:r w:rsidR="00731353">
              <w:rPr>
                <w:noProof/>
                <w:webHidden/>
              </w:rPr>
            </w:r>
            <w:r w:rsidR="00731353">
              <w:rPr>
                <w:noProof/>
                <w:webHidden/>
              </w:rPr>
              <w:fldChar w:fldCharType="separate"/>
            </w:r>
            <w:r w:rsidR="00731353">
              <w:rPr>
                <w:noProof/>
                <w:webHidden/>
              </w:rPr>
              <w:t>6</w:t>
            </w:r>
            <w:r w:rsidR="00731353">
              <w:rPr>
                <w:noProof/>
                <w:webHidden/>
              </w:rPr>
              <w:fldChar w:fldCharType="end"/>
            </w:r>
          </w:hyperlink>
        </w:p>
        <w:p w:rsidR="00731353" w:rsidRDefault="008A2304">
          <w:pPr>
            <w:pStyle w:val="Verzeichnis1"/>
            <w:tabs>
              <w:tab w:val="left" w:pos="440"/>
              <w:tab w:val="right" w:leader="dot" w:pos="9062"/>
            </w:tabs>
            <w:rPr>
              <w:b w:val="0"/>
              <w:noProof/>
              <w:sz w:val="22"/>
              <w:szCs w:val="22"/>
              <w:lang w:eastAsia="de-CH"/>
            </w:rPr>
          </w:pPr>
          <w:hyperlink w:anchor="_Toc293503391" w:history="1">
            <w:r w:rsidR="00731353" w:rsidRPr="00040E2C">
              <w:rPr>
                <w:rStyle w:val="Hyperlink"/>
                <w:noProof/>
              </w:rPr>
              <w:t>4</w:t>
            </w:r>
            <w:r w:rsidR="00731353">
              <w:rPr>
                <w:b w:val="0"/>
                <w:noProof/>
                <w:sz w:val="22"/>
                <w:szCs w:val="22"/>
                <w:lang w:eastAsia="de-CH"/>
              </w:rPr>
              <w:tab/>
            </w:r>
            <w:r w:rsidR="00731353" w:rsidRPr="00040E2C">
              <w:rPr>
                <w:rStyle w:val="Hyperlink"/>
                <w:noProof/>
              </w:rPr>
              <w:t>Projektorganisation</w:t>
            </w:r>
            <w:r w:rsidR="00731353">
              <w:rPr>
                <w:noProof/>
                <w:webHidden/>
              </w:rPr>
              <w:tab/>
            </w:r>
            <w:r w:rsidR="00731353">
              <w:rPr>
                <w:noProof/>
                <w:webHidden/>
              </w:rPr>
              <w:fldChar w:fldCharType="begin"/>
            </w:r>
            <w:r w:rsidR="00731353">
              <w:rPr>
                <w:noProof/>
                <w:webHidden/>
              </w:rPr>
              <w:instrText xml:space="preserve"> PAGEREF _Toc293503391 \h </w:instrText>
            </w:r>
            <w:r w:rsidR="00731353">
              <w:rPr>
                <w:noProof/>
                <w:webHidden/>
              </w:rPr>
            </w:r>
            <w:r w:rsidR="00731353">
              <w:rPr>
                <w:noProof/>
                <w:webHidden/>
              </w:rPr>
              <w:fldChar w:fldCharType="separate"/>
            </w:r>
            <w:r w:rsidR="00731353">
              <w:rPr>
                <w:noProof/>
                <w:webHidden/>
              </w:rPr>
              <w:t>7</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392" w:history="1">
            <w:r w:rsidR="00731353" w:rsidRPr="00040E2C">
              <w:rPr>
                <w:rStyle w:val="Hyperlink"/>
                <w:noProof/>
              </w:rPr>
              <w:t>4.1</w:t>
            </w:r>
            <w:r w:rsidR="00731353">
              <w:rPr>
                <w:noProof/>
                <w:sz w:val="22"/>
                <w:szCs w:val="22"/>
                <w:lang w:eastAsia="de-CH"/>
              </w:rPr>
              <w:tab/>
            </w:r>
            <w:r w:rsidR="00731353" w:rsidRPr="00040E2C">
              <w:rPr>
                <w:rStyle w:val="Hyperlink"/>
                <w:noProof/>
              </w:rPr>
              <w:t>Team</w:t>
            </w:r>
            <w:r w:rsidR="00731353">
              <w:rPr>
                <w:noProof/>
                <w:webHidden/>
              </w:rPr>
              <w:tab/>
            </w:r>
            <w:r w:rsidR="00731353">
              <w:rPr>
                <w:noProof/>
                <w:webHidden/>
              </w:rPr>
              <w:fldChar w:fldCharType="begin"/>
            </w:r>
            <w:r w:rsidR="00731353">
              <w:rPr>
                <w:noProof/>
                <w:webHidden/>
              </w:rPr>
              <w:instrText xml:space="preserve"> PAGEREF _Toc293503392 \h </w:instrText>
            </w:r>
            <w:r w:rsidR="00731353">
              <w:rPr>
                <w:noProof/>
                <w:webHidden/>
              </w:rPr>
            </w:r>
            <w:r w:rsidR="00731353">
              <w:rPr>
                <w:noProof/>
                <w:webHidden/>
              </w:rPr>
              <w:fldChar w:fldCharType="separate"/>
            </w:r>
            <w:r w:rsidR="00731353">
              <w:rPr>
                <w:noProof/>
                <w:webHidden/>
              </w:rPr>
              <w:t>7</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393" w:history="1">
            <w:r w:rsidR="00731353" w:rsidRPr="00040E2C">
              <w:rPr>
                <w:rStyle w:val="Hyperlink"/>
                <w:noProof/>
              </w:rPr>
              <w:t>4.1.1</w:t>
            </w:r>
            <w:r w:rsidR="00731353">
              <w:rPr>
                <w:noProof/>
                <w:sz w:val="22"/>
              </w:rPr>
              <w:tab/>
            </w:r>
            <w:r w:rsidR="00731353" w:rsidRPr="00040E2C">
              <w:rPr>
                <w:rStyle w:val="Hyperlink"/>
                <w:noProof/>
              </w:rPr>
              <w:t>Lukas Elmer (Abk. EL)</w:t>
            </w:r>
            <w:r w:rsidR="00731353">
              <w:rPr>
                <w:noProof/>
                <w:webHidden/>
              </w:rPr>
              <w:tab/>
            </w:r>
            <w:r w:rsidR="00731353">
              <w:rPr>
                <w:noProof/>
                <w:webHidden/>
              </w:rPr>
              <w:fldChar w:fldCharType="begin"/>
            </w:r>
            <w:r w:rsidR="00731353">
              <w:rPr>
                <w:noProof/>
                <w:webHidden/>
              </w:rPr>
              <w:instrText xml:space="preserve"> PAGEREF _Toc293503393 \h </w:instrText>
            </w:r>
            <w:r w:rsidR="00731353">
              <w:rPr>
                <w:noProof/>
                <w:webHidden/>
              </w:rPr>
            </w:r>
            <w:r w:rsidR="00731353">
              <w:rPr>
                <w:noProof/>
                <w:webHidden/>
              </w:rPr>
              <w:fldChar w:fldCharType="separate"/>
            </w:r>
            <w:r w:rsidR="00731353">
              <w:rPr>
                <w:noProof/>
                <w:webHidden/>
              </w:rPr>
              <w:t>7</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394" w:history="1">
            <w:r w:rsidR="00731353" w:rsidRPr="00040E2C">
              <w:rPr>
                <w:rStyle w:val="Hyperlink"/>
                <w:noProof/>
              </w:rPr>
              <w:t>4.1.2</w:t>
            </w:r>
            <w:r w:rsidR="00731353">
              <w:rPr>
                <w:noProof/>
                <w:sz w:val="22"/>
              </w:rPr>
              <w:tab/>
            </w:r>
            <w:r w:rsidR="00731353" w:rsidRPr="00040E2C">
              <w:rPr>
                <w:rStyle w:val="Hyperlink"/>
                <w:noProof/>
              </w:rPr>
              <w:t>Christina Heidt (Abk. HC)</w:t>
            </w:r>
            <w:r w:rsidR="00731353">
              <w:rPr>
                <w:noProof/>
                <w:webHidden/>
              </w:rPr>
              <w:tab/>
            </w:r>
            <w:r w:rsidR="00731353">
              <w:rPr>
                <w:noProof/>
                <w:webHidden/>
              </w:rPr>
              <w:fldChar w:fldCharType="begin"/>
            </w:r>
            <w:r w:rsidR="00731353">
              <w:rPr>
                <w:noProof/>
                <w:webHidden/>
              </w:rPr>
              <w:instrText xml:space="preserve"> PAGEREF _Toc293503394 \h </w:instrText>
            </w:r>
            <w:r w:rsidR="00731353">
              <w:rPr>
                <w:noProof/>
                <w:webHidden/>
              </w:rPr>
            </w:r>
            <w:r w:rsidR="00731353">
              <w:rPr>
                <w:noProof/>
                <w:webHidden/>
              </w:rPr>
              <w:fldChar w:fldCharType="separate"/>
            </w:r>
            <w:r w:rsidR="00731353">
              <w:rPr>
                <w:noProof/>
                <w:webHidden/>
              </w:rPr>
              <w:t>7</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395" w:history="1">
            <w:r w:rsidR="00731353" w:rsidRPr="00040E2C">
              <w:rPr>
                <w:rStyle w:val="Hyperlink"/>
                <w:noProof/>
              </w:rPr>
              <w:t>4.1.3</w:t>
            </w:r>
            <w:r w:rsidR="00731353">
              <w:rPr>
                <w:noProof/>
                <w:sz w:val="22"/>
              </w:rPr>
              <w:tab/>
            </w:r>
            <w:r w:rsidR="00731353" w:rsidRPr="00040E2C">
              <w:rPr>
                <w:rStyle w:val="Hyperlink"/>
                <w:noProof/>
              </w:rPr>
              <w:t>Diego Steiner (Abk. SD)</w:t>
            </w:r>
            <w:r w:rsidR="00731353">
              <w:rPr>
                <w:noProof/>
                <w:webHidden/>
              </w:rPr>
              <w:tab/>
            </w:r>
            <w:r w:rsidR="00731353">
              <w:rPr>
                <w:noProof/>
                <w:webHidden/>
              </w:rPr>
              <w:fldChar w:fldCharType="begin"/>
            </w:r>
            <w:r w:rsidR="00731353">
              <w:rPr>
                <w:noProof/>
                <w:webHidden/>
              </w:rPr>
              <w:instrText xml:space="preserve"> PAGEREF _Toc293503395 \h </w:instrText>
            </w:r>
            <w:r w:rsidR="00731353">
              <w:rPr>
                <w:noProof/>
                <w:webHidden/>
              </w:rPr>
            </w:r>
            <w:r w:rsidR="00731353">
              <w:rPr>
                <w:noProof/>
                <w:webHidden/>
              </w:rPr>
              <w:fldChar w:fldCharType="separate"/>
            </w:r>
            <w:r w:rsidR="00731353">
              <w:rPr>
                <w:noProof/>
                <w:webHidden/>
              </w:rPr>
              <w:t>7</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396" w:history="1">
            <w:r w:rsidR="00731353" w:rsidRPr="00040E2C">
              <w:rPr>
                <w:rStyle w:val="Hyperlink"/>
                <w:noProof/>
              </w:rPr>
              <w:t>4.1.4</w:t>
            </w:r>
            <w:r w:rsidR="00731353">
              <w:rPr>
                <w:noProof/>
                <w:sz w:val="22"/>
              </w:rPr>
              <w:tab/>
            </w:r>
            <w:r w:rsidR="00731353" w:rsidRPr="00040E2C">
              <w:rPr>
                <w:rStyle w:val="Hyperlink"/>
                <w:noProof/>
              </w:rPr>
              <w:t>Delia Treichler (Abk. TD)</w:t>
            </w:r>
            <w:r w:rsidR="00731353">
              <w:rPr>
                <w:noProof/>
                <w:webHidden/>
              </w:rPr>
              <w:tab/>
            </w:r>
            <w:r w:rsidR="00731353">
              <w:rPr>
                <w:noProof/>
                <w:webHidden/>
              </w:rPr>
              <w:fldChar w:fldCharType="begin"/>
            </w:r>
            <w:r w:rsidR="00731353">
              <w:rPr>
                <w:noProof/>
                <w:webHidden/>
              </w:rPr>
              <w:instrText xml:space="preserve"> PAGEREF _Toc293503396 \h </w:instrText>
            </w:r>
            <w:r w:rsidR="00731353">
              <w:rPr>
                <w:noProof/>
                <w:webHidden/>
              </w:rPr>
            </w:r>
            <w:r w:rsidR="00731353">
              <w:rPr>
                <w:noProof/>
                <w:webHidden/>
              </w:rPr>
              <w:fldChar w:fldCharType="separate"/>
            </w:r>
            <w:r w:rsidR="00731353">
              <w:rPr>
                <w:noProof/>
                <w:webHidden/>
              </w:rPr>
              <w:t>8</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397" w:history="1">
            <w:r w:rsidR="00731353" w:rsidRPr="00040E2C">
              <w:rPr>
                <w:rStyle w:val="Hyperlink"/>
                <w:noProof/>
              </w:rPr>
              <w:t>4.1.5</w:t>
            </w:r>
            <w:r w:rsidR="00731353">
              <w:rPr>
                <w:noProof/>
                <w:sz w:val="22"/>
              </w:rPr>
              <w:tab/>
            </w:r>
            <w:r w:rsidR="00731353" w:rsidRPr="00040E2C">
              <w:rPr>
                <w:rStyle w:val="Hyperlink"/>
                <w:noProof/>
              </w:rPr>
              <w:t>Remo Waltenspül (Abk. WR)</w:t>
            </w:r>
            <w:r w:rsidR="00731353">
              <w:rPr>
                <w:noProof/>
                <w:webHidden/>
              </w:rPr>
              <w:tab/>
            </w:r>
            <w:r w:rsidR="00731353">
              <w:rPr>
                <w:noProof/>
                <w:webHidden/>
              </w:rPr>
              <w:fldChar w:fldCharType="begin"/>
            </w:r>
            <w:r w:rsidR="00731353">
              <w:rPr>
                <w:noProof/>
                <w:webHidden/>
              </w:rPr>
              <w:instrText xml:space="preserve"> PAGEREF _Toc293503397 \h </w:instrText>
            </w:r>
            <w:r w:rsidR="00731353">
              <w:rPr>
                <w:noProof/>
                <w:webHidden/>
              </w:rPr>
            </w:r>
            <w:r w:rsidR="00731353">
              <w:rPr>
                <w:noProof/>
                <w:webHidden/>
              </w:rPr>
              <w:fldChar w:fldCharType="separate"/>
            </w:r>
            <w:r w:rsidR="00731353">
              <w:rPr>
                <w:noProof/>
                <w:webHidden/>
              </w:rPr>
              <w:t>8</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398" w:history="1">
            <w:r w:rsidR="00731353" w:rsidRPr="00040E2C">
              <w:rPr>
                <w:rStyle w:val="Hyperlink"/>
                <w:noProof/>
              </w:rPr>
              <w:t>4.2</w:t>
            </w:r>
            <w:r w:rsidR="00731353">
              <w:rPr>
                <w:noProof/>
                <w:sz w:val="22"/>
                <w:szCs w:val="22"/>
                <w:lang w:eastAsia="de-CH"/>
              </w:rPr>
              <w:tab/>
            </w:r>
            <w:r w:rsidR="00731353" w:rsidRPr="00040E2C">
              <w:rPr>
                <w:rStyle w:val="Hyperlink"/>
                <w:noProof/>
              </w:rPr>
              <w:t>Anmerkung</w:t>
            </w:r>
            <w:r w:rsidR="00731353">
              <w:rPr>
                <w:noProof/>
                <w:webHidden/>
              </w:rPr>
              <w:tab/>
            </w:r>
            <w:r w:rsidR="00731353">
              <w:rPr>
                <w:noProof/>
                <w:webHidden/>
              </w:rPr>
              <w:fldChar w:fldCharType="begin"/>
            </w:r>
            <w:r w:rsidR="00731353">
              <w:rPr>
                <w:noProof/>
                <w:webHidden/>
              </w:rPr>
              <w:instrText xml:space="preserve"> PAGEREF _Toc293503398 \h </w:instrText>
            </w:r>
            <w:r w:rsidR="00731353">
              <w:rPr>
                <w:noProof/>
                <w:webHidden/>
              </w:rPr>
            </w:r>
            <w:r w:rsidR="00731353">
              <w:rPr>
                <w:noProof/>
                <w:webHidden/>
              </w:rPr>
              <w:fldChar w:fldCharType="separate"/>
            </w:r>
            <w:r w:rsidR="00731353">
              <w:rPr>
                <w:noProof/>
                <w:webHidden/>
              </w:rPr>
              <w:t>8</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399" w:history="1">
            <w:r w:rsidR="00731353" w:rsidRPr="00040E2C">
              <w:rPr>
                <w:rStyle w:val="Hyperlink"/>
                <w:noProof/>
              </w:rPr>
              <w:t>4.3</w:t>
            </w:r>
            <w:r w:rsidR="00731353">
              <w:rPr>
                <w:noProof/>
                <w:sz w:val="22"/>
                <w:szCs w:val="22"/>
                <w:lang w:eastAsia="de-CH"/>
              </w:rPr>
              <w:tab/>
            </w:r>
            <w:r w:rsidR="00731353" w:rsidRPr="00040E2C">
              <w:rPr>
                <w:rStyle w:val="Hyperlink"/>
                <w:noProof/>
              </w:rPr>
              <w:t>Organisationsstruktur</w:t>
            </w:r>
            <w:r w:rsidR="00731353">
              <w:rPr>
                <w:noProof/>
                <w:webHidden/>
              </w:rPr>
              <w:tab/>
            </w:r>
            <w:r w:rsidR="00731353">
              <w:rPr>
                <w:noProof/>
                <w:webHidden/>
              </w:rPr>
              <w:fldChar w:fldCharType="begin"/>
            </w:r>
            <w:r w:rsidR="00731353">
              <w:rPr>
                <w:noProof/>
                <w:webHidden/>
              </w:rPr>
              <w:instrText xml:space="preserve"> PAGEREF _Toc293503399 \h </w:instrText>
            </w:r>
            <w:r w:rsidR="00731353">
              <w:rPr>
                <w:noProof/>
                <w:webHidden/>
              </w:rPr>
            </w:r>
            <w:r w:rsidR="00731353">
              <w:rPr>
                <w:noProof/>
                <w:webHidden/>
              </w:rPr>
              <w:fldChar w:fldCharType="separate"/>
            </w:r>
            <w:r w:rsidR="00731353">
              <w:rPr>
                <w:noProof/>
                <w:webHidden/>
              </w:rPr>
              <w:t>8</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400" w:history="1">
            <w:r w:rsidR="00731353" w:rsidRPr="00040E2C">
              <w:rPr>
                <w:rStyle w:val="Hyperlink"/>
                <w:noProof/>
              </w:rPr>
              <w:t>4.4</w:t>
            </w:r>
            <w:r w:rsidR="00731353">
              <w:rPr>
                <w:noProof/>
                <w:sz w:val="22"/>
                <w:szCs w:val="22"/>
                <w:lang w:eastAsia="de-CH"/>
              </w:rPr>
              <w:tab/>
            </w:r>
            <w:r w:rsidR="00731353" w:rsidRPr="00040E2C">
              <w:rPr>
                <w:rStyle w:val="Hyperlink"/>
                <w:noProof/>
              </w:rPr>
              <w:t>Externe Schnittstellen</w:t>
            </w:r>
            <w:r w:rsidR="00731353">
              <w:rPr>
                <w:noProof/>
                <w:webHidden/>
              </w:rPr>
              <w:tab/>
            </w:r>
            <w:r w:rsidR="00731353">
              <w:rPr>
                <w:noProof/>
                <w:webHidden/>
              </w:rPr>
              <w:fldChar w:fldCharType="begin"/>
            </w:r>
            <w:r w:rsidR="00731353">
              <w:rPr>
                <w:noProof/>
                <w:webHidden/>
              </w:rPr>
              <w:instrText xml:space="preserve"> PAGEREF _Toc293503400 \h </w:instrText>
            </w:r>
            <w:r w:rsidR="00731353">
              <w:rPr>
                <w:noProof/>
                <w:webHidden/>
              </w:rPr>
            </w:r>
            <w:r w:rsidR="00731353">
              <w:rPr>
                <w:noProof/>
                <w:webHidden/>
              </w:rPr>
              <w:fldChar w:fldCharType="separate"/>
            </w:r>
            <w:r w:rsidR="00731353">
              <w:rPr>
                <w:noProof/>
                <w:webHidden/>
              </w:rPr>
              <w:t>8</w:t>
            </w:r>
            <w:r w:rsidR="00731353">
              <w:rPr>
                <w:noProof/>
                <w:webHidden/>
              </w:rPr>
              <w:fldChar w:fldCharType="end"/>
            </w:r>
          </w:hyperlink>
        </w:p>
        <w:p w:rsidR="00731353" w:rsidRDefault="008A2304">
          <w:pPr>
            <w:pStyle w:val="Verzeichnis1"/>
            <w:tabs>
              <w:tab w:val="left" w:pos="440"/>
              <w:tab w:val="right" w:leader="dot" w:pos="9062"/>
            </w:tabs>
            <w:rPr>
              <w:b w:val="0"/>
              <w:noProof/>
              <w:sz w:val="22"/>
              <w:szCs w:val="22"/>
              <w:lang w:eastAsia="de-CH"/>
            </w:rPr>
          </w:pPr>
          <w:hyperlink w:anchor="_Toc293503401" w:history="1">
            <w:r w:rsidR="00731353" w:rsidRPr="00040E2C">
              <w:rPr>
                <w:rStyle w:val="Hyperlink"/>
                <w:noProof/>
              </w:rPr>
              <w:t>5</w:t>
            </w:r>
            <w:r w:rsidR="00731353">
              <w:rPr>
                <w:b w:val="0"/>
                <w:noProof/>
                <w:sz w:val="22"/>
                <w:szCs w:val="22"/>
                <w:lang w:eastAsia="de-CH"/>
              </w:rPr>
              <w:tab/>
            </w:r>
            <w:r w:rsidR="00731353" w:rsidRPr="00040E2C">
              <w:rPr>
                <w:rStyle w:val="Hyperlink"/>
                <w:noProof/>
              </w:rPr>
              <w:t>Managementabläufe</w:t>
            </w:r>
            <w:r w:rsidR="00731353">
              <w:rPr>
                <w:noProof/>
                <w:webHidden/>
              </w:rPr>
              <w:tab/>
            </w:r>
            <w:r w:rsidR="00731353">
              <w:rPr>
                <w:noProof/>
                <w:webHidden/>
              </w:rPr>
              <w:fldChar w:fldCharType="begin"/>
            </w:r>
            <w:r w:rsidR="00731353">
              <w:rPr>
                <w:noProof/>
                <w:webHidden/>
              </w:rPr>
              <w:instrText xml:space="preserve"> PAGEREF _Toc293503401 \h </w:instrText>
            </w:r>
            <w:r w:rsidR="00731353">
              <w:rPr>
                <w:noProof/>
                <w:webHidden/>
              </w:rPr>
            </w:r>
            <w:r w:rsidR="00731353">
              <w:rPr>
                <w:noProof/>
                <w:webHidden/>
              </w:rPr>
              <w:fldChar w:fldCharType="separate"/>
            </w:r>
            <w:r w:rsidR="00731353">
              <w:rPr>
                <w:noProof/>
                <w:webHidden/>
              </w:rPr>
              <w:t>9</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402" w:history="1">
            <w:r w:rsidR="00731353" w:rsidRPr="00040E2C">
              <w:rPr>
                <w:rStyle w:val="Hyperlink"/>
                <w:noProof/>
              </w:rPr>
              <w:t>5.1</w:t>
            </w:r>
            <w:r w:rsidR="00731353">
              <w:rPr>
                <w:noProof/>
                <w:sz w:val="22"/>
                <w:szCs w:val="22"/>
                <w:lang w:eastAsia="de-CH"/>
              </w:rPr>
              <w:tab/>
            </w:r>
            <w:r w:rsidR="00731353" w:rsidRPr="00040E2C">
              <w:rPr>
                <w:rStyle w:val="Hyperlink"/>
                <w:noProof/>
              </w:rPr>
              <w:t>Projekt Kostenvoranschlag</w:t>
            </w:r>
            <w:r w:rsidR="00731353">
              <w:rPr>
                <w:noProof/>
                <w:webHidden/>
              </w:rPr>
              <w:tab/>
            </w:r>
            <w:r w:rsidR="00731353">
              <w:rPr>
                <w:noProof/>
                <w:webHidden/>
              </w:rPr>
              <w:fldChar w:fldCharType="begin"/>
            </w:r>
            <w:r w:rsidR="00731353">
              <w:rPr>
                <w:noProof/>
                <w:webHidden/>
              </w:rPr>
              <w:instrText xml:space="preserve"> PAGEREF _Toc293503402 \h </w:instrText>
            </w:r>
            <w:r w:rsidR="00731353">
              <w:rPr>
                <w:noProof/>
                <w:webHidden/>
              </w:rPr>
            </w:r>
            <w:r w:rsidR="00731353">
              <w:rPr>
                <w:noProof/>
                <w:webHidden/>
              </w:rPr>
              <w:fldChar w:fldCharType="separate"/>
            </w:r>
            <w:r w:rsidR="00731353">
              <w:rPr>
                <w:noProof/>
                <w:webHidden/>
              </w:rPr>
              <w:t>9</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403" w:history="1">
            <w:r w:rsidR="00731353" w:rsidRPr="00040E2C">
              <w:rPr>
                <w:rStyle w:val="Hyperlink"/>
                <w:noProof/>
              </w:rPr>
              <w:t>5.2</w:t>
            </w:r>
            <w:r w:rsidR="00731353">
              <w:rPr>
                <w:noProof/>
                <w:sz w:val="22"/>
                <w:szCs w:val="22"/>
                <w:lang w:eastAsia="de-CH"/>
              </w:rPr>
              <w:tab/>
            </w:r>
            <w:r w:rsidR="00731353" w:rsidRPr="00040E2C">
              <w:rPr>
                <w:rStyle w:val="Hyperlink"/>
                <w:noProof/>
              </w:rPr>
              <w:t>Projektplan</w:t>
            </w:r>
            <w:r w:rsidR="00731353">
              <w:rPr>
                <w:noProof/>
                <w:webHidden/>
              </w:rPr>
              <w:tab/>
            </w:r>
            <w:r w:rsidR="00731353">
              <w:rPr>
                <w:noProof/>
                <w:webHidden/>
              </w:rPr>
              <w:fldChar w:fldCharType="begin"/>
            </w:r>
            <w:r w:rsidR="00731353">
              <w:rPr>
                <w:noProof/>
                <w:webHidden/>
              </w:rPr>
              <w:instrText xml:space="preserve"> PAGEREF _Toc293503403 \h </w:instrText>
            </w:r>
            <w:r w:rsidR="00731353">
              <w:rPr>
                <w:noProof/>
                <w:webHidden/>
              </w:rPr>
            </w:r>
            <w:r w:rsidR="00731353">
              <w:rPr>
                <w:noProof/>
                <w:webHidden/>
              </w:rPr>
              <w:fldChar w:fldCharType="separate"/>
            </w:r>
            <w:r w:rsidR="00731353">
              <w:rPr>
                <w:noProof/>
                <w:webHidden/>
              </w:rPr>
              <w:t>9</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04" w:history="1">
            <w:r w:rsidR="00731353" w:rsidRPr="00040E2C">
              <w:rPr>
                <w:rStyle w:val="Hyperlink"/>
                <w:noProof/>
              </w:rPr>
              <w:t>5.2.1</w:t>
            </w:r>
            <w:r w:rsidR="00731353">
              <w:rPr>
                <w:noProof/>
                <w:sz w:val="22"/>
              </w:rPr>
              <w:tab/>
            </w:r>
            <w:r w:rsidR="00731353" w:rsidRPr="00040E2C">
              <w:rPr>
                <w:rStyle w:val="Hyperlink"/>
                <w:noProof/>
              </w:rPr>
              <w:t>Zeitplan und Zeiterfassung</w:t>
            </w:r>
            <w:r w:rsidR="00731353">
              <w:rPr>
                <w:noProof/>
                <w:webHidden/>
              </w:rPr>
              <w:tab/>
            </w:r>
            <w:r w:rsidR="00731353">
              <w:rPr>
                <w:noProof/>
                <w:webHidden/>
              </w:rPr>
              <w:fldChar w:fldCharType="begin"/>
            </w:r>
            <w:r w:rsidR="00731353">
              <w:rPr>
                <w:noProof/>
                <w:webHidden/>
              </w:rPr>
              <w:instrText xml:space="preserve"> PAGEREF _Toc293503404 \h </w:instrText>
            </w:r>
            <w:r w:rsidR="00731353">
              <w:rPr>
                <w:noProof/>
                <w:webHidden/>
              </w:rPr>
            </w:r>
            <w:r w:rsidR="00731353">
              <w:rPr>
                <w:noProof/>
                <w:webHidden/>
              </w:rPr>
              <w:fldChar w:fldCharType="separate"/>
            </w:r>
            <w:r w:rsidR="00731353">
              <w:rPr>
                <w:noProof/>
                <w:webHidden/>
              </w:rPr>
              <w:t>9</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05" w:history="1">
            <w:r w:rsidR="00731353" w:rsidRPr="00040E2C">
              <w:rPr>
                <w:rStyle w:val="Hyperlink"/>
                <w:noProof/>
              </w:rPr>
              <w:t>5.2.2</w:t>
            </w:r>
            <w:r w:rsidR="00731353">
              <w:rPr>
                <w:noProof/>
                <w:sz w:val="22"/>
              </w:rPr>
              <w:tab/>
            </w:r>
            <w:r w:rsidR="00731353" w:rsidRPr="00040E2C">
              <w:rPr>
                <w:rStyle w:val="Hyperlink"/>
                <w:noProof/>
              </w:rPr>
              <w:t>Fertigstellungsgrad der Arbeiten</w:t>
            </w:r>
            <w:r w:rsidR="00731353">
              <w:rPr>
                <w:noProof/>
                <w:webHidden/>
              </w:rPr>
              <w:tab/>
            </w:r>
            <w:r w:rsidR="00731353">
              <w:rPr>
                <w:noProof/>
                <w:webHidden/>
              </w:rPr>
              <w:fldChar w:fldCharType="begin"/>
            </w:r>
            <w:r w:rsidR="00731353">
              <w:rPr>
                <w:noProof/>
                <w:webHidden/>
              </w:rPr>
              <w:instrText xml:space="preserve"> PAGEREF _Toc293503405 \h </w:instrText>
            </w:r>
            <w:r w:rsidR="00731353">
              <w:rPr>
                <w:noProof/>
                <w:webHidden/>
              </w:rPr>
            </w:r>
            <w:r w:rsidR="00731353">
              <w:rPr>
                <w:noProof/>
                <w:webHidden/>
              </w:rPr>
              <w:fldChar w:fldCharType="separate"/>
            </w:r>
            <w:r w:rsidR="00731353">
              <w:rPr>
                <w:noProof/>
                <w:webHidden/>
              </w:rPr>
              <w:t>9</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06" w:history="1">
            <w:r w:rsidR="00731353" w:rsidRPr="00040E2C">
              <w:rPr>
                <w:rStyle w:val="Hyperlink"/>
                <w:noProof/>
              </w:rPr>
              <w:t>5.2.3</w:t>
            </w:r>
            <w:r w:rsidR="00731353">
              <w:rPr>
                <w:noProof/>
                <w:sz w:val="22"/>
              </w:rPr>
              <w:tab/>
            </w:r>
            <w:r w:rsidR="00731353" w:rsidRPr="00040E2C">
              <w:rPr>
                <w:rStyle w:val="Hyperlink"/>
                <w:noProof/>
              </w:rPr>
              <w:t>Änderungsverfahren</w:t>
            </w:r>
            <w:r w:rsidR="00731353">
              <w:rPr>
                <w:noProof/>
                <w:webHidden/>
              </w:rPr>
              <w:tab/>
            </w:r>
            <w:r w:rsidR="00731353">
              <w:rPr>
                <w:noProof/>
                <w:webHidden/>
              </w:rPr>
              <w:fldChar w:fldCharType="begin"/>
            </w:r>
            <w:r w:rsidR="00731353">
              <w:rPr>
                <w:noProof/>
                <w:webHidden/>
              </w:rPr>
              <w:instrText xml:space="preserve"> PAGEREF _Toc293503406 \h </w:instrText>
            </w:r>
            <w:r w:rsidR="00731353">
              <w:rPr>
                <w:noProof/>
                <w:webHidden/>
              </w:rPr>
            </w:r>
            <w:r w:rsidR="00731353">
              <w:rPr>
                <w:noProof/>
                <w:webHidden/>
              </w:rPr>
              <w:fldChar w:fldCharType="separate"/>
            </w:r>
            <w:r w:rsidR="00731353">
              <w:rPr>
                <w:noProof/>
                <w:webHidden/>
              </w:rPr>
              <w:t>10</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07" w:history="1">
            <w:r w:rsidR="00731353" w:rsidRPr="00040E2C">
              <w:rPr>
                <w:rStyle w:val="Hyperlink"/>
                <w:noProof/>
              </w:rPr>
              <w:t>5.2.4</w:t>
            </w:r>
            <w:r w:rsidR="00731353">
              <w:rPr>
                <w:noProof/>
                <w:sz w:val="22"/>
              </w:rPr>
              <w:tab/>
            </w:r>
            <w:r w:rsidR="00731353" w:rsidRPr="00040E2C">
              <w:rPr>
                <w:rStyle w:val="Hyperlink"/>
                <w:noProof/>
              </w:rPr>
              <w:t>Iterationsplanung / Milestones</w:t>
            </w:r>
            <w:r w:rsidR="00731353">
              <w:rPr>
                <w:noProof/>
                <w:webHidden/>
              </w:rPr>
              <w:tab/>
            </w:r>
            <w:r w:rsidR="00731353">
              <w:rPr>
                <w:noProof/>
                <w:webHidden/>
              </w:rPr>
              <w:fldChar w:fldCharType="begin"/>
            </w:r>
            <w:r w:rsidR="00731353">
              <w:rPr>
                <w:noProof/>
                <w:webHidden/>
              </w:rPr>
              <w:instrText xml:space="preserve"> PAGEREF _Toc293503407 \h </w:instrText>
            </w:r>
            <w:r w:rsidR="00731353">
              <w:rPr>
                <w:noProof/>
                <w:webHidden/>
              </w:rPr>
            </w:r>
            <w:r w:rsidR="00731353">
              <w:rPr>
                <w:noProof/>
                <w:webHidden/>
              </w:rPr>
              <w:fldChar w:fldCharType="separate"/>
            </w:r>
            <w:r w:rsidR="00731353">
              <w:rPr>
                <w:noProof/>
                <w:webHidden/>
              </w:rPr>
              <w:t>10</w:t>
            </w:r>
            <w:r w:rsidR="00731353">
              <w:rPr>
                <w:noProof/>
                <w:webHidden/>
              </w:rPr>
              <w:fldChar w:fldCharType="end"/>
            </w:r>
          </w:hyperlink>
        </w:p>
        <w:p w:rsidR="00731353" w:rsidRDefault="008A2304">
          <w:pPr>
            <w:pStyle w:val="Verzeichnis3"/>
            <w:tabs>
              <w:tab w:val="left" w:pos="1320"/>
              <w:tab w:val="right" w:leader="dot" w:pos="9062"/>
            </w:tabs>
            <w:rPr>
              <w:noProof/>
              <w:sz w:val="22"/>
            </w:rPr>
          </w:pPr>
          <w:hyperlink w:anchor="_Toc293503408" w:history="1">
            <w:r w:rsidR="00731353" w:rsidRPr="00040E2C">
              <w:rPr>
                <w:rStyle w:val="Hyperlink"/>
                <w:noProof/>
                <w:spacing w:val="10"/>
              </w:rPr>
              <w:t>5.2.4.1</w:t>
            </w:r>
            <w:r w:rsidR="00731353">
              <w:rPr>
                <w:noProof/>
                <w:sz w:val="22"/>
              </w:rPr>
              <w:tab/>
            </w:r>
            <w:r w:rsidR="00731353" w:rsidRPr="00040E2C">
              <w:rPr>
                <w:rStyle w:val="Hyperlink"/>
                <w:noProof/>
                <w:spacing w:val="10"/>
              </w:rPr>
              <w:t>Inception</w:t>
            </w:r>
            <w:r w:rsidR="00731353">
              <w:rPr>
                <w:noProof/>
                <w:webHidden/>
              </w:rPr>
              <w:tab/>
            </w:r>
            <w:r w:rsidR="00731353">
              <w:rPr>
                <w:noProof/>
                <w:webHidden/>
              </w:rPr>
              <w:fldChar w:fldCharType="begin"/>
            </w:r>
            <w:r w:rsidR="00731353">
              <w:rPr>
                <w:noProof/>
                <w:webHidden/>
              </w:rPr>
              <w:instrText xml:space="preserve"> PAGEREF _Toc293503408 \h </w:instrText>
            </w:r>
            <w:r w:rsidR="00731353">
              <w:rPr>
                <w:noProof/>
                <w:webHidden/>
              </w:rPr>
            </w:r>
            <w:r w:rsidR="00731353">
              <w:rPr>
                <w:noProof/>
                <w:webHidden/>
              </w:rPr>
              <w:fldChar w:fldCharType="separate"/>
            </w:r>
            <w:r w:rsidR="00731353">
              <w:rPr>
                <w:noProof/>
                <w:webHidden/>
              </w:rPr>
              <w:t>10</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09" w:history="1">
            <w:r w:rsidR="00731353" w:rsidRPr="00040E2C">
              <w:rPr>
                <w:rStyle w:val="Hyperlink"/>
                <w:noProof/>
              </w:rPr>
              <w:t>5.2.5</w:t>
            </w:r>
            <w:r w:rsidR="00731353">
              <w:rPr>
                <w:noProof/>
                <w:sz w:val="22"/>
              </w:rPr>
              <w:tab/>
            </w:r>
            <w:r w:rsidR="00731353" w:rsidRPr="00040E2C">
              <w:rPr>
                <w:rStyle w:val="Hyperlink"/>
                <w:noProof/>
              </w:rPr>
              <w:t>Besprechungen</w:t>
            </w:r>
            <w:r w:rsidR="00731353">
              <w:rPr>
                <w:noProof/>
                <w:webHidden/>
              </w:rPr>
              <w:tab/>
            </w:r>
            <w:r w:rsidR="00731353">
              <w:rPr>
                <w:noProof/>
                <w:webHidden/>
              </w:rPr>
              <w:fldChar w:fldCharType="begin"/>
            </w:r>
            <w:r w:rsidR="00731353">
              <w:rPr>
                <w:noProof/>
                <w:webHidden/>
              </w:rPr>
              <w:instrText xml:space="preserve"> PAGEREF _Toc293503409 \h </w:instrText>
            </w:r>
            <w:r w:rsidR="00731353">
              <w:rPr>
                <w:noProof/>
                <w:webHidden/>
              </w:rPr>
            </w:r>
            <w:r w:rsidR="00731353">
              <w:rPr>
                <w:noProof/>
                <w:webHidden/>
              </w:rPr>
              <w:fldChar w:fldCharType="separate"/>
            </w:r>
            <w:r w:rsidR="00731353">
              <w:rPr>
                <w:noProof/>
                <w:webHidden/>
              </w:rPr>
              <w:t>12</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10" w:history="1">
            <w:r w:rsidR="00731353" w:rsidRPr="00040E2C">
              <w:rPr>
                <w:rStyle w:val="Hyperlink"/>
                <w:noProof/>
              </w:rPr>
              <w:t>5.2.6</w:t>
            </w:r>
            <w:r w:rsidR="00731353">
              <w:rPr>
                <w:noProof/>
                <w:sz w:val="22"/>
              </w:rPr>
              <w:tab/>
            </w:r>
            <w:r w:rsidR="00731353" w:rsidRPr="00040E2C">
              <w:rPr>
                <w:rStyle w:val="Hyperlink"/>
                <w:noProof/>
              </w:rPr>
              <w:t>Abgabe</w:t>
            </w:r>
            <w:r w:rsidR="00731353">
              <w:rPr>
                <w:noProof/>
                <w:webHidden/>
              </w:rPr>
              <w:tab/>
            </w:r>
            <w:r w:rsidR="00731353">
              <w:rPr>
                <w:noProof/>
                <w:webHidden/>
              </w:rPr>
              <w:fldChar w:fldCharType="begin"/>
            </w:r>
            <w:r w:rsidR="00731353">
              <w:rPr>
                <w:noProof/>
                <w:webHidden/>
              </w:rPr>
              <w:instrText xml:space="preserve"> PAGEREF _Toc293503410 \h </w:instrText>
            </w:r>
            <w:r w:rsidR="00731353">
              <w:rPr>
                <w:noProof/>
                <w:webHidden/>
              </w:rPr>
            </w:r>
            <w:r w:rsidR="00731353">
              <w:rPr>
                <w:noProof/>
                <w:webHidden/>
              </w:rPr>
              <w:fldChar w:fldCharType="separate"/>
            </w:r>
            <w:r w:rsidR="00731353">
              <w:rPr>
                <w:noProof/>
                <w:webHidden/>
              </w:rPr>
              <w:t>12</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11" w:history="1">
            <w:r w:rsidR="00731353" w:rsidRPr="00040E2C">
              <w:rPr>
                <w:rStyle w:val="Hyperlink"/>
                <w:noProof/>
              </w:rPr>
              <w:t>5.2.7</w:t>
            </w:r>
            <w:r w:rsidR="00731353">
              <w:rPr>
                <w:noProof/>
                <w:sz w:val="22"/>
              </w:rPr>
              <w:tab/>
            </w:r>
            <w:r w:rsidR="00731353" w:rsidRPr="00040E2C">
              <w:rPr>
                <w:rStyle w:val="Hyperlink"/>
                <w:noProof/>
              </w:rPr>
              <w:t>Deployment</w:t>
            </w:r>
            <w:r w:rsidR="00731353">
              <w:rPr>
                <w:noProof/>
                <w:webHidden/>
              </w:rPr>
              <w:tab/>
            </w:r>
            <w:r w:rsidR="00731353">
              <w:rPr>
                <w:noProof/>
                <w:webHidden/>
              </w:rPr>
              <w:fldChar w:fldCharType="begin"/>
            </w:r>
            <w:r w:rsidR="00731353">
              <w:rPr>
                <w:noProof/>
                <w:webHidden/>
              </w:rPr>
              <w:instrText xml:space="preserve"> PAGEREF _Toc293503411 \h </w:instrText>
            </w:r>
            <w:r w:rsidR="00731353">
              <w:rPr>
                <w:noProof/>
                <w:webHidden/>
              </w:rPr>
            </w:r>
            <w:r w:rsidR="00731353">
              <w:rPr>
                <w:noProof/>
                <w:webHidden/>
              </w:rPr>
              <w:fldChar w:fldCharType="separate"/>
            </w:r>
            <w:r w:rsidR="00731353">
              <w:rPr>
                <w:noProof/>
                <w:webHidden/>
              </w:rPr>
              <w:t>12</w:t>
            </w:r>
            <w:r w:rsidR="00731353">
              <w:rPr>
                <w:noProof/>
                <w:webHidden/>
              </w:rPr>
              <w:fldChar w:fldCharType="end"/>
            </w:r>
          </w:hyperlink>
        </w:p>
        <w:p w:rsidR="00731353" w:rsidRDefault="008A2304">
          <w:pPr>
            <w:pStyle w:val="Verzeichnis1"/>
            <w:tabs>
              <w:tab w:val="left" w:pos="440"/>
              <w:tab w:val="right" w:leader="dot" w:pos="9062"/>
            </w:tabs>
            <w:rPr>
              <w:b w:val="0"/>
              <w:noProof/>
              <w:sz w:val="22"/>
              <w:szCs w:val="22"/>
              <w:lang w:eastAsia="de-CH"/>
            </w:rPr>
          </w:pPr>
          <w:hyperlink w:anchor="_Toc293503412" w:history="1">
            <w:r w:rsidR="00731353" w:rsidRPr="00040E2C">
              <w:rPr>
                <w:rStyle w:val="Hyperlink"/>
                <w:noProof/>
              </w:rPr>
              <w:t>6</w:t>
            </w:r>
            <w:r w:rsidR="00731353">
              <w:rPr>
                <w:b w:val="0"/>
                <w:noProof/>
                <w:sz w:val="22"/>
                <w:szCs w:val="22"/>
                <w:lang w:eastAsia="de-CH"/>
              </w:rPr>
              <w:tab/>
            </w:r>
            <w:r w:rsidR="00731353" w:rsidRPr="00040E2C">
              <w:rPr>
                <w:rStyle w:val="Hyperlink"/>
                <w:noProof/>
              </w:rPr>
              <w:t>Risiko Management</w:t>
            </w:r>
            <w:r w:rsidR="00731353">
              <w:rPr>
                <w:noProof/>
                <w:webHidden/>
              </w:rPr>
              <w:tab/>
            </w:r>
            <w:r w:rsidR="00731353">
              <w:rPr>
                <w:noProof/>
                <w:webHidden/>
              </w:rPr>
              <w:fldChar w:fldCharType="begin"/>
            </w:r>
            <w:r w:rsidR="00731353">
              <w:rPr>
                <w:noProof/>
                <w:webHidden/>
              </w:rPr>
              <w:instrText xml:space="preserve"> PAGEREF _Toc293503412 \h </w:instrText>
            </w:r>
            <w:r w:rsidR="00731353">
              <w:rPr>
                <w:noProof/>
                <w:webHidden/>
              </w:rPr>
            </w:r>
            <w:r w:rsidR="00731353">
              <w:rPr>
                <w:noProof/>
                <w:webHidden/>
              </w:rPr>
              <w:fldChar w:fldCharType="separate"/>
            </w:r>
            <w:r w:rsidR="00731353">
              <w:rPr>
                <w:noProof/>
                <w:webHidden/>
              </w:rPr>
              <w:t>13</w:t>
            </w:r>
            <w:r w:rsidR="00731353">
              <w:rPr>
                <w:noProof/>
                <w:webHidden/>
              </w:rPr>
              <w:fldChar w:fldCharType="end"/>
            </w:r>
          </w:hyperlink>
        </w:p>
        <w:p w:rsidR="00731353" w:rsidRDefault="008A2304">
          <w:pPr>
            <w:pStyle w:val="Verzeichnis1"/>
            <w:tabs>
              <w:tab w:val="left" w:pos="440"/>
              <w:tab w:val="right" w:leader="dot" w:pos="9062"/>
            </w:tabs>
            <w:rPr>
              <w:b w:val="0"/>
              <w:noProof/>
              <w:sz w:val="22"/>
              <w:szCs w:val="22"/>
              <w:lang w:eastAsia="de-CH"/>
            </w:rPr>
          </w:pPr>
          <w:hyperlink w:anchor="_Toc293503413" w:history="1">
            <w:r w:rsidR="00731353" w:rsidRPr="00040E2C">
              <w:rPr>
                <w:rStyle w:val="Hyperlink"/>
                <w:noProof/>
              </w:rPr>
              <w:t>7</w:t>
            </w:r>
            <w:r w:rsidR="00731353">
              <w:rPr>
                <w:b w:val="0"/>
                <w:noProof/>
                <w:sz w:val="22"/>
                <w:szCs w:val="22"/>
                <w:lang w:eastAsia="de-CH"/>
              </w:rPr>
              <w:tab/>
            </w:r>
            <w:r w:rsidR="00731353" w:rsidRPr="00040E2C">
              <w:rPr>
                <w:rStyle w:val="Hyperlink"/>
                <w:noProof/>
              </w:rPr>
              <w:t>Arbeitspakete</w:t>
            </w:r>
            <w:r w:rsidR="00731353">
              <w:rPr>
                <w:noProof/>
                <w:webHidden/>
              </w:rPr>
              <w:tab/>
            </w:r>
            <w:r w:rsidR="00731353">
              <w:rPr>
                <w:noProof/>
                <w:webHidden/>
              </w:rPr>
              <w:fldChar w:fldCharType="begin"/>
            </w:r>
            <w:r w:rsidR="00731353">
              <w:rPr>
                <w:noProof/>
                <w:webHidden/>
              </w:rPr>
              <w:instrText xml:space="preserve"> PAGEREF _Toc293503413 \h </w:instrText>
            </w:r>
            <w:r w:rsidR="00731353">
              <w:rPr>
                <w:noProof/>
                <w:webHidden/>
              </w:rPr>
            </w:r>
            <w:r w:rsidR="00731353">
              <w:rPr>
                <w:noProof/>
                <w:webHidden/>
              </w:rPr>
              <w:fldChar w:fldCharType="separate"/>
            </w:r>
            <w:r w:rsidR="00731353">
              <w:rPr>
                <w:noProof/>
                <w:webHidden/>
              </w:rPr>
              <w:t>14</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414" w:history="1">
            <w:r w:rsidR="00731353" w:rsidRPr="00040E2C">
              <w:rPr>
                <w:rStyle w:val="Hyperlink"/>
                <w:noProof/>
              </w:rPr>
              <w:t>7.1</w:t>
            </w:r>
            <w:r w:rsidR="00731353">
              <w:rPr>
                <w:noProof/>
                <w:sz w:val="22"/>
                <w:szCs w:val="22"/>
                <w:lang w:eastAsia="de-CH"/>
              </w:rPr>
              <w:tab/>
            </w:r>
            <w:r w:rsidR="00731353" w:rsidRPr="00040E2C">
              <w:rPr>
                <w:rStyle w:val="Hyperlink"/>
                <w:noProof/>
              </w:rPr>
              <w:t>MS1</w:t>
            </w:r>
            <w:r w:rsidR="00731353">
              <w:rPr>
                <w:noProof/>
                <w:webHidden/>
              </w:rPr>
              <w:tab/>
            </w:r>
            <w:r w:rsidR="00731353">
              <w:rPr>
                <w:noProof/>
                <w:webHidden/>
              </w:rPr>
              <w:fldChar w:fldCharType="begin"/>
            </w:r>
            <w:r w:rsidR="00731353">
              <w:rPr>
                <w:noProof/>
                <w:webHidden/>
              </w:rPr>
              <w:instrText xml:space="preserve"> PAGEREF _Toc293503414 \h </w:instrText>
            </w:r>
            <w:r w:rsidR="00731353">
              <w:rPr>
                <w:noProof/>
                <w:webHidden/>
              </w:rPr>
            </w:r>
            <w:r w:rsidR="00731353">
              <w:rPr>
                <w:noProof/>
                <w:webHidden/>
              </w:rPr>
              <w:fldChar w:fldCharType="separate"/>
            </w:r>
            <w:r w:rsidR="00731353">
              <w:rPr>
                <w:noProof/>
                <w:webHidden/>
              </w:rPr>
              <w:t>14</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415" w:history="1">
            <w:r w:rsidR="00731353" w:rsidRPr="00040E2C">
              <w:rPr>
                <w:rStyle w:val="Hyperlink"/>
                <w:noProof/>
              </w:rPr>
              <w:t>7.2</w:t>
            </w:r>
            <w:r w:rsidR="00731353">
              <w:rPr>
                <w:noProof/>
                <w:sz w:val="22"/>
                <w:szCs w:val="22"/>
                <w:lang w:eastAsia="de-CH"/>
              </w:rPr>
              <w:tab/>
            </w:r>
            <w:r w:rsidR="00731353" w:rsidRPr="00040E2C">
              <w:rPr>
                <w:rStyle w:val="Hyperlink"/>
                <w:noProof/>
              </w:rPr>
              <w:t>MS2</w:t>
            </w:r>
            <w:r w:rsidR="00731353">
              <w:rPr>
                <w:noProof/>
                <w:webHidden/>
              </w:rPr>
              <w:tab/>
            </w:r>
            <w:r w:rsidR="00731353">
              <w:rPr>
                <w:noProof/>
                <w:webHidden/>
              </w:rPr>
              <w:fldChar w:fldCharType="begin"/>
            </w:r>
            <w:r w:rsidR="00731353">
              <w:rPr>
                <w:noProof/>
                <w:webHidden/>
              </w:rPr>
              <w:instrText xml:space="preserve"> PAGEREF _Toc293503415 \h </w:instrText>
            </w:r>
            <w:r w:rsidR="00731353">
              <w:rPr>
                <w:noProof/>
                <w:webHidden/>
              </w:rPr>
            </w:r>
            <w:r w:rsidR="00731353">
              <w:rPr>
                <w:noProof/>
                <w:webHidden/>
              </w:rPr>
              <w:fldChar w:fldCharType="separate"/>
            </w:r>
            <w:r w:rsidR="00731353">
              <w:rPr>
                <w:noProof/>
                <w:webHidden/>
              </w:rPr>
              <w:t>15</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416" w:history="1">
            <w:r w:rsidR="00731353" w:rsidRPr="00040E2C">
              <w:rPr>
                <w:rStyle w:val="Hyperlink"/>
                <w:noProof/>
              </w:rPr>
              <w:t>7.3</w:t>
            </w:r>
            <w:r w:rsidR="00731353">
              <w:rPr>
                <w:noProof/>
                <w:sz w:val="22"/>
                <w:szCs w:val="22"/>
                <w:lang w:eastAsia="de-CH"/>
              </w:rPr>
              <w:tab/>
            </w:r>
            <w:r w:rsidR="00731353" w:rsidRPr="00040E2C">
              <w:rPr>
                <w:rStyle w:val="Hyperlink"/>
                <w:noProof/>
              </w:rPr>
              <w:t>MS3</w:t>
            </w:r>
            <w:r w:rsidR="00731353">
              <w:rPr>
                <w:noProof/>
                <w:webHidden/>
              </w:rPr>
              <w:tab/>
            </w:r>
            <w:r w:rsidR="00731353">
              <w:rPr>
                <w:noProof/>
                <w:webHidden/>
              </w:rPr>
              <w:fldChar w:fldCharType="begin"/>
            </w:r>
            <w:r w:rsidR="00731353">
              <w:rPr>
                <w:noProof/>
                <w:webHidden/>
              </w:rPr>
              <w:instrText xml:space="preserve"> PAGEREF _Toc293503416 \h </w:instrText>
            </w:r>
            <w:r w:rsidR="00731353">
              <w:rPr>
                <w:noProof/>
                <w:webHidden/>
              </w:rPr>
            </w:r>
            <w:r w:rsidR="00731353">
              <w:rPr>
                <w:noProof/>
                <w:webHidden/>
              </w:rPr>
              <w:fldChar w:fldCharType="separate"/>
            </w:r>
            <w:r w:rsidR="00731353">
              <w:rPr>
                <w:noProof/>
                <w:webHidden/>
              </w:rPr>
              <w:t>16</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417" w:history="1">
            <w:r w:rsidR="00731353" w:rsidRPr="00040E2C">
              <w:rPr>
                <w:rStyle w:val="Hyperlink"/>
                <w:noProof/>
              </w:rPr>
              <w:t>7.4</w:t>
            </w:r>
            <w:r w:rsidR="00731353">
              <w:rPr>
                <w:noProof/>
                <w:sz w:val="22"/>
                <w:szCs w:val="22"/>
                <w:lang w:eastAsia="de-CH"/>
              </w:rPr>
              <w:tab/>
            </w:r>
            <w:r w:rsidR="00731353" w:rsidRPr="00040E2C">
              <w:rPr>
                <w:rStyle w:val="Hyperlink"/>
                <w:noProof/>
              </w:rPr>
              <w:t>MS4</w:t>
            </w:r>
            <w:r w:rsidR="00731353">
              <w:rPr>
                <w:noProof/>
                <w:webHidden/>
              </w:rPr>
              <w:tab/>
            </w:r>
            <w:r w:rsidR="00731353">
              <w:rPr>
                <w:noProof/>
                <w:webHidden/>
              </w:rPr>
              <w:fldChar w:fldCharType="begin"/>
            </w:r>
            <w:r w:rsidR="00731353">
              <w:rPr>
                <w:noProof/>
                <w:webHidden/>
              </w:rPr>
              <w:instrText xml:space="preserve"> PAGEREF _Toc293503417 \h </w:instrText>
            </w:r>
            <w:r w:rsidR="00731353">
              <w:rPr>
                <w:noProof/>
                <w:webHidden/>
              </w:rPr>
            </w:r>
            <w:r w:rsidR="00731353">
              <w:rPr>
                <w:noProof/>
                <w:webHidden/>
              </w:rPr>
              <w:fldChar w:fldCharType="separate"/>
            </w:r>
            <w:r w:rsidR="00731353">
              <w:rPr>
                <w:noProof/>
                <w:webHidden/>
              </w:rPr>
              <w:t>17</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418" w:history="1">
            <w:r w:rsidR="00731353" w:rsidRPr="00040E2C">
              <w:rPr>
                <w:rStyle w:val="Hyperlink"/>
                <w:noProof/>
              </w:rPr>
              <w:t>7.5</w:t>
            </w:r>
            <w:r w:rsidR="00731353">
              <w:rPr>
                <w:noProof/>
                <w:sz w:val="22"/>
                <w:szCs w:val="22"/>
                <w:lang w:eastAsia="de-CH"/>
              </w:rPr>
              <w:tab/>
            </w:r>
            <w:r w:rsidR="00731353" w:rsidRPr="00040E2C">
              <w:rPr>
                <w:rStyle w:val="Hyperlink"/>
                <w:noProof/>
              </w:rPr>
              <w:t>MS5</w:t>
            </w:r>
            <w:r w:rsidR="00731353">
              <w:rPr>
                <w:noProof/>
                <w:webHidden/>
              </w:rPr>
              <w:tab/>
            </w:r>
            <w:r w:rsidR="00731353">
              <w:rPr>
                <w:noProof/>
                <w:webHidden/>
              </w:rPr>
              <w:fldChar w:fldCharType="begin"/>
            </w:r>
            <w:r w:rsidR="00731353">
              <w:rPr>
                <w:noProof/>
                <w:webHidden/>
              </w:rPr>
              <w:instrText xml:space="preserve"> PAGEREF _Toc293503418 \h </w:instrText>
            </w:r>
            <w:r w:rsidR="00731353">
              <w:rPr>
                <w:noProof/>
                <w:webHidden/>
              </w:rPr>
            </w:r>
            <w:r w:rsidR="00731353">
              <w:rPr>
                <w:noProof/>
                <w:webHidden/>
              </w:rPr>
              <w:fldChar w:fldCharType="separate"/>
            </w:r>
            <w:r w:rsidR="00731353">
              <w:rPr>
                <w:noProof/>
                <w:webHidden/>
              </w:rPr>
              <w:t>18</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419" w:history="1">
            <w:r w:rsidR="00731353" w:rsidRPr="00040E2C">
              <w:rPr>
                <w:rStyle w:val="Hyperlink"/>
                <w:noProof/>
              </w:rPr>
              <w:t>7.6</w:t>
            </w:r>
            <w:r w:rsidR="00731353">
              <w:rPr>
                <w:noProof/>
                <w:sz w:val="22"/>
                <w:szCs w:val="22"/>
                <w:lang w:eastAsia="de-CH"/>
              </w:rPr>
              <w:tab/>
            </w:r>
            <w:r w:rsidR="00731353" w:rsidRPr="00040E2C">
              <w:rPr>
                <w:rStyle w:val="Hyperlink"/>
                <w:noProof/>
              </w:rPr>
              <w:t>MS6</w:t>
            </w:r>
            <w:r w:rsidR="00731353">
              <w:rPr>
                <w:noProof/>
                <w:webHidden/>
              </w:rPr>
              <w:tab/>
            </w:r>
            <w:r w:rsidR="00731353">
              <w:rPr>
                <w:noProof/>
                <w:webHidden/>
              </w:rPr>
              <w:fldChar w:fldCharType="begin"/>
            </w:r>
            <w:r w:rsidR="00731353">
              <w:rPr>
                <w:noProof/>
                <w:webHidden/>
              </w:rPr>
              <w:instrText xml:space="preserve"> PAGEREF _Toc293503419 \h </w:instrText>
            </w:r>
            <w:r w:rsidR="00731353">
              <w:rPr>
                <w:noProof/>
                <w:webHidden/>
              </w:rPr>
            </w:r>
            <w:r w:rsidR="00731353">
              <w:rPr>
                <w:noProof/>
                <w:webHidden/>
              </w:rPr>
              <w:fldChar w:fldCharType="separate"/>
            </w:r>
            <w:r w:rsidR="00731353">
              <w:rPr>
                <w:noProof/>
                <w:webHidden/>
              </w:rPr>
              <w:t>19</w:t>
            </w:r>
            <w:r w:rsidR="00731353">
              <w:rPr>
                <w:noProof/>
                <w:webHidden/>
              </w:rPr>
              <w:fldChar w:fldCharType="end"/>
            </w:r>
          </w:hyperlink>
        </w:p>
        <w:p w:rsidR="00731353" w:rsidRDefault="008A2304">
          <w:pPr>
            <w:pStyle w:val="Verzeichnis1"/>
            <w:tabs>
              <w:tab w:val="left" w:pos="440"/>
              <w:tab w:val="right" w:leader="dot" w:pos="9062"/>
            </w:tabs>
            <w:rPr>
              <w:b w:val="0"/>
              <w:noProof/>
              <w:sz w:val="22"/>
              <w:szCs w:val="22"/>
              <w:lang w:eastAsia="de-CH"/>
            </w:rPr>
          </w:pPr>
          <w:hyperlink w:anchor="_Toc293503420" w:history="1">
            <w:r w:rsidR="00731353" w:rsidRPr="00040E2C">
              <w:rPr>
                <w:rStyle w:val="Hyperlink"/>
                <w:noProof/>
              </w:rPr>
              <w:t>8</w:t>
            </w:r>
            <w:r w:rsidR="00731353">
              <w:rPr>
                <w:b w:val="0"/>
                <w:noProof/>
                <w:sz w:val="22"/>
                <w:szCs w:val="22"/>
                <w:lang w:eastAsia="de-CH"/>
              </w:rPr>
              <w:tab/>
            </w:r>
            <w:r w:rsidR="00731353" w:rsidRPr="00040E2C">
              <w:rPr>
                <w:rStyle w:val="Hyperlink"/>
                <w:noProof/>
              </w:rPr>
              <w:t>Infrastruktur</w:t>
            </w:r>
            <w:r w:rsidR="00731353">
              <w:rPr>
                <w:noProof/>
                <w:webHidden/>
              </w:rPr>
              <w:tab/>
            </w:r>
            <w:r w:rsidR="00731353">
              <w:rPr>
                <w:noProof/>
                <w:webHidden/>
              </w:rPr>
              <w:fldChar w:fldCharType="begin"/>
            </w:r>
            <w:r w:rsidR="00731353">
              <w:rPr>
                <w:noProof/>
                <w:webHidden/>
              </w:rPr>
              <w:instrText xml:space="preserve"> PAGEREF _Toc293503420 \h </w:instrText>
            </w:r>
            <w:r w:rsidR="00731353">
              <w:rPr>
                <w:noProof/>
                <w:webHidden/>
              </w:rPr>
            </w:r>
            <w:r w:rsidR="00731353">
              <w:rPr>
                <w:noProof/>
                <w:webHidden/>
              </w:rPr>
              <w:fldChar w:fldCharType="separate"/>
            </w:r>
            <w:r w:rsidR="00731353">
              <w:rPr>
                <w:noProof/>
                <w:webHidden/>
              </w:rPr>
              <w:t>20</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421" w:history="1">
            <w:r w:rsidR="00731353" w:rsidRPr="00040E2C">
              <w:rPr>
                <w:rStyle w:val="Hyperlink"/>
                <w:noProof/>
              </w:rPr>
              <w:t>8.1</w:t>
            </w:r>
            <w:r w:rsidR="00731353">
              <w:rPr>
                <w:noProof/>
                <w:sz w:val="22"/>
                <w:szCs w:val="22"/>
                <w:lang w:eastAsia="de-CH"/>
              </w:rPr>
              <w:tab/>
            </w:r>
            <w:r w:rsidR="00731353" w:rsidRPr="00040E2C">
              <w:rPr>
                <w:rStyle w:val="Hyperlink"/>
                <w:noProof/>
              </w:rPr>
              <w:t>Software</w:t>
            </w:r>
            <w:r w:rsidR="00731353">
              <w:rPr>
                <w:noProof/>
                <w:webHidden/>
              </w:rPr>
              <w:tab/>
            </w:r>
            <w:r w:rsidR="00731353">
              <w:rPr>
                <w:noProof/>
                <w:webHidden/>
              </w:rPr>
              <w:fldChar w:fldCharType="begin"/>
            </w:r>
            <w:r w:rsidR="00731353">
              <w:rPr>
                <w:noProof/>
                <w:webHidden/>
              </w:rPr>
              <w:instrText xml:space="preserve"> PAGEREF _Toc293503421 \h </w:instrText>
            </w:r>
            <w:r w:rsidR="00731353">
              <w:rPr>
                <w:noProof/>
                <w:webHidden/>
              </w:rPr>
            </w:r>
            <w:r w:rsidR="00731353">
              <w:rPr>
                <w:noProof/>
                <w:webHidden/>
              </w:rPr>
              <w:fldChar w:fldCharType="separate"/>
            </w:r>
            <w:r w:rsidR="00731353">
              <w:rPr>
                <w:noProof/>
                <w:webHidden/>
              </w:rPr>
              <w:t>20</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422" w:history="1">
            <w:r w:rsidR="00731353" w:rsidRPr="00040E2C">
              <w:rPr>
                <w:rStyle w:val="Hyperlink"/>
                <w:noProof/>
              </w:rPr>
              <w:t>8.2</w:t>
            </w:r>
            <w:r w:rsidR="00731353">
              <w:rPr>
                <w:noProof/>
                <w:sz w:val="22"/>
                <w:szCs w:val="22"/>
                <w:lang w:eastAsia="de-CH"/>
              </w:rPr>
              <w:tab/>
            </w:r>
            <w:r w:rsidR="00731353" w:rsidRPr="00040E2C">
              <w:rPr>
                <w:rStyle w:val="Hyperlink"/>
                <w:noProof/>
              </w:rPr>
              <w:t>Kommunikation</w:t>
            </w:r>
            <w:r w:rsidR="00731353">
              <w:rPr>
                <w:noProof/>
                <w:webHidden/>
              </w:rPr>
              <w:tab/>
            </w:r>
            <w:r w:rsidR="00731353">
              <w:rPr>
                <w:noProof/>
                <w:webHidden/>
              </w:rPr>
              <w:fldChar w:fldCharType="begin"/>
            </w:r>
            <w:r w:rsidR="00731353">
              <w:rPr>
                <w:noProof/>
                <w:webHidden/>
              </w:rPr>
              <w:instrText xml:space="preserve"> PAGEREF _Toc293503422 \h </w:instrText>
            </w:r>
            <w:r w:rsidR="00731353">
              <w:rPr>
                <w:noProof/>
                <w:webHidden/>
              </w:rPr>
            </w:r>
            <w:r w:rsidR="00731353">
              <w:rPr>
                <w:noProof/>
                <w:webHidden/>
              </w:rPr>
              <w:fldChar w:fldCharType="separate"/>
            </w:r>
            <w:r w:rsidR="00731353">
              <w:rPr>
                <w:noProof/>
                <w:webHidden/>
              </w:rPr>
              <w:t>21</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23" w:history="1">
            <w:r w:rsidR="00731353" w:rsidRPr="00040E2C">
              <w:rPr>
                <w:rStyle w:val="Hyperlink"/>
                <w:noProof/>
              </w:rPr>
              <w:t>8.2.1</w:t>
            </w:r>
            <w:r w:rsidR="00731353">
              <w:rPr>
                <w:noProof/>
                <w:sz w:val="22"/>
              </w:rPr>
              <w:tab/>
            </w:r>
            <w:r w:rsidR="00731353" w:rsidRPr="00040E2C">
              <w:rPr>
                <w:rStyle w:val="Hyperlink"/>
                <w:noProof/>
              </w:rPr>
              <w:t>Wiki Redmine</w:t>
            </w:r>
            <w:r w:rsidR="00731353">
              <w:rPr>
                <w:noProof/>
                <w:webHidden/>
              </w:rPr>
              <w:tab/>
            </w:r>
            <w:r w:rsidR="00731353">
              <w:rPr>
                <w:noProof/>
                <w:webHidden/>
              </w:rPr>
              <w:fldChar w:fldCharType="begin"/>
            </w:r>
            <w:r w:rsidR="00731353">
              <w:rPr>
                <w:noProof/>
                <w:webHidden/>
              </w:rPr>
              <w:instrText xml:space="preserve"> PAGEREF _Toc293503423 \h </w:instrText>
            </w:r>
            <w:r w:rsidR="00731353">
              <w:rPr>
                <w:noProof/>
                <w:webHidden/>
              </w:rPr>
            </w:r>
            <w:r w:rsidR="00731353">
              <w:rPr>
                <w:noProof/>
                <w:webHidden/>
              </w:rPr>
              <w:fldChar w:fldCharType="separate"/>
            </w:r>
            <w:r w:rsidR="00731353">
              <w:rPr>
                <w:noProof/>
                <w:webHidden/>
              </w:rPr>
              <w:t>21</w:t>
            </w:r>
            <w:r w:rsidR="00731353">
              <w:rPr>
                <w:noProof/>
                <w:webHidden/>
              </w:rPr>
              <w:fldChar w:fldCharType="end"/>
            </w:r>
          </w:hyperlink>
        </w:p>
        <w:p w:rsidR="00731353" w:rsidRDefault="008A2304">
          <w:pPr>
            <w:pStyle w:val="Verzeichnis1"/>
            <w:tabs>
              <w:tab w:val="left" w:pos="440"/>
              <w:tab w:val="right" w:leader="dot" w:pos="9062"/>
            </w:tabs>
            <w:rPr>
              <w:b w:val="0"/>
              <w:noProof/>
              <w:sz w:val="22"/>
              <w:szCs w:val="22"/>
              <w:lang w:eastAsia="de-CH"/>
            </w:rPr>
          </w:pPr>
          <w:hyperlink w:anchor="_Toc293503424" w:history="1">
            <w:r w:rsidR="00731353" w:rsidRPr="00040E2C">
              <w:rPr>
                <w:rStyle w:val="Hyperlink"/>
                <w:noProof/>
              </w:rPr>
              <w:t>9</w:t>
            </w:r>
            <w:r w:rsidR="00731353">
              <w:rPr>
                <w:b w:val="0"/>
                <w:noProof/>
                <w:sz w:val="22"/>
                <w:szCs w:val="22"/>
                <w:lang w:eastAsia="de-CH"/>
              </w:rPr>
              <w:tab/>
            </w:r>
            <w:r w:rsidR="00731353" w:rsidRPr="00040E2C">
              <w:rPr>
                <w:rStyle w:val="Hyperlink"/>
                <w:noProof/>
              </w:rPr>
              <w:t>Qualitätsmassnahmen</w:t>
            </w:r>
            <w:r w:rsidR="00731353">
              <w:rPr>
                <w:noProof/>
                <w:webHidden/>
              </w:rPr>
              <w:tab/>
            </w:r>
            <w:r w:rsidR="00731353">
              <w:rPr>
                <w:noProof/>
                <w:webHidden/>
              </w:rPr>
              <w:fldChar w:fldCharType="begin"/>
            </w:r>
            <w:r w:rsidR="00731353">
              <w:rPr>
                <w:noProof/>
                <w:webHidden/>
              </w:rPr>
              <w:instrText xml:space="preserve"> PAGEREF _Toc293503424 \h </w:instrText>
            </w:r>
            <w:r w:rsidR="00731353">
              <w:rPr>
                <w:noProof/>
                <w:webHidden/>
              </w:rPr>
            </w:r>
            <w:r w:rsidR="00731353">
              <w:rPr>
                <w:noProof/>
                <w:webHidden/>
              </w:rPr>
              <w:fldChar w:fldCharType="separate"/>
            </w:r>
            <w:r w:rsidR="00731353">
              <w:rPr>
                <w:noProof/>
                <w:webHidden/>
              </w:rPr>
              <w:t>22</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425" w:history="1">
            <w:r w:rsidR="00731353" w:rsidRPr="00040E2C">
              <w:rPr>
                <w:rStyle w:val="Hyperlink"/>
                <w:noProof/>
              </w:rPr>
              <w:t>9.1</w:t>
            </w:r>
            <w:r w:rsidR="00731353">
              <w:rPr>
                <w:noProof/>
                <w:sz w:val="22"/>
                <w:szCs w:val="22"/>
                <w:lang w:eastAsia="de-CH"/>
              </w:rPr>
              <w:tab/>
            </w:r>
            <w:r w:rsidR="00731353" w:rsidRPr="00040E2C">
              <w:rPr>
                <w:rStyle w:val="Hyperlink"/>
                <w:noProof/>
              </w:rPr>
              <w:t>Allgemein</w:t>
            </w:r>
            <w:r w:rsidR="00731353">
              <w:rPr>
                <w:noProof/>
                <w:webHidden/>
              </w:rPr>
              <w:tab/>
            </w:r>
            <w:r w:rsidR="00731353">
              <w:rPr>
                <w:noProof/>
                <w:webHidden/>
              </w:rPr>
              <w:fldChar w:fldCharType="begin"/>
            </w:r>
            <w:r w:rsidR="00731353">
              <w:rPr>
                <w:noProof/>
                <w:webHidden/>
              </w:rPr>
              <w:instrText xml:space="preserve"> PAGEREF _Toc293503425 \h </w:instrText>
            </w:r>
            <w:r w:rsidR="00731353">
              <w:rPr>
                <w:noProof/>
                <w:webHidden/>
              </w:rPr>
            </w:r>
            <w:r w:rsidR="00731353">
              <w:rPr>
                <w:noProof/>
                <w:webHidden/>
              </w:rPr>
              <w:fldChar w:fldCharType="separate"/>
            </w:r>
            <w:r w:rsidR="00731353">
              <w:rPr>
                <w:noProof/>
                <w:webHidden/>
              </w:rPr>
              <w:t>22</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26" w:history="1">
            <w:r w:rsidR="00731353" w:rsidRPr="00040E2C">
              <w:rPr>
                <w:rStyle w:val="Hyperlink"/>
                <w:noProof/>
              </w:rPr>
              <w:t>9.1.1</w:t>
            </w:r>
            <w:r w:rsidR="00731353">
              <w:rPr>
                <w:noProof/>
                <w:sz w:val="22"/>
              </w:rPr>
              <w:tab/>
            </w:r>
            <w:r w:rsidR="00731353" w:rsidRPr="00040E2C">
              <w:rPr>
                <w:rStyle w:val="Hyperlink"/>
                <w:noProof/>
              </w:rPr>
              <w:t>Regelmässige Teamsitzungen und teamfördernde Massnahmen</w:t>
            </w:r>
            <w:r w:rsidR="00731353">
              <w:rPr>
                <w:noProof/>
                <w:webHidden/>
              </w:rPr>
              <w:tab/>
            </w:r>
            <w:r w:rsidR="00731353">
              <w:rPr>
                <w:noProof/>
                <w:webHidden/>
              </w:rPr>
              <w:fldChar w:fldCharType="begin"/>
            </w:r>
            <w:r w:rsidR="00731353">
              <w:rPr>
                <w:noProof/>
                <w:webHidden/>
              </w:rPr>
              <w:instrText xml:space="preserve"> PAGEREF _Toc293503426 \h </w:instrText>
            </w:r>
            <w:r w:rsidR="00731353">
              <w:rPr>
                <w:noProof/>
                <w:webHidden/>
              </w:rPr>
            </w:r>
            <w:r w:rsidR="00731353">
              <w:rPr>
                <w:noProof/>
                <w:webHidden/>
              </w:rPr>
              <w:fldChar w:fldCharType="separate"/>
            </w:r>
            <w:r w:rsidR="00731353">
              <w:rPr>
                <w:noProof/>
                <w:webHidden/>
              </w:rPr>
              <w:t>22</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27" w:history="1">
            <w:r w:rsidR="00731353" w:rsidRPr="00040E2C">
              <w:rPr>
                <w:rStyle w:val="Hyperlink"/>
                <w:noProof/>
              </w:rPr>
              <w:t>9.1.2</w:t>
            </w:r>
            <w:r w:rsidR="00731353">
              <w:rPr>
                <w:noProof/>
                <w:sz w:val="22"/>
              </w:rPr>
              <w:tab/>
            </w:r>
            <w:r w:rsidR="00731353" w:rsidRPr="00040E2C">
              <w:rPr>
                <w:rStyle w:val="Hyperlink"/>
                <w:noProof/>
              </w:rPr>
              <w:t>Subversion / Sourcecode Management</w:t>
            </w:r>
            <w:r w:rsidR="00731353">
              <w:rPr>
                <w:noProof/>
                <w:webHidden/>
              </w:rPr>
              <w:tab/>
            </w:r>
            <w:r w:rsidR="00731353">
              <w:rPr>
                <w:noProof/>
                <w:webHidden/>
              </w:rPr>
              <w:fldChar w:fldCharType="begin"/>
            </w:r>
            <w:r w:rsidR="00731353">
              <w:rPr>
                <w:noProof/>
                <w:webHidden/>
              </w:rPr>
              <w:instrText xml:space="preserve"> PAGEREF _Toc293503427 \h </w:instrText>
            </w:r>
            <w:r w:rsidR="00731353">
              <w:rPr>
                <w:noProof/>
                <w:webHidden/>
              </w:rPr>
            </w:r>
            <w:r w:rsidR="00731353">
              <w:rPr>
                <w:noProof/>
                <w:webHidden/>
              </w:rPr>
              <w:fldChar w:fldCharType="separate"/>
            </w:r>
            <w:r w:rsidR="00731353">
              <w:rPr>
                <w:noProof/>
                <w:webHidden/>
              </w:rPr>
              <w:t>22</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28" w:history="1">
            <w:r w:rsidR="00731353" w:rsidRPr="00040E2C">
              <w:rPr>
                <w:rStyle w:val="Hyperlink"/>
                <w:noProof/>
              </w:rPr>
              <w:t>9.1.3</w:t>
            </w:r>
            <w:r w:rsidR="00731353">
              <w:rPr>
                <w:noProof/>
                <w:sz w:val="22"/>
              </w:rPr>
              <w:tab/>
            </w:r>
            <w:r w:rsidR="00731353" w:rsidRPr="00040E2C">
              <w:rPr>
                <w:rStyle w:val="Hyperlink"/>
                <w:noProof/>
              </w:rPr>
              <w:t>Issuetracking</w:t>
            </w:r>
            <w:r w:rsidR="00731353">
              <w:rPr>
                <w:noProof/>
                <w:webHidden/>
              </w:rPr>
              <w:tab/>
            </w:r>
            <w:r w:rsidR="00731353">
              <w:rPr>
                <w:noProof/>
                <w:webHidden/>
              </w:rPr>
              <w:fldChar w:fldCharType="begin"/>
            </w:r>
            <w:r w:rsidR="00731353">
              <w:rPr>
                <w:noProof/>
                <w:webHidden/>
              </w:rPr>
              <w:instrText xml:space="preserve"> PAGEREF _Toc293503428 \h </w:instrText>
            </w:r>
            <w:r w:rsidR="00731353">
              <w:rPr>
                <w:noProof/>
                <w:webHidden/>
              </w:rPr>
            </w:r>
            <w:r w:rsidR="00731353">
              <w:rPr>
                <w:noProof/>
                <w:webHidden/>
              </w:rPr>
              <w:fldChar w:fldCharType="separate"/>
            </w:r>
            <w:r w:rsidR="00731353">
              <w:rPr>
                <w:noProof/>
                <w:webHidden/>
              </w:rPr>
              <w:t>22</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29" w:history="1">
            <w:r w:rsidR="00731353" w:rsidRPr="00040E2C">
              <w:rPr>
                <w:rStyle w:val="Hyperlink"/>
                <w:noProof/>
              </w:rPr>
              <w:t>9.1.4</w:t>
            </w:r>
            <w:r w:rsidR="00731353">
              <w:rPr>
                <w:noProof/>
                <w:sz w:val="22"/>
              </w:rPr>
              <w:tab/>
            </w:r>
            <w:r w:rsidR="00731353" w:rsidRPr="00040E2C">
              <w:rPr>
                <w:rStyle w:val="Hyperlink"/>
                <w:noProof/>
              </w:rPr>
              <w:t>Austausch</w:t>
            </w:r>
            <w:r w:rsidR="00731353">
              <w:rPr>
                <w:noProof/>
                <w:webHidden/>
              </w:rPr>
              <w:tab/>
            </w:r>
            <w:r w:rsidR="00731353">
              <w:rPr>
                <w:noProof/>
                <w:webHidden/>
              </w:rPr>
              <w:fldChar w:fldCharType="begin"/>
            </w:r>
            <w:r w:rsidR="00731353">
              <w:rPr>
                <w:noProof/>
                <w:webHidden/>
              </w:rPr>
              <w:instrText xml:space="preserve"> PAGEREF _Toc293503429 \h </w:instrText>
            </w:r>
            <w:r w:rsidR="00731353">
              <w:rPr>
                <w:noProof/>
                <w:webHidden/>
              </w:rPr>
            </w:r>
            <w:r w:rsidR="00731353">
              <w:rPr>
                <w:noProof/>
                <w:webHidden/>
              </w:rPr>
              <w:fldChar w:fldCharType="separate"/>
            </w:r>
            <w:r w:rsidR="00731353">
              <w:rPr>
                <w:noProof/>
                <w:webHidden/>
              </w:rPr>
              <w:t>22</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30" w:history="1">
            <w:r w:rsidR="00731353" w:rsidRPr="00040E2C">
              <w:rPr>
                <w:rStyle w:val="Hyperlink"/>
                <w:noProof/>
              </w:rPr>
              <w:t>9.1.5</w:t>
            </w:r>
            <w:r w:rsidR="00731353">
              <w:rPr>
                <w:noProof/>
                <w:sz w:val="22"/>
              </w:rPr>
              <w:tab/>
            </w:r>
            <w:r w:rsidR="00731353" w:rsidRPr="00040E2C">
              <w:rPr>
                <w:rStyle w:val="Hyperlink"/>
                <w:noProof/>
              </w:rPr>
              <w:t>Dokumentation Guidelines &amp; Review</w:t>
            </w:r>
            <w:r w:rsidR="00731353">
              <w:rPr>
                <w:noProof/>
                <w:webHidden/>
              </w:rPr>
              <w:tab/>
            </w:r>
            <w:r w:rsidR="00731353">
              <w:rPr>
                <w:noProof/>
                <w:webHidden/>
              </w:rPr>
              <w:fldChar w:fldCharType="begin"/>
            </w:r>
            <w:r w:rsidR="00731353">
              <w:rPr>
                <w:noProof/>
                <w:webHidden/>
              </w:rPr>
              <w:instrText xml:space="preserve"> PAGEREF _Toc293503430 \h </w:instrText>
            </w:r>
            <w:r w:rsidR="00731353">
              <w:rPr>
                <w:noProof/>
                <w:webHidden/>
              </w:rPr>
            </w:r>
            <w:r w:rsidR="00731353">
              <w:rPr>
                <w:noProof/>
                <w:webHidden/>
              </w:rPr>
              <w:fldChar w:fldCharType="separate"/>
            </w:r>
            <w:r w:rsidR="00731353">
              <w:rPr>
                <w:noProof/>
                <w:webHidden/>
              </w:rPr>
              <w:t>22</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431" w:history="1">
            <w:r w:rsidR="00731353" w:rsidRPr="00040E2C">
              <w:rPr>
                <w:rStyle w:val="Hyperlink"/>
                <w:noProof/>
              </w:rPr>
              <w:t>9.2</w:t>
            </w:r>
            <w:r w:rsidR="00731353">
              <w:rPr>
                <w:noProof/>
                <w:sz w:val="22"/>
                <w:szCs w:val="22"/>
                <w:lang w:eastAsia="de-CH"/>
              </w:rPr>
              <w:tab/>
            </w:r>
            <w:r w:rsidR="00731353" w:rsidRPr="00040E2C">
              <w:rPr>
                <w:rStyle w:val="Hyperlink"/>
                <w:noProof/>
              </w:rPr>
              <w:t>Codequalität</w:t>
            </w:r>
            <w:r w:rsidR="00731353">
              <w:rPr>
                <w:noProof/>
                <w:webHidden/>
              </w:rPr>
              <w:tab/>
            </w:r>
            <w:r w:rsidR="00731353">
              <w:rPr>
                <w:noProof/>
                <w:webHidden/>
              </w:rPr>
              <w:fldChar w:fldCharType="begin"/>
            </w:r>
            <w:r w:rsidR="00731353">
              <w:rPr>
                <w:noProof/>
                <w:webHidden/>
              </w:rPr>
              <w:instrText xml:space="preserve"> PAGEREF _Toc293503431 \h </w:instrText>
            </w:r>
            <w:r w:rsidR="00731353">
              <w:rPr>
                <w:noProof/>
                <w:webHidden/>
              </w:rPr>
            </w:r>
            <w:r w:rsidR="00731353">
              <w:rPr>
                <w:noProof/>
                <w:webHidden/>
              </w:rPr>
              <w:fldChar w:fldCharType="separate"/>
            </w:r>
            <w:r w:rsidR="00731353">
              <w:rPr>
                <w:noProof/>
                <w:webHidden/>
              </w:rPr>
              <w:t>23</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32" w:history="1">
            <w:r w:rsidR="00731353" w:rsidRPr="00040E2C">
              <w:rPr>
                <w:rStyle w:val="Hyperlink"/>
                <w:noProof/>
              </w:rPr>
              <w:t>9.2.1</w:t>
            </w:r>
            <w:r w:rsidR="00731353">
              <w:rPr>
                <w:noProof/>
                <w:sz w:val="22"/>
              </w:rPr>
              <w:tab/>
            </w:r>
            <w:r w:rsidR="00731353" w:rsidRPr="00040E2C">
              <w:rPr>
                <w:rStyle w:val="Hyperlink"/>
                <w:noProof/>
              </w:rPr>
              <w:t>Codereview</w:t>
            </w:r>
            <w:r w:rsidR="00731353">
              <w:rPr>
                <w:noProof/>
                <w:webHidden/>
              </w:rPr>
              <w:tab/>
            </w:r>
            <w:r w:rsidR="00731353">
              <w:rPr>
                <w:noProof/>
                <w:webHidden/>
              </w:rPr>
              <w:fldChar w:fldCharType="begin"/>
            </w:r>
            <w:r w:rsidR="00731353">
              <w:rPr>
                <w:noProof/>
                <w:webHidden/>
              </w:rPr>
              <w:instrText xml:space="preserve"> PAGEREF _Toc293503432 \h </w:instrText>
            </w:r>
            <w:r w:rsidR="00731353">
              <w:rPr>
                <w:noProof/>
                <w:webHidden/>
              </w:rPr>
            </w:r>
            <w:r w:rsidR="00731353">
              <w:rPr>
                <w:noProof/>
                <w:webHidden/>
              </w:rPr>
              <w:fldChar w:fldCharType="separate"/>
            </w:r>
            <w:r w:rsidR="00731353">
              <w:rPr>
                <w:noProof/>
                <w:webHidden/>
              </w:rPr>
              <w:t>23</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33" w:history="1">
            <w:r w:rsidR="00731353" w:rsidRPr="00040E2C">
              <w:rPr>
                <w:rStyle w:val="Hyperlink"/>
                <w:noProof/>
              </w:rPr>
              <w:t>9.2.2</w:t>
            </w:r>
            <w:r w:rsidR="00731353">
              <w:rPr>
                <w:noProof/>
                <w:sz w:val="22"/>
              </w:rPr>
              <w:tab/>
            </w:r>
            <w:r w:rsidR="00731353" w:rsidRPr="00040E2C">
              <w:rPr>
                <w:rStyle w:val="Hyperlink"/>
                <w:noProof/>
              </w:rPr>
              <w:t>Styleguide für Code</w:t>
            </w:r>
            <w:r w:rsidR="00731353">
              <w:rPr>
                <w:noProof/>
                <w:webHidden/>
              </w:rPr>
              <w:tab/>
            </w:r>
            <w:r w:rsidR="00731353">
              <w:rPr>
                <w:noProof/>
                <w:webHidden/>
              </w:rPr>
              <w:fldChar w:fldCharType="begin"/>
            </w:r>
            <w:r w:rsidR="00731353">
              <w:rPr>
                <w:noProof/>
                <w:webHidden/>
              </w:rPr>
              <w:instrText xml:space="preserve"> PAGEREF _Toc293503433 \h </w:instrText>
            </w:r>
            <w:r w:rsidR="00731353">
              <w:rPr>
                <w:noProof/>
                <w:webHidden/>
              </w:rPr>
            </w:r>
            <w:r w:rsidR="00731353">
              <w:rPr>
                <w:noProof/>
                <w:webHidden/>
              </w:rPr>
              <w:fldChar w:fldCharType="separate"/>
            </w:r>
            <w:r w:rsidR="00731353">
              <w:rPr>
                <w:noProof/>
                <w:webHidden/>
              </w:rPr>
              <w:t>23</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34" w:history="1">
            <w:r w:rsidR="00731353" w:rsidRPr="00040E2C">
              <w:rPr>
                <w:rStyle w:val="Hyperlink"/>
                <w:noProof/>
              </w:rPr>
              <w:t>9.2.3</w:t>
            </w:r>
            <w:r w:rsidR="00731353">
              <w:rPr>
                <w:noProof/>
                <w:sz w:val="22"/>
              </w:rPr>
              <w:tab/>
            </w:r>
            <w:r w:rsidR="00731353" w:rsidRPr="00040E2C">
              <w:rPr>
                <w:rStyle w:val="Hyperlink"/>
                <w:noProof/>
              </w:rPr>
              <w:t>Projektautomation</w:t>
            </w:r>
            <w:r w:rsidR="00731353">
              <w:rPr>
                <w:noProof/>
                <w:webHidden/>
              </w:rPr>
              <w:tab/>
            </w:r>
            <w:r w:rsidR="00731353">
              <w:rPr>
                <w:noProof/>
                <w:webHidden/>
              </w:rPr>
              <w:fldChar w:fldCharType="begin"/>
            </w:r>
            <w:r w:rsidR="00731353">
              <w:rPr>
                <w:noProof/>
                <w:webHidden/>
              </w:rPr>
              <w:instrText xml:space="preserve"> PAGEREF _Toc293503434 \h </w:instrText>
            </w:r>
            <w:r w:rsidR="00731353">
              <w:rPr>
                <w:noProof/>
                <w:webHidden/>
              </w:rPr>
            </w:r>
            <w:r w:rsidR="00731353">
              <w:rPr>
                <w:noProof/>
                <w:webHidden/>
              </w:rPr>
              <w:fldChar w:fldCharType="separate"/>
            </w:r>
            <w:r w:rsidR="00731353">
              <w:rPr>
                <w:noProof/>
                <w:webHidden/>
              </w:rPr>
              <w:t>25</w:t>
            </w:r>
            <w:r w:rsidR="00731353">
              <w:rPr>
                <w:noProof/>
                <w:webHidden/>
              </w:rPr>
              <w:fldChar w:fldCharType="end"/>
            </w:r>
          </w:hyperlink>
        </w:p>
        <w:p w:rsidR="00731353" w:rsidRDefault="008A2304">
          <w:pPr>
            <w:pStyle w:val="Verzeichnis2"/>
            <w:tabs>
              <w:tab w:val="left" w:pos="880"/>
              <w:tab w:val="right" w:leader="dot" w:pos="9062"/>
            </w:tabs>
            <w:rPr>
              <w:noProof/>
              <w:sz w:val="22"/>
              <w:szCs w:val="22"/>
              <w:lang w:eastAsia="de-CH"/>
            </w:rPr>
          </w:pPr>
          <w:hyperlink w:anchor="_Toc293503435" w:history="1">
            <w:r w:rsidR="00731353" w:rsidRPr="00040E2C">
              <w:rPr>
                <w:rStyle w:val="Hyperlink"/>
                <w:noProof/>
              </w:rPr>
              <w:t>9.3</w:t>
            </w:r>
            <w:r w:rsidR="00731353">
              <w:rPr>
                <w:noProof/>
                <w:sz w:val="22"/>
                <w:szCs w:val="22"/>
                <w:lang w:eastAsia="de-CH"/>
              </w:rPr>
              <w:tab/>
            </w:r>
            <w:r w:rsidR="00731353" w:rsidRPr="00040E2C">
              <w:rPr>
                <w:rStyle w:val="Hyperlink"/>
                <w:noProof/>
              </w:rPr>
              <w:t>Tests</w:t>
            </w:r>
            <w:r w:rsidR="00731353">
              <w:rPr>
                <w:noProof/>
                <w:webHidden/>
              </w:rPr>
              <w:tab/>
            </w:r>
            <w:r w:rsidR="00731353">
              <w:rPr>
                <w:noProof/>
                <w:webHidden/>
              </w:rPr>
              <w:fldChar w:fldCharType="begin"/>
            </w:r>
            <w:r w:rsidR="00731353">
              <w:rPr>
                <w:noProof/>
                <w:webHidden/>
              </w:rPr>
              <w:instrText xml:space="preserve"> PAGEREF _Toc293503435 \h </w:instrText>
            </w:r>
            <w:r w:rsidR="00731353">
              <w:rPr>
                <w:noProof/>
                <w:webHidden/>
              </w:rPr>
            </w:r>
            <w:r w:rsidR="00731353">
              <w:rPr>
                <w:noProof/>
                <w:webHidden/>
              </w:rPr>
              <w:fldChar w:fldCharType="separate"/>
            </w:r>
            <w:r w:rsidR="00731353">
              <w:rPr>
                <w:noProof/>
                <w:webHidden/>
              </w:rPr>
              <w:t>25</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36" w:history="1">
            <w:r w:rsidR="00731353" w:rsidRPr="00040E2C">
              <w:rPr>
                <w:rStyle w:val="Hyperlink"/>
                <w:noProof/>
              </w:rPr>
              <w:t>9.3.1</w:t>
            </w:r>
            <w:r w:rsidR="00731353">
              <w:rPr>
                <w:noProof/>
                <w:sz w:val="22"/>
              </w:rPr>
              <w:tab/>
            </w:r>
            <w:r w:rsidR="00731353" w:rsidRPr="00040E2C">
              <w:rPr>
                <w:rStyle w:val="Hyperlink"/>
                <w:noProof/>
              </w:rPr>
              <w:t>Testprozedur</w:t>
            </w:r>
            <w:r w:rsidR="00731353">
              <w:rPr>
                <w:noProof/>
                <w:webHidden/>
              </w:rPr>
              <w:tab/>
            </w:r>
            <w:r w:rsidR="00731353">
              <w:rPr>
                <w:noProof/>
                <w:webHidden/>
              </w:rPr>
              <w:fldChar w:fldCharType="begin"/>
            </w:r>
            <w:r w:rsidR="00731353">
              <w:rPr>
                <w:noProof/>
                <w:webHidden/>
              </w:rPr>
              <w:instrText xml:space="preserve"> PAGEREF _Toc293503436 \h </w:instrText>
            </w:r>
            <w:r w:rsidR="00731353">
              <w:rPr>
                <w:noProof/>
                <w:webHidden/>
              </w:rPr>
            </w:r>
            <w:r w:rsidR="00731353">
              <w:rPr>
                <w:noProof/>
                <w:webHidden/>
              </w:rPr>
              <w:fldChar w:fldCharType="separate"/>
            </w:r>
            <w:r w:rsidR="00731353">
              <w:rPr>
                <w:noProof/>
                <w:webHidden/>
              </w:rPr>
              <w:t>25</w:t>
            </w:r>
            <w:r w:rsidR="00731353">
              <w:rPr>
                <w:noProof/>
                <w:webHidden/>
              </w:rPr>
              <w:fldChar w:fldCharType="end"/>
            </w:r>
          </w:hyperlink>
        </w:p>
        <w:p w:rsidR="00731353" w:rsidRDefault="008A2304">
          <w:pPr>
            <w:pStyle w:val="Verzeichnis3"/>
            <w:tabs>
              <w:tab w:val="left" w:pos="1100"/>
              <w:tab w:val="right" w:leader="dot" w:pos="9062"/>
            </w:tabs>
            <w:rPr>
              <w:noProof/>
              <w:sz w:val="22"/>
            </w:rPr>
          </w:pPr>
          <w:hyperlink w:anchor="_Toc293503437" w:history="1">
            <w:r w:rsidR="00731353" w:rsidRPr="00040E2C">
              <w:rPr>
                <w:rStyle w:val="Hyperlink"/>
                <w:noProof/>
              </w:rPr>
              <w:t>9.3.2</w:t>
            </w:r>
            <w:r w:rsidR="00731353">
              <w:rPr>
                <w:noProof/>
                <w:sz w:val="22"/>
              </w:rPr>
              <w:tab/>
            </w:r>
            <w:r w:rsidR="00731353" w:rsidRPr="00040E2C">
              <w:rPr>
                <w:rStyle w:val="Hyperlink"/>
                <w:noProof/>
              </w:rPr>
              <w:t>Testkategorien</w:t>
            </w:r>
            <w:r w:rsidR="00731353">
              <w:rPr>
                <w:noProof/>
                <w:webHidden/>
              </w:rPr>
              <w:tab/>
            </w:r>
            <w:r w:rsidR="00731353">
              <w:rPr>
                <w:noProof/>
                <w:webHidden/>
              </w:rPr>
              <w:fldChar w:fldCharType="begin"/>
            </w:r>
            <w:r w:rsidR="00731353">
              <w:rPr>
                <w:noProof/>
                <w:webHidden/>
              </w:rPr>
              <w:instrText xml:space="preserve"> PAGEREF _Toc293503437 \h </w:instrText>
            </w:r>
            <w:r w:rsidR="00731353">
              <w:rPr>
                <w:noProof/>
                <w:webHidden/>
              </w:rPr>
            </w:r>
            <w:r w:rsidR="00731353">
              <w:rPr>
                <w:noProof/>
                <w:webHidden/>
              </w:rPr>
              <w:fldChar w:fldCharType="separate"/>
            </w:r>
            <w:r w:rsidR="00731353">
              <w:rPr>
                <w:noProof/>
                <w:webHidden/>
              </w:rPr>
              <w:t>25</w:t>
            </w:r>
            <w:r w:rsidR="00731353">
              <w:rPr>
                <w:noProof/>
                <w:webHidden/>
              </w:rPr>
              <w:fldChar w:fldCharType="end"/>
            </w:r>
          </w:hyperlink>
        </w:p>
        <w:p w:rsidR="00C76874" w:rsidRDefault="00747D14">
          <w:pPr>
            <w:rPr>
              <w:b/>
              <w:bCs/>
              <w:lang w:val="de-DE"/>
            </w:rPr>
          </w:pPr>
          <w:r>
            <w:rPr>
              <w:b/>
              <w:bCs/>
              <w:lang w:val="de-DE"/>
            </w:rPr>
            <w:fldChar w:fldCharType="end"/>
          </w:r>
        </w:p>
      </w:sdtContent>
    </w:sdt>
    <w:p w:rsidR="00A06B4F" w:rsidRDefault="00C76874" w:rsidP="00C76874">
      <w:pPr>
        <w:pStyle w:val="berschrift2"/>
      </w:pPr>
      <w:bookmarkStart w:id="6" w:name="_Toc293503377"/>
      <w:r>
        <w:t>A</w:t>
      </w:r>
      <w:r w:rsidR="00BA678E">
        <w:t>bbil</w:t>
      </w:r>
      <w:r>
        <w:t>dungsverzeichnis</w:t>
      </w:r>
      <w:bookmarkEnd w:id="6"/>
    </w:p>
    <w:bookmarkStart w:id="7" w:name="_Toc286936084"/>
    <w:p w:rsidR="00731353" w:rsidRDefault="00C76874">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w:anchor="_Toc293503438" w:history="1">
        <w:r w:rsidR="00731353" w:rsidRPr="006F7C35">
          <w:rPr>
            <w:rStyle w:val="Hyperlink"/>
            <w:noProof/>
          </w:rPr>
          <w:t>Abbildung 1 - Gantt Diagramm MS1</w:t>
        </w:r>
        <w:r w:rsidR="00731353">
          <w:rPr>
            <w:noProof/>
            <w:webHidden/>
          </w:rPr>
          <w:tab/>
        </w:r>
        <w:r w:rsidR="00731353">
          <w:rPr>
            <w:noProof/>
            <w:webHidden/>
          </w:rPr>
          <w:fldChar w:fldCharType="begin"/>
        </w:r>
        <w:r w:rsidR="00731353">
          <w:rPr>
            <w:noProof/>
            <w:webHidden/>
          </w:rPr>
          <w:instrText xml:space="preserve"> PAGEREF _Toc293503438 \h </w:instrText>
        </w:r>
        <w:r w:rsidR="00731353">
          <w:rPr>
            <w:noProof/>
            <w:webHidden/>
          </w:rPr>
        </w:r>
        <w:r w:rsidR="00731353">
          <w:rPr>
            <w:noProof/>
            <w:webHidden/>
          </w:rPr>
          <w:fldChar w:fldCharType="separate"/>
        </w:r>
        <w:r w:rsidR="00731353">
          <w:rPr>
            <w:noProof/>
            <w:webHidden/>
          </w:rPr>
          <w:t>14</w:t>
        </w:r>
        <w:r w:rsidR="00731353">
          <w:rPr>
            <w:noProof/>
            <w:webHidden/>
          </w:rPr>
          <w:fldChar w:fldCharType="end"/>
        </w:r>
      </w:hyperlink>
    </w:p>
    <w:p w:rsidR="00731353" w:rsidRDefault="008A2304">
      <w:pPr>
        <w:pStyle w:val="Abbildungsverzeichnis"/>
        <w:tabs>
          <w:tab w:val="right" w:leader="dot" w:pos="9062"/>
        </w:tabs>
        <w:rPr>
          <w:noProof/>
          <w:sz w:val="22"/>
          <w:szCs w:val="22"/>
          <w:lang w:eastAsia="de-CH"/>
        </w:rPr>
      </w:pPr>
      <w:hyperlink w:anchor="_Toc293503439" w:history="1">
        <w:r w:rsidR="00731353" w:rsidRPr="006F7C35">
          <w:rPr>
            <w:rStyle w:val="Hyperlink"/>
            <w:noProof/>
          </w:rPr>
          <w:t>Abbildung 2 - Gantt Diagramm MS2</w:t>
        </w:r>
        <w:r w:rsidR="00731353">
          <w:rPr>
            <w:noProof/>
            <w:webHidden/>
          </w:rPr>
          <w:tab/>
        </w:r>
        <w:r w:rsidR="00731353">
          <w:rPr>
            <w:noProof/>
            <w:webHidden/>
          </w:rPr>
          <w:fldChar w:fldCharType="begin"/>
        </w:r>
        <w:r w:rsidR="00731353">
          <w:rPr>
            <w:noProof/>
            <w:webHidden/>
          </w:rPr>
          <w:instrText xml:space="preserve"> PAGEREF _Toc293503439 \h </w:instrText>
        </w:r>
        <w:r w:rsidR="00731353">
          <w:rPr>
            <w:noProof/>
            <w:webHidden/>
          </w:rPr>
        </w:r>
        <w:r w:rsidR="00731353">
          <w:rPr>
            <w:noProof/>
            <w:webHidden/>
          </w:rPr>
          <w:fldChar w:fldCharType="separate"/>
        </w:r>
        <w:r w:rsidR="00731353">
          <w:rPr>
            <w:noProof/>
            <w:webHidden/>
          </w:rPr>
          <w:t>15</w:t>
        </w:r>
        <w:r w:rsidR="00731353">
          <w:rPr>
            <w:noProof/>
            <w:webHidden/>
          </w:rPr>
          <w:fldChar w:fldCharType="end"/>
        </w:r>
      </w:hyperlink>
    </w:p>
    <w:p w:rsidR="00731353" w:rsidRDefault="008A2304">
      <w:pPr>
        <w:pStyle w:val="Abbildungsverzeichnis"/>
        <w:tabs>
          <w:tab w:val="right" w:leader="dot" w:pos="9062"/>
        </w:tabs>
        <w:rPr>
          <w:noProof/>
          <w:sz w:val="22"/>
          <w:szCs w:val="22"/>
          <w:lang w:eastAsia="de-CH"/>
        </w:rPr>
      </w:pPr>
      <w:hyperlink w:anchor="_Toc293503440" w:history="1">
        <w:r w:rsidR="00731353" w:rsidRPr="006F7C35">
          <w:rPr>
            <w:rStyle w:val="Hyperlink"/>
            <w:noProof/>
          </w:rPr>
          <w:t>Abbildung 3 - Gantt Diagramm MS3</w:t>
        </w:r>
        <w:r w:rsidR="00731353">
          <w:rPr>
            <w:noProof/>
            <w:webHidden/>
          </w:rPr>
          <w:tab/>
        </w:r>
        <w:r w:rsidR="00731353">
          <w:rPr>
            <w:noProof/>
            <w:webHidden/>
          </w:rPr>
          <w:fldChar w:fldCharType="begin"/>
        </w:r>
        <w:r w:rsidR="00731353">
          <w:rPr>
            <w:noProof/>
            <w:webHidden/>
          </w:rPr>
          <w:instrText xml:space="preserve"> PAGEREF _Toc293503440 \h </w:instrText>
        </w:r>
        <w:r w:rsidR="00731353">
          <w:rPr>
            <w:noProof/>
            <w:webHidden/>
          </w:rPr>
        </w:r>
        <w:r w:rsidR="00731353">
          <w:rPr>
            <w:noProof/>
            <w:webHidden/>
          </w:rPr>
          <w:fldChar w:fldCharType="separate"/>
        </w:r>
        <w:r w:rsidR="00731353">
          <w:rPr>
            <w:noProof/>
            <w:webHidden/>
          </w:rPr>
          <w:t>16</w:t>
        </w:r>
        <w:r w:rsidR="00731353">
          <w:rPr>
            <w:noProof/>
            <w:webHidden/>
          </w:rPr>
          <w:fldChar w:fldCharType="end"/>
        </w:r>
      </w:hyperlink>
    </w:p>
    <w:p w:rsidR="00731353" w:rsidRDefault="008A2304">
      <w:pPr>
        <w:pStyle w:val="Abbildungsverzeichnis"/>
        <w:tabs>
          <w:tab w:val="right" w:leader="dot" w:pos="9062"/>
        </w:tabs>
        <w:rPr>
          <w:noProof/>
          <w:sz w:val="22"/>
          <w:szCs w:val="22"/>
          <w:lang w:eastAsia="de-CH"/>
        </w:rPr>
      </w:pPr>
      <w:hyperlink w:anchor="_Toc293503441" w:history="1">
        <w:r w:rsidR="00731353" w:rsidRPr="006F7C35">
          <w:rPr>
            <w:rStyle w:val="Hyperlink"/>
            <w:noProof/>
          </w:rPr>
          <w:t>Abbildung 4 - Gantt Diagramm MS4</w:t>
        </w:r>
        <w:r w:rsidR="00731353">
          <w:rPr>
            <w:noProof/>
            <w:webHidden/>
          </w:rPr>
          <w:tab/>
        </w:r>
        <w:r w:rsidR="00731353">
          <w:rPr>
            <w:noProof/>
            <w:webHidden/>
          </w:rPr>
          <w:fldChar w:fldCharType="begin"/>
        </w:r>
        <w:r w:rsidR="00731353">
          <w:rPr>
            <w:noProof/>
            <w:webHidden/>
          </w:rPr>
          <w:instrText xml:space="preserve"> PAGEREF _Toc293503441 \h </w:instrText>
        </w:r>
        <w:r w:rsidR="00731353">
          <w:rPr>
            <w:noProof/>
            <w:webHidden/>
          </w:rPr>
        </w:r>
        <w:r w:rsidR="00731353">
          <w:rPr>
            <w:noProof/>
            <w:webHidden/>
          </w:rPr>
          <w:fldChar w:fldCharType="separate"/>
        </w:r>
        <w:r w:rsidR="00731353">
          <w:rPr>
            <w:noProof/>
            <w:webHidden/>
          </w:rPr>
          <w:t>17</w:t>
        </w:r>
        <w:r w:rsidR="00731353">
          <w:rPr>
            <w:noProof/>
            <w:webHidden/>
          </w:rPr>
          <w:fldChar w:fldCharType="end"/>
        </w:r>
      </w:hyperlink>
    </w:p>
    <w:p w:rsidR="00731353" w:rsidRDefault="008A2304">
      <w:pPr>
        <w:pStyle w:val="Abbildungsverzeichnis"/>
        <w:tabs>
          <w:tab w:val="right" w:leader="dot" w:pos="9062"/>
        </w:tabs>
        <w:rPr>
          <w:noProof/>
          <w:sz w:val="22"/>
          <w:szCs w:val="22"/>
          <w:lang w:eastAsia="de-CH"/>
        </w:rPr>
      </w:pPr>
      <w:hyperlink w:anchor="_Toc293503442" w:history="1">
        <w:r w:rsidR="00731353" w:rsidRPr="006F7C35">
          <w:rPr>
            <w:rStyle w:val="Hyperlink"/>
            <w:noProof/>
          </w:rPr>
          <w:t>Abbildung 5 - Gantt Diagramm MS5</w:t>
        </w:r>
        <w:r w:rsidR="00731353">
          <w:rPr>
            <w:noProof/>
            <w:webHidden/>
          </w:rPr>
          <w:tab/>
        </w:r>
        <w:r w:rsidR="00731353">
          <w:rPr>
            <w:noProof/>
            <w:webHidden/>
          </w:rPr>
          <w:fldChar w:fldCharType="begin"/>
        </w:r>
        <w:r w:rsidR="00731353">
          <w:rPr>
            <w:noProof/>
            <w:webHidden/>
          </w:rPr>
          <w:instrText xml:space="preserve"> PAGEREF _Toc293503442 \h </w:instrText>
        </w:r>
        <w:r w:rsidR="00731353">
          <w:rPr>
            <w:noProof/>
            <w:webHidden/>
          </w:rPr>
        </w:r>
        <w:r w:rsidR="00731353">
          <w:rPr>
            <w:noProof/>
            <w:webHidden/>
          </w:rPr>
          <w:fldChar w:fldCharType="separate"/>
        </w:r>
        <w:r w:rsidR="00731353">
          <w:rPr>
            <w:noProof/>
            <w:webHidden/>
          </w:rPr>
          <w:t>18</w:t>
        </w:r>
        <w:r w:rsidR="00731353">
          <w:rPr>
            <w:noProof/>
            <w:webHidden/>
          </w:rPr>
          <w:fldChar w:fldCharType="end"/>
        </w:r>
      </w:hyperlink>
    </w:p>
    <w:p w:rsidR="00731353" w:rsidRDefault="008A2304">
      <w:pPr>
        <w:pStyle w:val="Abbildungsverzeichnis"/>
        <w:tabs>
          <w:tab w:val="right" w:leader="dot" w:pos="9062"/>
        </w:tabs>
        <w:rPr>
          <w:noProof/>
          <w:sz w:val="22"/>
          <w:szCs w:val="22"/>
          <w:lang w:eastAsia="de-CH"/>
        </w:rPr>
      </w:pPr>
      <w:hyperlink w:anchor="_Toc293503443" w:history="1">
        <w:r w:rsidR="00731353" w:rsidRPr="006F7C35">
          <w:rPr>
            <w:rStyle w:val="Hyperlink"/>
            <w:noProof/>
          </w:rPr>
          <w:t>Abbildung 6 - Gantt Diagramm MS6</w:t>
        </w:r>
        <w:r w:rsidR="00731353">
          <w:rPr>
            <w:noProof/>
            <w:webHidden/>
          </w:rPr>
          <w:tab/>
        </w:r>
        <w:r w:rsidR="00731353">
          <w:rPr>
            <w:noProof/>
            <w:webHidden/>
          </w:rPr>
          <w:fldChar w:fldCharType="begin"/>
        </w:r>
        <w:r w:rsidR="00731353">
          <w:rPr>
            <w:noProof/>
            <w:webHidden/>
          </w:rPr>
          <w:instrText xml:space="preserve"> PAGEREF _Toc293503443 \h </w:instrText>
        </w:r>
        <w:r w:rsidR="00731353">
          <w:rPr>
            <w:noProof/>
            <w:webHidden/>
          </w:rPr>
        </w:r>
        <w:r w:rsidR="00731353">
          <w:rPr>
            <w:noProof/>
            <w:webHidden/>
          </w:rPr>
          <w:fldChar w:fldCharType="separate"/>
        </w:r>
        <w:r w:rsidR="00731353">
          <w:rPr>
            <w:noProof/>
            <w:webHidden/>
          </w:rPr>
          <w:t>19</w:t>
        </w:r>
        <w:r w:rsidR="00731353">
          <w:rPr>
            <w:noProof/>
            <w:webHidden/>
          </w:rPr>
          <w:fldChar w:fldCharType="end"/>
        </w:r>
      </w:hyperlink>
    </w:p>
    <w:p w:rsidR="00731353" w:rsidRDefault="008A2304">
      <w:pPr>
        <w:pStyle w:val="Abbildungsverzeichnis"/>
        <w:tabs>
          <w:tab w:val="right" w:leader="dot" w:pos="9062"/>
        </w:tabs>
        <w:rPr>
          <w:noProof/>
          <w:sz w:val="22"/>
          <w:szCs w:val="22"/>
          <w:lang w:eastAsia="de-CH"/>
        </w:rPr>
      </w:pPr>
      <w:hyperlink w:anchor="_Toc293503444" w:history="1">
        <w:r w:rsidR="00731353" w:rsidRPr="006F7C35">
          <w:rPr>
            <w:rStyle w:val="Hyperlink"/>
            <w:noProof/>
          </w:rPr>
          <w:t>Abbildung 7 - Codeformatierung Android</w:t>
        </w:r>
        <w:r w:rsidR="00731353">
          <w:rPr>
            <w:noProof/>
            <w:webHidden/>
          </w:rPr>
          <w:tab/>
        </w:r>
        <w:r w:rsidR="00731353">
          <w:rPr>
            <w:noProof/>
            <w:webHidden/>
          </w:rPr>
          <w:fldChar w:fldCharType="begin"/>
        </w:r>
        <w:r w:rsidR="00731353">
          <w:rPr>
            <w:noProof/>
            <w:webHidden/>
          </w:rPr>
          <w:instrText xml:space="preserve"> PAGEREF _Toc293503444 \h </w:instrText>
        </w:r>
        <w:r w:rsidR="00731353">
          <w:rPr>
            <w:noProof/>
            <w:webHidden/>
          </w:rPr>
        </w:r>
        <w:r w:rsidR="00731353">
          <w:rPr>
            <w:noProof/>
            <w:webHidden/>
          </w:rPr>
          <w:fldChar w:fldCharType="separate"/>
        </w:r>
        <w:r w:rsidR="00731353">
          <w:rPr>
            <w:noProof/>
            <w:webHidden/>
          </w:rPr>
          <w:t>24</w:t>
        </w:r>
        <w:r w:rsidR="00731353">
          <w:rPr>
            <w:noProof/>
            <w:webHidden/>
          </w:rPr>
          <w:fldChar w:fldCharType="end"/>
        </w:r>
      </w:hyperlink>
    </w:p>
    <w:p w:rsidR="00731353" w:rsidRDefault="008A2304">
      <w:pPr>
        <w:pStyle w:val="Abbildungsverzeichnis"/>
        <w:tabs>
          <w:tab w:val="right" w:leader="dot" w:pos="9062"/>
        </w:tabs>
        <w:rPr>
          <w:noProof/>
          <w:sz w:val="22"/>
          <w:szCs w:val="22"/>
          <w:lang w:eastAsia="de-CH"/>
        </w:rPr>
      </w:pPr>
      <w:hyperlink w:anchor="_Toc293503445" w:history="1">
        <w:r w:rsidR="00731353" w:rsidRPr="006F7C35">
          <w:rPr>
            <w:rStyle w:val="Hyperlink"/>
            <w:noProof/>
          </w:rPr>
          <w:t>Abbildung 8 - Codeformatierung Ruby on Rails</w:t>
        </w:r>
        <w:r w:rsidR="00731353">
          <w:rPr>
            <w:noProof/>
            <w:webHidden/>
          </w:rPr>
          <w:tab/>
        </w:r>
        <w:r w:rsidR="00731353">
          <w:rPr>
            <w:noProof/>
            <w:webHidden/>
          </w:rPr>
          <w:fldChar w:fldCharType="begin"/>
        </w:r>
        <w:r w:rsidR="00731353">
          <w:rPr>
            <w:noProof/>
            <w:webHidden/>
          </w:rPr>
          <w:instrText xml:space="preserve"> PAGEREF _Toc293503445 \h </w:instrText>
        </w:r>
        <w:r w:rsidR="00731353">
          <w:rPr>
            <w:noProof/>
            <w:webHidden/>
          </w:rPr>
        </w:r>
        <w:r w:rsidR="00731353">
          <w:rPr>
            <w:noProof/>
            <w:webHidden/>
          </w:rPr>
          <w:fldChar w:fldCharType="separate"/>
        </w:r>
        <w:r w:rsidR="00731353">
          <w:rPr>
            <w:noProof/>
            <w:webHidden/>
          </w:rPr>
          <w:t>24</w:t>
        </w:r>
        <w:r w:rsidR="00731353">
          <w:rPr>
            <w:noProof/>
            <w:webHidden/>
          </w:rPr>
          <w:fldChar w:fldCharType="end"/>
        </w:r>
      </w:hyperlink>
    </w:p>
    <w:p w:rsidR="0036537E" w:rsidRDefault="00C76874">
      <w:r>
        <w:fldChar w:fldCharType="end"/>
      </w:r>
      <w:r w:rsidR="0036537E">
        <w:br w:type="page"/>
      </w:r>
    </w:p>
    <w:p w:rsidR="00077C25" w:rsidRPr="00077C25" w:rsidRDefault="00077C25" w:rsidP="00077C25">
      <w:pPr>
        <w:pStyle w:val="berschrift1"/>
      </w:pPr>
      <w:bookmarkStart w:id="8" w:name="_Toc293503378"/>
      <w:r w:rsidRPr="00077C25">
        <w:lastRenderedPageBreak/>
        <w:t>Einführung</w:t>
      </w:r>
      <w:bookmarkEnd w:id="7"/>
      <w:bookmarkEnd w:id="8"/>
    </w:p>
    <w:p w:rsidR="00077C25" w:rsidRPr="00077C25" w:rsidRDefault="00077C25" w:rsidP="00077C25">
      <w:pPr>
        <w:pStyle w:val="berschrift2"/>
      </w:pPr>
      <w:bookmarkStart w:id="9" w:name="_Toc286936085"/>
      <w:bookmarkStart w:id="10" w:name="_Toc287278346"/>
      <w:bookmarkStart w:id="11" w:name="_Toc293503379"/>
      <w:r w:rsidRPr="00077C25">
        <w:t>Zweck</w:t>
      </w:r>
      <w:bookmarkEnd w:id="9"/>
      <w:bookmarkEnd w:id="10"/>
      <w:bookmarkEnd w:id="11"/>
    </w:p>
    <w:p w:rsidR="00077C25" w:rsidRDefault="00077C25" w:rsidP="00077C25">
      <w:r>
        <w:t>Dieses Dokument beschreibt den Projektplan für das Projekt MRT (Mobile Reporting Tool).</w:t>
      </w:r>
    </w:p>
    <w:p w:rsidR="00077C25" w:rsidRPr="00077C25" w:rsidRDefault="00077C25" w:rsidP="00077C25">
      <w:pPr>
        <w:pStyle w:val="berschrift2"/>
      </w:pPr>
      <w:bookmarkStart w:id="12" w:name="_Toc286936086"/>
      <w:bookmarkStart w:id="13" w:name="_Toc287278347"/>
      <w:bookmarkStart w:id="14" w:name="_Toc293503380"/>
      <w:r w:rsidRPr="00077C25">
        <w:t>Gültigkeitsbereich</w:t>
      </w:r>
      <w:bookmarkEnd w:id="12"/>
      <w:bookmarkEnd w:id="13"/>
      <w:bookmarkEnd w:id="14"/>
    </w:p>
    <w:p w:rsidR="00077C25" w:rsidRDefault="00077C25" w:rsidP="00077C25">
      <w:r>
        <w:t>Dieses Dokument gilt als Grundlage des Projekt</w:t>
      </w:r>
      <w:r w:rsidR="00EA4DB4">
        <w:t>e</w:t>
      </w:r>
      <w:r>
        <w:t>s und ist daher über die gesamte Projektdauer gültig</w:t>
      </w:r>
      <w:r w:rsidR="00217BEB">
        <w:t xml:space="preserve"> (21.02 bis 03.06.2011)</w:t>
      </w:r>
      <w:r>
        <w:t>.</w:t>
      </w:r>
    </w:p>
    <w:p w:rsidR="008A6C3E" w:rsidRDefault="008A6C3E" w:rsidP="00077C25">
      <w:r w:rsidRPr="008A6C3E">
        <w:t xml:space="preserve">Damit der Projektplan immer auf dem neusten Stand ist, wird </w:t>
      </w:r>
      <w:r w:rsidR="003F76E4">
        <w:t xml:space="preserve">er </w:t>
      </w:r>
      <w:r w:rsidRPr="008A6C3E">
        <w:t>laufend angepasst</w:t>
      </w:r>
      <w:r>
        <w:t>.</w:t>
      </w:r>
    </w:p>
    <w:p w:rsidR="00077C25" w:rsidRPr="00077C25" w:rsidRDefault="00077C25" w:rsidP="00077C25">
      <w:pPr>
        <w:pStyle w:val="berschrift2"/>
      </w:pPr>
      <w:bookmarkStart w:id="15" w:name="_Toc286936087"/>
      <w:bookmarkStart w:id="16" w:name="_Toc287278348"/>
      <w:bookmarkStart w:id="17" w:name="_Toc293503381"/>
      <w:r w:rsidRPr="00077C25">
        <w:t>Definitionen und Abkürzungen</w:t>
      </w:r>
      <w:bookmarkEnd w:id="15"/>
      <w:bookmarkEnd w:id="16"/>
      <w:bookmarkEnd w:id="17"/>
    </w:p>
    <w:p w:rsidR="00077C25" w:rsidRDefault="002A2DAE" w:rsidP="00077C25">
      <w:r>
        <w:t xml:space="preserve">Die Definitionen und Abkürzungen befinden sich in der ausgelagerten Datei </w:t>
      </w:r>
      <w:proofErr w:type="spellStart"/>
      <w:r>
        <w:t>doc</w:t>
      </w:r>
      <w:proofErr w:type="spellEnd"/>
      <w:r>
        <w:t>/01_Projektplan/glossar.docx</w:t>
      </w:r>
      <w:r w:rsidR="006B4236">
        <w:t>.</w:t>
      </w:r>
    </w:p>
    <w:p w:rsidR="00FB2E11" w:rsidRDefault="00077C25" w:rsidP="00077C25">
      <w:pPr>
        <w:pStyle w:val="berschrift2"/>
      </w:pPr>
      <w:bookmarkStart w:id="18" w:name="_Toc286936088"/>
      <w:bookmarkStart w:id="19" w:name="_Toc287278349"/>
      <w:bookmarkStart w:id="20" w:name="_Toc293503382"/>
      <w:r w:rsidRPr="00077C25">
        <w:t>Referenzen</w:t>
      </w:r>
      <w:bookmarkEnd w:id="18"/>
      <w:bookmarkEnd w:id="19"/>
      <w:bookmarkEnd w:id="20"/>
    </w:p>
    <w:p w:rsidR="005D39F8" w:rsidRPr="005D39F8" w:rsidRDefault="00077C25" w:rsidP="005D39F8">
      <w:pPr>
        <w:pStyle w:val="Listenabsatz"/>
        <w:numPr>
          <w:ilvl w:val="0"/>
          <w:numId w:val="20"/>
        </w:numPr>
        <w:rPr>
          <w:rFonts w:cstheme="minorHAnsi"/>
        </w:rPr>
      </w:pPr>
      <w:proofErr w:type="spellStart"/>
      <w:r w:rsidRPr="00077C25">
        <w:t>doc</w:t>
      </w:r>
      <w:proofErr w:type="spellEnd"/>
      <w:r w:rsidRPr="00077C25">
        <w:t>/00_Projektantrag/projektantrag_mrt.docx</w:t>
      </w:r>
    </w:p>
    <w:p w:rsidR="005D39F8" w:rsidRPr="005D39F8" w:rsidRDefault="00077C25" w:rsidP="005D39F8">
      <w:pPr>
        <w:pStyle w:val="Listenabsatz"/>
        <w:numPr>
          <w:ilvl w:val="0"/>
          <w:numId w:val="20"/>
        </w:numPr>
        <w:rPr>
          <w:rFonts w:cstheme="minorHAnsi"/>
        </w:rPr>
      </w:pPr>
      <w:proofErr w:type="spellStart"/>
      <w:r w:rsidRPr="00077C25">
        <w:t>doc</w:t>
      </w:r>
      <w:proofErr w:type="spellEnd"/>
      <w:r w:rsidRPr="00077C25">
        <w:t>/01_Projektplan/ri</w:t>
      </w:r>
      <w:r w:rsidR="005D39F8">
        <w:t>sikomanagement.xlsx</w:t>
      </w:r>
    </w:p>
    <w:p w:rsidR="005D39F8" w:rsidRDefault="00077C25" w:rsidP="005D39F8">
      <w:pPr>
        <w:pStyle w:val="Listenabsatz"/>
        <w:numPr>
          <w:ilvl w:val="0"/>
          <w:numId w:val="20"/>
        </w:numPr>
        <w:rPr>
          <w:rFonts w:cstheme="minorHAnsi"/>
        </w:rPr>
      </w:pPr>
      <w:proofErr w:type="spellStart"/>
      <w:r w:rsidRPr="005D39F8">
        <w:rPr>
          <w:rFonts w:cstheme="minorHAnsi"/>
        </w:rPr>
        <w:t>doc</w:t>
      </w:r>
      <w:proofErr w:type="spellEnd"/>
      <w:r w:rsidRPr="005D39F8">
        <w:rPr>
          <w:rFonts w:cstheme="minorHAnsi"/>
        </w:rPr>
        <w:t>/01_Projektplan/glossar.docx</w:t>
      </w:r>
    </w:p>
    <w:p w:rsidR="008A6C3E" w:rsidRDefault="008A6C3E" w:rsidP="008A6C3E">
      <w:pPr>
        <w:pStyle w:val="Listenabsatz"/>
        <w:numPr>
          <w:ilvl w:val="0"/>
          <w:numId w:val="20"/>
        </w:numPr>
        <w:rPr>
          <w:rFonts w:cstheme="minorHAnsi"/>
        </w:rPr>
      </w:pPr>
      <w:proofErr w:type="spellStart"/>
      <w:r w:rsidRPr="008A6C3E">
        <w:rPr>
          <w:rFonts w:cstheme="minorHAnsi"/>
        </w:rPr>
        <w:t>doc</w:t>
      </w:r>
      <w:proofErr w:type="spellEnd"/>
      <w:r w:rsidRPr="008A6C3E">
        <w:rPr>
          <w:rFonts w:cstheme="minorHAnsi"/>
        </w:rPr>
        <w:t>/01_Projektplan/zeiterfassung.xlsx</w:t>
      </w:r>
    </w:p>
    <w:p w:rsidR="00EA6520" w:rsidRPr="008A6C3E" w:rsidRDefault="00EA6520" w:rsidP="00EA6520">
      <w:pPr>
        <w:pStyle w:val="Listenabsatz"/>
        <w:numPr>
          <w:ilvl w:val="0"/>
          <w:numId w:val="20"/>
        </w:numPr>
        <w:rPr>
          <w:rFonts w:cstheme="minorHAnsi"/>
        </w:rPr>
      </w:pPr>
      <w:proofErr w:type="spellStart"/>
      <w:r>
        <w:rPr>
          <w:rFonts w:cstheme="minorHAnsi"/>
        </w:rPr>
        <w:t>doc</w:t>
      </w:r>
      <w:proofErr w:type="spellEnd"/>
      <w:r>
        <w:rPr>
          <w:rFonts w:cstheme="minorHAnsi"/>
        </w:rPr>
        <w:t>/</w:t>
      </w:r>
      <w:r w:rsidRPr="00EA6520">
        <w:rPr>
          <w:rFonts w:cstheme="minorHAnsi"/>
        </w:rPr>
        <w:t>02_Protokolle</w:t>
      </w:r>
      <w:r>
        <w:rPr>
          <w:rFonts w:cstheme="minorHAnsi"/>
        </w:rPr>
        <w:t>/*</w:t>
      </w:r>
    </w:p>
    <w:p w:rsidR="005D39F8" w:rsidRDefault="00FB2E11" w:rsidP="005D39F8">
      <w:pPr>
        <w:pStyle w:val="Listenabsatz"/>
        <w:numPr>
          <w:ilvl w:val="0"/>
          <w:numId w:val="20"/>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rsidR="00EA6520" w:rsidRDefault="00EA6520" w:rsidP="00EA6520">
      <w:pPr>
        <w:pStyle w:val="Listenabsatz"/>
        <w:numPr>
          <w:ilvl w:val="0"/>
          <w:numId w:val="20"/>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rsidR="00EA6520" w:rsidRPr="00ED17BD" w:rsidRDefault="00EA6520" w:rsidP="00EA6520">
      <w:pPr>
        <w:pStyle w:val="Listenabsatz"/>
        <w:numPr>
          <w:ilvl w:val="0"/>
          <w:numId w:val="20"/>
        </w:numPr>
        <w:rPr>
          <w:rFonts w:cstheme="minorHAnsi"/>
          <w:lang w:val="en-GB"/>
        </w:rPr>
      </w:pPr>
      <w:r w:rsidRPr="00ED17BD">
        <w:rPr>
          <w:rFonts w:cstheme="minorHAnsi"/>
          <w:lang w:val="en-GB"/>
        </w:rPr>
        <w:t>doc/templates/ruby_formatting_settings.zip</w:t>
      </w:r>
    </w:p>
    <w:p w:rsidR="00EA6520" w:rsidRDefault="00EA6520" w:rsidP="00EA6520">
      <w:pPr>
        <w:pStyle w:val="Listenabsatz"/>
        <w:numPr>
          <w:ilvl w:val="0"/>
          <w:numId w:val="20"/>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template_protokoll.dotx</w:t>
      </w:r>
    </w:p>
    <w:p w:rsidR="00790B0A" w:rsidRPr="00790B0A" w:rsidRDefault="00FD2F06" w:rsidP="00790B0A">
      <w:pPr>
        <w:pStyle w:val="Listenabsatz"/>
        <w:numPr>
          <w:ilvl w:val="0"/>
          <w:numId w:val="20"/>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rsidR="00077C25" w:rsidRPr="00077C25" w:rsidRDefault="00077C25" w:rsidP="00077C25">
      <w:pPr>
        <w:pStyle w:val="berschrift2"/>
      </w:pPr>
      <w:bookmarkStart w:id="21" w:name="_Toc286936089"/>
      <w:bookmarkStart w:id="22" w:name="_Toc287278350"/>
      <w:bookmarkStart w:id="23" w:name="_Toc293503383"/>
      <w:r w:rsidRPr="00077C25">
        <w:t>Übersicht</w:t>
      </w:r>
      <w:bookmarkEnd w:id="21"/>
      <w:bookmarkEnd w:id="22"/>
      <w:bookmarkEnd w:id="23"/>
    </w:p>
    <w:p w:rsidR="00495A70" w:rsidRDefault="00495A70" w:rsidP="00495A70">
      <w:pPr>
        <w:spacing w:after="0"/>
      </w:pPr>
      <w:bookmarkStart w:id="24" w:name="_Toc287278351"/>
      <w:r>
        <w:t xml:space="preserve">Im </w:t>
      </w:r>
      <w:r w:rsidR="00731353">
        <w:t>Kapitel</w:t>
      </w:r>
      <w:r w:rsidR="00F742A4">
        <w:t xml:space="preserve"> </w:t>
      </w:r>
      <w:r w:rsidR="00F742A4">
        <w:fldChar w:fldCharType="begin"/>
      </w:r>
      <w:r w:rsidR="00F742A4">
        <w:instrText xml:space="preserve"> REF _Ref293565790 \r \h </w:instrText>
      </w:r>
      <w:r w:rsidR="00F742A4">
        <w:fldChar w:fldCharType="separate"/>
      </w:r>
      <w:r w:rsidR="00F742A4">
        <w:t>3</w:t>
      </w:r>
      <w:r w:rsidR="00F742A4">
        <w:fldChar w:fldCharType="end"/>
      </w:r>
      <w:r w:rsidR="00F742A4">
        <w:t xml:space="preserve"> „</w:t>
      </w:r>
      <w:r w:rsidR="00F742A4">
        <w:fldChar w:fldCharType="begin"/>
      </w:r>
      <w:r w:rsidR="00F742A4">
        <w:instrText xml:space="preserve"> REF _Ref293565793 \h </w:instrText>
      </w:r>
      <w:r w:rsidR="00F742A4">
        <w:fldChar w:fldCharType="separate"/>
      </w:r>
      <w:r w:rsidR="00F742A4" w:rsidRPr="00077C25">
        <w:t>Projekt Übersicht</w:t>
      </w:r>
      <w:r w:rsidR="00F742A4">
        <w:fldChar w:fldCharType="end"/>
      </w:r>
      <w:r>
        <w:t>“ wird das Projekt beschrieben und dessen Ziel und Zweck erläutert.</w:t>
      </w:r>
    </w:p>
    <w:p w:rsidR="00495A70" w:rsidRDefault="001707F6" w:rsidP="00495A70">
      <w:pPr>
        <w:spacing w:after="0"/>
      </w:pPr>
      <w:r>
        <w:t>Darauf folgt das</w:t>
      </w:r>
      <w:r w:rsidR="00495A70">
        <w:t xml:space="preserve"> </w:t>
      </w:r>
      <w:r w:rsidR="00731353">
        <w:t>Kapitel</w:t>
      </w:r>
      <w:r w:rsidR="00F742A4">
        <w:t xml:space="preserve"> </w:t>
      </w:r>
      <w:r w:rsidR="00F742A4">
        <w:fldChar w:fldCharType="begin"/>
      </w:r>
      <w:r w:rsidR="00F742A4">
        <w:instrText xml:space="preserve"> REF _Ref293565815 \r \h </w:instrText>
      </w:r>
      <w:r w:rsidR="00F742A4">
        <w:fldChar w:fldCharType="separate"/>
      </w:r>
      <w:r w:rsidR="00F742A4">
        <w:t>4</w:t>
      </w:r>
      <w:r w:rsidR="00F742A4">
        <w:fldChar w:fldCharType="end"/>
      </w:r>
      <w:r w:rsidR="00F742A4">
        <w:t xml:space="preserve"> „</w:t>
      </w:r>
      <w:r w:rsidR="00F742A4">
        <w:fldChar w:fldCharType="begin"/>
      </w:r>
      <w:r w:rsidR="00F742A4">
        <w:instrText xml:space="preserve"> REF _Ref293565818 \h </w:instrText>
      </w:r>
      <w:r w:rsidR="00F742A4">
        <w:fldChar w:fldCharType="separate"/>
      </w:r>
      <w:r w:rsidR="00F742A4" w:rsidRPr="00077C25">
        <w:t>Projektorganisation</w:t>
      </w:r>
      <w:r w:rsidR="00F742A4">
        <w:fldChar w:fldCharType="end"/>
      </w:r>
      <w:r w:rsidR="00495A70">
        <w:t>”, in dem näher auf die Organisationsstruktur und externe Schnittstellen eingegangen wird.</w:t>
      </w:r>
    </w:p>
    <w:p w:rsidR="00495A70" w:rsidRDefault="00495A70" w:rsidP="00495A70">
      <w:pPr>
        <w:spacing w:after="0"/>
      </w:pPr>
      <w:r>
        <w:t xml:space="preserve">Die Planungsübersicht des Projektes wird im </w:t>
      </w:r>
      <w:r w:rsidR="00731353">
        <w:t>Kapitel</w:t>
      </w:r>
      <w:r w:rsidR="00F742A4">
        <w:t xml:space="preserve"> </w:t>
      </w:r>
      <w:r w:rsidR="00F742A4">
        <w:fldChar w:fldCharType="begin"/>
      </w:r>
      <w:r w:rsidR="00F742A4">
        <w:instrText xml:space="preserve"> REF _Ref293565857 \r \h </w:instrText>
      </w:r>
      <w:r w:rsidR="00F742A4">
        <w:fldChar w:fldCharType="separate"/>
      </w:r>
      <w:r w:rsidR="00F742A4">
        <w:t>5</w:t>
      </w:r>
      <w:r w:rsidR="00F742A4">
        <w:fldChar w:fldCharType="end"/>
      </w:r>
      <w:r w:rsidR="00F742A4">
        <w:t xml:space="preserve"> „</w:t>
      </w:r>
      <w:r w:rsidR="00F742A4">
        <w:fldChar w:fldCharType="begin"/>
      </w:r>
      <w:r w:rsidR="00F742A4">
        <w:instrText xml:space="preserve"> REF _Ref293565846 \h </w:instrText>
      </w:r>
      <w:r w:rsidR="00F742A4">
        <w:fldChar w:fldCharType="separate"/>
      </w:r>
      <w:r w:rsidR="00F742A4">
        <w:t>Managementa</w:t>
      </w:r>
      <w:r w:rsidR="00F742A4" w:rsidRPr="00077C25">
        <w:t>bläufe</w:t>
      </w:r>
      <w:r w:rsidR="00F742A4">
        <w:fldChar w:fldCharType="end"/>
      </w:r>
      <w:r>
        <w:t>” detailliert dargestellt.</w:t>
      </w:r>
    </w:p>
    <w:p w:rsidR="00495A70" w:rsidRDefault="00731353" w:rsidP="00495A70">
      <w:pPr>
        <w:spacing w:after="0"/>
      </w:pPr>
      <w:r>
        <w:t>Das Kapitel</w:t>
      </w:r>
      <w:r w:rsidR="00F742A4">
        <w:t xml:space="preserve"> </w:t>
      </w:r>
      <w:r w:rsidR="00F742A4">
        <w:fldChar w:fldCharType="begin"/>
      </w:r>
      <w:r w:rsidR="00F742A4">
        <w:instrText xml:space="preserve"> REF _Ref293565879 \r \h </w:instrText>
      </w:r>
      <w:r w:rsidR="00F742A4">
        <w:fldChar w:fldCharType="separate"/>
      </w:r>
      <w:r w:rsidR="00F742A4">
        <w:t>6</w:t>
      </w:r>
      <w:r w:rsidR="00F742A4">
        <w:fldChar w:fldCharType="end"/>
      </w:r>
      <w:r w:rsidR="00F742A4">
        <w:t xml:space="preserve"> „</w:t>
      </w:r>
      <w:r w:rsidR="00F742A4">
        <w:fldChar w:fldCharType="begin"/>
      </w:r>
      <w:r w:rsidR="00F742A4">
        <w:instrText xml:space="preserve"> REF _Ref293565884 \h </w:instrText>
      </w:r>
      <w:r w:rsidR="00F742A4">
        <w:fldChar w:fldCharType="separate"/>
      </w:r>
      <w:r w:rsidR="00F742A4" w:rsidRPr="005077B0">
        <w:t>Risiko Management</w:t>
      </w:r>
      <w:r w:rsidR="00F742A4">
        <w:fldChar w:fldCharType="end"/>
      </w:r>
      <w:r w:rsidR="00495A70">
        <w:t>“ wird in einem separaten Dokument aufgezeigt.</w:t>
      </w:r>
    </w:p>
    <w:p w:rsidR="00495A70" w:rsidRPr="00515783" w:rsidRDefault="00495A70" w:rsidP="00495A70">
      <w:pPr>
        <w:spacing w:after="0"/>
      </w:pPr>
      <w:r w:rsidRPr="00142B5B">
        <w:t xml:space="preserve">Sämtliche Arbeitspakete des Projektes werden im </w:t>
      </w:r>
      <w:r w:rsidR="00731353">
        <w:t>Kapitel</w:t>
      </w:r>
      <w:r w:rsidR="00F742A4">
        <w:t xml:space="preserve"> </w:t>
      </w:r>
      <w:r w:rsidR="00F742A4">
        <w:fldChar w:fldCharType="begin"/>
      </w:r>
      <w:r w:rsidR="00F742A4">
        <w:instrText xml:space="preserve"> REF _Ref293565906 \r \h </w:instrText>
      </w:r>
      <w:r w:rsidR="00F742A4">
        <w:fldChar w:fldCharType="separate"/>
      </w:r>
      <w:r w:rsidR="00F742A4">
        <w:t>7</w:t>
      </w:r>
      <w:r w:rsidR="00F742A4">
        <w:fldChar w:fldCharType="end"/>
      </w:r>
      <w:r w:rsidR="00F742A4">
        <w:t xml:space="preserve"> </w:t>
      </w:r>
      <w:r w:rsidR="00F742A4">
        <w:t>„</w:t>
      </w:r>
      <w:r w:rsidR="00F742A4">
        <w:fldChar w:fldCharType="begin"/>
      </w:r>
      <w:r w:rsidR="00F742A4">
        <w:instrText xml:space="preserve"> REF _Ref293565902 \h </w:instrText>
      </w:r>
      <w:r w:rsidR="00F742A4">
        <w:fldChar w:fldCharType="separate"/>
      </w:r>
      <w:r w:rsidR="00F742A4" w:rsidRPr="005077B0">
        <w:t>Arbeitspakete</w:t>
      </w:r>
      <w:r w:rsidR="00F742A4">
        <w:fldChar w:fldCharType="end"/>
      </w:r>
      <w:r w:rsidRPr="00142B5B">
        <w:t xml:space="preserve">” </w:t>
      </w:r>
      <w:r>
        <w:t>aufgelistet</w:t>
      </w:r>
      <w:r w:rsidRPr="00142B5B">
        <w:t>.</w:t>
      </w:r>
    </w:p>
    <w:p w:rsidR="00495A70" w:rsidRDefault="00495A70" w:rsidP="00495A70">
      <w:pPr>
        <w:spacing w:after="0"/>
      </w:pPr>
      <w:r>
        <w:t xml:space="preserve">Im </w:t>
      </w:r>
      <w:r w:rsidR="00731353">
        <w:t>Kapitel</w:t>
      </w:r>
      <w:r>
        <w:t xml:space="preserve"> </w:t>
      </w:r>
      <w:r w:rsidR="00F742A4">
        <w:fldChar w:fldCharType="begin"/>
      </w:r>
      <w:r w:rsidR="00F742A4">
        <w:instrText xml:space="preserve"> REF _Ref293565961 \r \h </w:instrText>
      </w:r>
      <w:r w:rsidR="00F742A4">
        <w:fldChar w:fldCharType="separate"/>
      </w:r>
      <w:r w:rsidR="00F742A4">
        <w:t>8</w:t>
      </w:r>
      <w:r w:rsidR="00F742A4">
        <w:fldChar w:fldCharType="end"/>
      </w:r>
      <w:r w:rsidR="00F742A4">
        <w:t xml:space="preserve"> „</w:t>
      </w:r>
      <w:r w:rsidR="00F742A4">
        <w:fldChar w:fldCharType="begin"/>
      </w:r>
      <w:r w:rsidR="00F742A4">
        <w:instrText xml:space="preserve"> REF _Ref293565964 \h </w:instrText>
      </w:r>
      <w:r w:rsidR="00F742A4">
        <w:fldChar w:fldCharType="separate"/>
      </w:r>
      <w:r w:rsidR="00F742A4" w:rsidRPr="005077B0">
        <w:t>Infrastruktur</w:t>
      </w:r>
      <w:r w:rsidR="00F742A4">
        <w:fldChar w:fldCharType="end"/>
      </w:r>
      <w:r>
        <w:t>” werden die genutzten Räume, Geräte und Softwareprodukte aufgezeigt.</w:t>
      </w:r>
    </w:p>
    <w:p w:rsidR="00495A70" w:rsidRDefault="00495A70" w:rsidP="00495A70">
      <w:pPr>
        <w:spacing w:after="0"/>
      </w:pPr>
      <w:r>
        <w:t xml:space="preserve">Abschliessend wird die Qualitätssicherung im </w:t>
      </w:r>
      <w:r w:rsidR="00731353">
        <w:t>Kapitel</w:t>
      </w:r>
      <w:r w:rsidR="00F742A4">
        <w:t xml:space="preserve"> </w:t>
      </w:r>
      <w:r w:rsidR="00F742A4">
        <w:fldChar w:fldCharType="begin"/>
      </w:r>
      <w:r w:rsidR="00F742A4">
        <w:instrText xml:space="preserve"> REF _Ref293565992 \r \h </w:instrText>
      </w:r>
      <w:r w:rsidR="00F742A4">
        <w:fldChar w:fldCharType="separate"/>
      </w:r>
      <w:r w:rsidR="00F742A4">
        <w:t>9</w:t>
      </w:r>
      <w:r w:rsidR="00F742A4">
        <w:fldChar w:fldCharType="end"/>
      </w:r>
      <w:r w:rsidR="00F742A4">
        <w:t xml:space="preserve"> „</w:t>
      </w:r>
      <w:r w:rsidR="00F742A4">
        <w:fldChar w:fldCharType="begin"/>
      </w:r>
      <w:r w:rsidR="00F742A4">
        <w:instrText xml:space="preserve"> REF _Ref293565988 \h </w:instrText>
      </w:r>
      <w:r w:rsidR="00F742A4">
        <w:fldChar w:fldCharType="separate"/>
      </w:r>
      <w:r w:rsidR="00F742A4" w:rsidRPr="005077B0">
        <w:t>Qualitätsmassnahmen</w:t>
      </w:r>
      <w:r w:rsidR="00F742A4">
        <w:fldChar w:fldCharType="end"/>
      </w:r>
      <w:bookmarkStart w:id="25" w:name="_GoBack"/>
      <w:bookmarkEnd w:id="25"/>
      <w:r>
        <w:t>” genauer erläutert.</w:t>
      </w:r>
    </w:p>
    <w:p w:rsidR="005278D2" w:rsidRDefault="005278D2" w:rsidP="005278D2">
      <w:pPr>
        <w:pStyle w:val="berschrift2"/>
      </w:pPr>
      <w:bookmarkStart w:id="26" w:name="_Toc293503384"/>
      <w:r>
        <w:t>Quellen</w:t>
      </w:r>
      <w:bookmarkEnd w:id="24"/>
      <w:bookmarkEnd w:id="26"/>
    </w:p>
    <w:p w:rsidR="00077C25" w:rsidRDefault="00A1399E" w:rsidP="00A1399E">
      <w:pPr>
        <w:rPr>
          <w:b/>
          <w:bCs/>
          <w:spacing w:val="15"/>
          <w:sz w:val="22"/>
          <w:szCs w:val="22"/>
        </w:rPr>
      </w:pPr>
      <w:r>
        <w:t xml:space="preserve">Als Quellen wurden alle Dateien auf dem HSR Skripte Server im Unterordner </w:t>
      </w:r>
      <w:r w:rsidRPr="00A1399E">
        <w:t>S:\Informatik\Fachbereich\Software-Engineering_2_-_Projekt\SE2P</w:t>
      </w:r>
      <w:r>
        <w:t xml:space="preserve"> verwendet. Insbesondere wurden die Beispielprojekte der letzten Jahre als Vorlage und</w:t>
      </w:r>
      <w:r w:rsidR="006B4236">
        <w:t>/oder als</w:t>
      </w:r>
      <w:r>
        <w:t xml:space="preserve"> Inspiration verwendet.</w:t>
      </w:r>
      <w:r w:rsidR="00077C25">
        <w:br w:type="page"/>
      </w:r>
    </w:p>
    <w:p w:rsidR="00077C25" w:rsidRPr="00077C25" w:rsidRDefault="00077C25" w:rsidP="00077C25">
      <w:pPr>
        <w:pStyle w:val="berschrift1"/>
      </w:pPr>
      <w:bookmarkStart w:id="27" w:name="_Projekt_Übersicht"/>
      <w:bookmarkStart w:id="28" w:name="_Toc286936090"/>
      <w:bookmarkStart w:id="29" w:name="_Toc287278352"/>
      <w:bookmarkStart w:id="30" w:name="_Toc293503385"/>
      <w:bookmarkStart w:id="31" w:name="_Ref293565790"/>
      <w:bookmarkStart w:id="32" w:name="_Ref293565793"/>
      <w:bookmarkEnd w:id="27"/>
      <w:r w:rsidRPr="00077C25">
        <w:lastRenderedPageBreak/>
        <w:t>Projekt Übersicht</w:t>
      </w:r>
      <w:bookmarkEnd w:id="28"/>
      <w:bookmarkEnd w:id="29"/>
      <w:bookmarkEnd w:id="30"/>
      <w:bookmarkEnd w:id="31"/>
      <w:bookmarkEnd w:id="32"/>
    </w:p>
    <w:p w:rsidR="00077C25" w:rsidRPr="00077C25" w:rsidRDefault="00077C25" w:rsidP="00A06530">
      <w:pPr>
        <w:pStyle w:val="berschrift2"/>
      </w:pPr>
      <w:bookmarkStart w:id="33" w:name="_Toc286936091"/>
      <w:bookmarkStart w:id="34" w:name="_Toc287278353"/>
      <w:bookmarkStart w:id="35" w:name="_Toc293503386"/>
      <w:r w:rsidRPr="00077C25">
        <w:t>MRT (Mobile Reporting Tool)</w:t>
      </w:r>
      <w:bookmarkEnd w:id="33"/>
      <w:bookmarkEnd w:id="34"/>
      <w:bookmarkEnd w:id="35"/>
    </w:p>
    <w:p w:rsidR="00077C25" w:rsidRDefault="00077C25" w:rsidP="00077C25">
      <w:r>
        <w:t xml:space="preserve">Wie der Name „Mobile Reporting Tool“ bereits erahnen lässt, handelt es sich </w:t>
      </w:r>
      <w:r w:rsidR="00A66B8E">
        <w:t xml:space="preserve">bei dem Produkt </w:t>
      </w:r>
      <w:r>
        <w:t>um ein Werkzeug</w:t>
      </w:r>
      <w:r w:rsidR="00495A70">
        <w:t>, mit welchem</w:t>
      </w:r>
      <w:r>
        <w:t xml:space="preserve"> Aussendienstmitarbeiter </w:t>
      </w:r>
      <w:r w:rsidR="00A66B8E">
        <w:t>a</w:t>
      </w:r>
      <w:r w:rsidR="004A05BE">
        <w:t>uf unkomplizierte Art und Weise</w:t>
      </w:r>
      <w:r w:rsidR="00217BEB">
        <w:t xml:space="preserve"> </w:t>
      </w:r>
      <w:r>
        <w:t>ihre Stunden</w:t>
      </w:r>
      <w:r w:rsidR="00217BEB">
        <w:t xml:space="preserve"> </w:t>
      </w:r>
      <w:r>
        <w:t>rapportieren können</w:t>
      </w:r>
      <w:r w:rsidR="00A66B8E">
        <w:t xml:space="preserve"> und zwar unabhängig von ihrem</w:t>
      </w:r>
      <w:r>
        <w:t xml:space="preserve"> Standort.</w:t>
      </w:r>
    </w:p>
    <w:p w:rsidR="00695B75" w:rsidRDefault="00DF1084" w:rsidP="00DF1084">
      <w:pPr>
        <w:pStyle w:val="berschrift3"/>
      </w:pPr>
      <w:bookmarkStart w:id="36" w:name="_Toc287278354"/>
      <w:bookmarkStart w:id="37" w:name="_Toc293503387"/>
      <w:bookmarkStart w:id="38" w:name="_Toc286936092"/>
      <w:r>
        <w:t>Ablauf</w:t>
      </w:r>
      <w:bookmarkEnd w:id="36"/>
      <w:bookmarkEnd w:id="37"/>
    </w:p>
    <w:p w:rsidR="00AF3D95" w:rsidRDefault="00DC3566" w:rsidP="00DF1084">
      <w:pPr>
        <w:pStyle w:val="berschrift4"/>
      </w:pPr>
      <w:r>
        <w:t>Arbeitseinsatz</w:t>
      </w:r>
    </w:p>
    <w:p w:rsidR="00495A70" w:rsidRDefault="00495A70" w:rsidP="00495A70">
      <w:r>
        <w:t>Der Aussendienstmitarbeiter erhält von der Zentrale oder direkt von einem Kunden einen Auftrag. Sobald er bei dessen Adresse angelangt ist, drückt er die „Start“-Schaltfläche</w:t>
      </w:r>
      <w:r w:rsidR="00217BEB">
        <w:t xml:space="preserve">. Durch das Drücken der </w:t>
      </w:r>
      <w:r>
        <w:t>Schaltfläche beginnt die Zeitmessung.</w:t>
      </w:r>
    </w:p>
    <w:p w:rsidR="00495A70" w:rsidRDefault="00495A70" w:rsidP="00495A70">
      <w:r>
        <w:t>Sobald die Arbeit vollbracht ist, teilt der Mitarbeiter dies dem System durch das Drücken der „Stopp“-Schaltfläche mit. Nun wird ihm eine Reihe von potentiellen, bereits registrierten Kunden vorgeschlagen. Der Aussendienstmitarbeiter kann den passenden Kunden auswählen oder diesen Schritt überspringen. Um die spätere Verwaltung zu erleichtern, kann der Mitarbeiter zudem eine Beschreibung erfassen, dies ist optional.</w:t>
      </w:r>
    </w:p>
    <w:p w:rsidR="00495A70" w:rsidRDefault="00495A70" w:rsidP="00495A70">
      <w:r>
        <w:t>Zudem werden bei jedem Drücken der Schaltfläche die GPS-Daten an den Server übermittelt. Dadurch kann auch im Nachhinein der Kunde eingegrenzt und ausgewählt werden, falls es dem Mitarbeiter beim Drücken der Stopp-Taste nicht möglich sein sollte (z.B. aus Zeitgründen), eine Beschreibung zu erfassen.</w:t>
      </w:r>
    </w:p>
    <w:p w:rsidR="00E25EB1" w:rsidRDefault="00DC3566" w:rsidP="00DC3566">
      <w:pPr>
        <w:pStyle w:val="berschrift4"/>
      </w:pPr>
      <w:r>
        <w:t>Verwaltung &amp; Auswertungen</w:t>
      </w:r>
    </w:p>
    <w:p w:rsidR="007C2DFD" w:rsidRDefault="00E25EB1" w:rsidP="00DF1084">
      <w:r>
        <w:t xml:space="preserve">Die Verwaltung der Kundendaten bzw. Mitarbeiter wird über einen dedizierten Server durchgeführt, auf den alle </w:t>
      </w:r>
      <w:r w:rsidR="00D4621B">
        <w:t>Aussendienstm</w:t>
      </w:r>
      <w:r>
        <w:t>itarbeiter sowie Büroangestellte</w:t>
      </w:r>
      <w:r w:rsidR="00D4621B">
        <w:t>n</w:t>
      </w:r>
      <w:r>
        <w:t xml:space="preserve"> über ein Web</w:t>
      </w:r>
      <w:r w:rsidR="00D4621B">
        <w:t>-L</w:t>
      </w:r>
      <w:r>
        <w:t>ogin Zugriff haben. Die für den Zugriff autorisierten Personen haben unterschiedliche Rechte</w:t>
      </w:r>
      <w:r w:rsidR="00D4621B">
        <w:t>,</w:t>
      </w:r>
      <w:r>
        <w:t xml:space="preserve"> abhängig von deren Tätigkeiten.</w:t>
      </w:r>
      <w:r w:rsidR="00450646">
        <w:br/>
      </w:r>
      <w:r w:rsidR="00524E3F">
        <w:t>Es können</w:t>
      </w:r>
      <w:r w:rsidR="00217BEB">
        <w:t xml:space="preserve"> </w:t>
      </w:r>
      <w:r w:rsidR="004A05BE">
        <w:t xml:space="preserve">neue Kunden bzw. Mitarbeiter </w:t>
      </w:r>
      <w:r w:rsidR="00524E3F">
        <w:t>erfasst</w:t>
      </w:r>
      <w:r w:rsidR="00594505">
        <w:t xml:space="preserve">, sowie diverse Auswertungen wie z.B. </w:t>
      </w:r>
      <w:r w:rsidR="00B87BAC">
        <w:t>Rapporte</w:t>
      </w:r>
      <w:r w:rsidR="00594505">
        <w:t xml:space="preserve">, Mitarbeiterlisten etc. </w:t>
      </w:r>
      <w:r w:rsidR="00524E3F">
        <w:t>generiert werden</w:t>
      </w:r>
      <w:r w:rsidR="006413F8">
        <w:t>.</w:t>
      </w:r>
    </w:p>
    <w:p w:rsidR="007C2DFD" w:rsidRDefault="007C2DFD" w:rsidP="007C2DFD">
      <w:pPr>
        <w:pStyle w:val="berschrift3"/>
      </w:pPr>
      <w:bookmarkStart w:id="39" w:name="_Toc287278355"/>
      <w:bookmarkStart w:id="40" w:name="_Toc293503388"/>
      <w:r>
        <w:t>Optionale Features</w:t>
      </w:r>
      <w:bookmarkEnd w:id="39"/>
      <w:bookmarkEnd w:id="40"/>
    </w:p>
    <w:p w:rsidR="00AB1E9E" w:rsidRDefault="00AB1E9E" w:rsidP="00AB1E9E">
      <w:pPr>
        <w:pStyle w:val="Listenabsatz"/>
        <w:numPr>
          <w:ilvl w:val="0"/>
          <w:numId w:val="18"/>
        </w:numPr>
      </w:pPr>
      <w:bookmarkStart w:id="41" w:name="_Toc287278356"/>
      <w:r>
        <w:t>Noch nicht registrierte Kunden direkt auf dem Android erfassen</w:t>
      </w:r>
    </w:p>
    <w:p w:rsidR="00AB1E9E" w:rsidRDefault="00AB1E9E" w:rsidP="00AB1E9E">
      <w:pPr>
        <w:pStyle w:val="Listenabsatz"/>
        <w:numPr>
          <w:ilvl w:val="0"/>
          <w:numId w:val="18"/>
        </w:numPr>
      </w:pPr>
      <w:r>
        <w:t>Kundenvorschläge anhand von GPS-Koordinaten anzeigen</w:t>
      </w:r>
    </w:p>
    <w:p w:rsidR="00AB1E9E" w:rsidRPr="00DF1084" w:rsidRDefault="00AB1E9E" w:rsidP="00AB1E9E">
      <w:pPr>
        <w:pStyle w:val="Listenabsatz"/>
        <w:numPr>
          <w:ilvl w:val="0"/>
          <w:numId w:val="18"/>
        </w:numPr>
      </w:pPr>
      <w:r>
        <w:t>Zusätzliche Auswertungen (z.B. um (halb-)automatisch Rechnungen zu erzeugen)</w:t>
      </w:r>
    </w:p>
    <w:p w:rsidR="00217BEB" w:rsidRDefault="00AB1E9E" w:rsidP="00AB1E9E">
      <w:pPr>
        <w:pStyle w:val="Listenabsatz"/>
        <w:numPr>
          <w:ilvl w:val="0"/>
          <w:numId w:val="18"/>
        </w:numPr>
      </w:pPr>
      <w:r>
        <w:t xml:space="preserve">Assoziieren von Kundendaten mit GPS-Koordinaten (mithilfe der Google </w:t>
      </w:r>
      <w:proofErr w:type="spellStart"/>
      <w:r>
        <w:t>Maps</w:t>
      </w:r>
      <w:proofErr w:type="spellEnd"/>
      <w:r>
        <w:t xml:space="preserve"> / Google Places API)</w:t>
      </w:r>
    </w:p>
    <w:p w:rsidR="00AB1E9E" w:rsidRPr="00DF1084" w:rsidRDefault="00217BEB" w:rsidP="00217BEB">
      <w:r>
        <w:br w:type="page"/>
      </w:r>
    </w:p>
    <w:p w:rsidR="00077C25" w:rsidRPr="00077C25" w:rsidRDefault="00077C25" w:rsidP="00077C25">
      <w:pPr>
        <w:pStyle w:val="berschrift2"/>
      </w:pPr>
      <w:bookmarkStart w:id="42" w:name="_Toc293503389"/>
      <w:r w:rsidRPr="00077C25">
        <w:lastRenderedPageBreak/>
        <w:t>Zweck und Ziel</w:t>
      </w:r>
      <w:bookmarkEnd w:id="38"/>
      <w:bookmarkEnd w:id="41"/>
      <w:bookmarkEnd w:id="42"/>
    </w:p>
    <w:p w:rsidR="00077C25" w:rsidRDefault="00077C25" w:rsidP="00077C25">
      <w:r>
        <w:t xml:space="preserve">Im </w:t>
      </w:r>
      <w:r w:rsidR="00EA4DB4">
        <w:t>Modul Software Engineering 1 in der Durchführung H</w:t>
      </w:r>
      <w:r w:rsidR="00A66B8E">
        <w:t>S 2010/2011</w:t>
      </w:r>
      <w:r w:rsidR="002C46DA">
        <w:t xml:space="preserve"> </w:t>
      </w:r>
      <w:r>
        <w:t xml:space="preserve">haben </w:t>
      </w:r>
      <w:r w:rsidR="00EA4DB4">
        <w:t>sich alle Teammitglieder fundamentales</w:t>
      </w:r>
      <w:r w:rsidR="00217BEB">
        <w:t>,</w:t>
      </w:r>
      <w:r w:rsidR="00EA4DB4">
        <w:t xml:space="preserve"> </w:t>
      </w:r>
      <w:r>
        <w:t>theoretisches Wissen im Bereich Software Engineering angeeignet. Nun soll dieses Wissen durch das Projekt MRT vertieft</w:t>
      </w:r>
      <w:r w:rsidR="00217BEB">
        <w:t xml:space="preserve"> und praxisorientiert angewandt</w:t>
      </w:r>
      <w:r>
        <w:t xml:space="preserve"> werden.</w:t>
      </w:r>
    </w:p>
    <w:p w:rsidR="00077C25" w:rsidRDefault="00EA4DB4" w:rsidP="00077C25">
      <w:r>
        <w:t xml:space="preserve">Ein weiteres Ziel ist, </w:t>
      </w:r>
      <w:r w:rsidR="00077C25">
        <w:t xml:space="preserve">mittels geeigneten Werkzeugen wie </w:t>
      </w:r>
      <w:proofErr w:type="spellStart"/>
      <w:r w:rsidR="00077C25">
        <w:t>Redmine</w:t>
      </w:r>
      <w:proofErr w:type="spellEnd"/>
      <w:r w:rsidR="00077C25">
        <w:t xml:space="preserve">, Subversion und Skype gut </w:t>
      </w:r>
      <w:r>
        <w:t xml:space="preserve">in der Gruppe zu </w:t>
      </w:r>
      <w:r w:rsidR="00217BEB">
        <w:t xml:space="preserve">kommunizieren und zu </w:t>
      </w:r>
      <w:r>
        <w:t>kooperieren</w:t>
      </w:r>
      <w:r w:rsidR="00077C25">
        <w:t xml:space="preserve">. </w:t>
      </w:r>
      <w:r w:rsidR="00217BEB">
        <w:t>E</w:t>
      </w:r>
      <w:r w:rsidR="00077C25">
        <w:t>ine klare und effiziente Kommunikation ist die Grundlage eines jeden erfolgreichen Projektes.</w:t>
      </w:r>
    </w:p>
    <w:p w:rsidR="004222AF" w:rsidRDefault="004222AF" w:rsidP="004222AF">
      <w:bookmarkStart w:id="43" w:name="_Toc286936093"/>
      <w:bookmarkStart w:id="44" w:name="_Toc287278357"/>
      <w:r>
        <w:t>Für das Projekt steht vergleichsweise wenig Zeit zur Verfügung. Aus diesem Grund wird das Produkt nach Abschluss des Projektes noch zu wenig ausgereift sein, um im produktiven Arbeitsumfeld ein</w:t>
      </w:r>
      <w:r>
        <w:softHyphen/>
        <w:t>gesetzt werden zu können. Das Augenmerk wird darauf gerichtet, eine saubere und erweiterbare Basis zu entwickeln, welche zu einem späteren Zeitpunkt ausgebaut werden könnte. Es soll die Möglichkeit bestehen, das Projekt flexibel zu erweitern, ohne auf entwicklungsbedingte Grenzen zu stossen.</w:t>
      </w:r>
    </w:p>
    <w:p w:rsidR="00077C25" w:rsidRPr="00077C25" w:rsidRDefault="00077C25" w:rsidP="00077C25">
      <w:pPr>
        <w:pStyle w:val="berschrift2"/>
      </w:pPr>
      <w:bookmarkStart w:id="45" w:name="_Toc293503390"/>
      <w:r w:rsidRPr="00077C25">
        <w:t>Annahmen und Einschränkungen</w:t>
      </w:r>
      <w:bookmarkEnd w:id="43"/>
      <w:bookmarkEnd w:id="44"/>
      <w:bookmarkEnd w:id="45"/>
    </w:p>
    <w:p w:rsidR="00077C25" w:rsidRPr="00157BFB" w:rsidRDefault="007D7E55">
      <w:r>
        <w:t>Für dieses Projekt werden keine Annahmen oder Einschränkungen getroffen.</w:t>
      </w:r>
      <w:r w:rsidR="00077C25">
        <w:br w:type="page"/>
      </w:r>
    </w:p>
    <w:p w:rsidR="00077C25" w:rsidRPr="00077C25" w:rsidRDefault="00077C25" w:rsidP="00077C25">
      <w:pPr>
        <w:pStyle w:val="berschrift1"/>
      </w:pPr>
      <w:bookmarkStart w:id="46" w:name="_Projektorganisation"/>
      <w:bookmarkStart w:id="47" w:name="_Toc286936094"/>
      <w:bookmarkStart w:id="48" w:name="_Toc287278358"/>
      <w:bookmarkStart w:id="49" w:name="_Toc293503391"/>
      <w:bookmarkStart w:id="50" w:name="_Ref293565815"/>
      <w:bookmarkStart w:id="51" w:name="_Ref293565818"/>
      <w:bookmarkEnd w:id="46"/>
      <w:r w:rsidRPr="00077C25">
        <w:lastRenderedPageBreak/>
        <w:t>Projektorganisation</w:t>
      </w:r>
      <w:bookmarkEnd w:id="47"/>
      <w:bookmarkEnd w:id="48"/>
      <w:bookmarkEnd w:id="49"/>
      <w:bookmarkEnd w:id="50"/>
      <w:bookmarkEnd w:id="51"/>
    </w:p>
    <w:p w:rsidR="00077C25" w:rsidRDefault="00077C25" w:rsidP="00077C25">
      <w:r>
        <w:t xml:space="preserve">Das Projektteam besteht aus </w:t>
      </w:r>
      <w:r w:rsidR="002A4012">
        <w:t>fünf</w:t>
      </w:r>
      <w:r>
        <w:t xml:space="preserve"> sich gleichgestellten Mitgliedern. In der </w:t>
      </w:r>
      <w:r w:rsidR="00815AA6">
        <w:t>„</w:t>
      </w:r>
      <w:proofErr w:type="spellStart"/>
      <w:r w:rsidR="00815AA6">
        <w:t>Construction</w:t>
      </w:r>
      <w:proofErr w:type="spellEnd"/>
      <w:r w:rsidR="00815AA6">
        <w:t>“-P</w:t>
      </w:r>
      <w:r>
        <w:t xml:space="preserve">hase werden </w:t>
      </w:r>
      <w:r w:rsidR="002A4012">
        <w:t>zwei</w:t>
      </w:r>
      <w:r>
        <w:t xml:space="preserve"> Unterteams gebildet, </w:t>
      </w:r>
      <w:r w:rsidR="002A4012">
        <w:t>welche</w:t>
      </w:r>
      <w:r>
        <w:t xml:space="preserve"> sich jeweils auf ein</w:t>
      </w:r>
      <w:r w:rsidR="002A4012">
        <w:t>en</w:t>
      </w:r>
      <w:r>
        <w:t xml:space="preserve"> Tier </w:t>
      </w:r>
      <w:r w:rsidR="002A4012">
        <w:t>konzentrieren</w:t>
      </w:r>
      <w:r>
        <w:t xml:space="preserve"> und das Code-Review für das jeweils andere Team </w:t>
      </w:r>
      <w:r w:rsidR="002A4012">
        <w:t>übernehmen</w:t>
      </w:r>
      <w:r>
        <w:t>.</w:t>
      </w:r>
    </w:p>
    <w:p w:rsidR="00077C25" w:rsidRPr="00077C25" w:rsidRDefault="00077C25" w:rsidP="00077C25">
      <w:pPr>
        <w:pStyle w:val="berschrift2"/>
      </w:pPr>
      <w:bookmarkStart w:id="52" w:name="_Toc286936095"/>
      <w:bookmarkStart w:id="53" w:name="_Toc287278359"/>
      <w:bookmarkStart w:id="54" w:name="_Toc293503392"/>
      <w:r w:rsidRPr="00077C25">
        <w:t>Team</w:t>
      </w:r>
      <w:bookmarkEnd w:id="52"/>
      <w:bookmarkEnd w:id="53"/>
      <w:bookmarkEnd w:id="54"/>
    </w:p>
    <w:p w:rsidR="00077C25" w:rsidRDefault="009C1503" w:rsidP="00177316">
      <w:pPr>
        <w:pStyle w:val="berschrift3"/>
      </w:pPr>
      <w:bookmarkStart w:id="55" w:name="_Toc286936096"/>
      <w:bookmarkStart w:id="56" w:name="_Toc287278360"/>
      <w:bookmarkStart w:id="57" w:name="_Toc293503393"/>
      <w:r>
        <w:rPr>
          <w:noProof/>
          <w:lang w:eastAsia="de-CH"/>
        </w:rPr>
        <w:drawing>
          <wp:anchor distT="0" distB="0" distL="114300" distR="114300" simplePos="0" relativeHeight="251656192" behindDoc="0" locked="0" layoutInCell="1" allowOverlap="1" wp14:anchorId="28398201" wp14:editId="413D2140">
            <wp:simplePos x="0" y="0"/>
            <wp:positionH relativeFrom="column">
              <wp:posOffset>4966611</wp:posOffset>
            </wp:positionH>
            <wp:positionV relativeFrom="paragraph">
              <wp:posOffset>141108</wp:posOffset>
            </wp:positionV>
            <wp:extent cx="752944" cy="942202"/>
            <wp:effectExtent l="38100" t="0" r="28106" b="257948"/>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191985535_113046_302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52944" cy="9422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D46AA1">
        <w:t>Lukas Elmer (</w:t>
      </w:r>
      <w:r w:rsidR="0015446E">
        <w:t>A</w:t>
      </w:r>
      <w:r w:rsidR="00D46AA1">
        <w:t>bk. EL</w:t>
      </w:r>
      <w:r w:rsidR="00077C25">
        <w:t>)</w:t>
      </w:r>
      <w:bookmarkEnd w:id="55"/>
      <w:bookmarkEnd w:id="56"/>
      <w:bookmarkEnd w:id="57"/>
    </w:p>
    <w:p w:rsidR="00077C25" w:rsidRPr="0012301E" w:rsidRDefault="00A15A06" w:rsidP="00334FCE">
      <w:pPr>
        <w:ind w:left="1985" w:hanging="1985"/>
      </w:pPr>
      <w:r w:rsidRPr="000F77AF">
        <w:t>Ke</w:t>
      </w:r>
      <w:r w:rsidR="002F2230" w:rsidRPr="000F77AF">
        <w:t>nntnisse</w:t>
      </w:r>
      <w:r w:rsidR="00805BF7" w:rsidRPr="0012301E">
        <w:t xml:space="preserve"> in:  </w:t>
      </w:r>
      <w:r w:rsidR="00170CA0" w:rsidRPr="0012301E">
        <w:tab/>
      </w:r>
      <w:r w:rsidR="00077C25" w:rsidRPr="0012301E">
        <w:t xml:space="preserve">Ruby on </w:t>
      </w:r>
      <w:proofErr w:type="spellStart"/>
      <w:r w:rsidR="00077C25" w:rsidRPr="0012301E">
        <w:t>Rails</w:t>
      </w:r>
      <w:proofErr w:type="spellEnd"/>
      <w:r w:rsidR="00077C25" w:rsidRPr="0012301E">
        <w:t xml:space="preserve">, PHP, Python / </w:t>
      </w:r>
      <w:proofErr w:type="spellStart"/>
      <w:r w:rsidR="00077C25" w:rsidRPr="0012301E">
        <w:t>Django</w:t>
      </w:r>
      <w:proofErr w:type="spellEnd"/>
      <w:r w:rsidR="00077C25" w:rsidRPr="0012301E">
        <w:t>, Typo3, Wordpress, Ja</w:t>
      </w:r>
      <w:r w:rsidR="00805BF7" w:rsidRPr="0012301E">
        <w:t>va,</w:t>
      </w:r>
      <w:r w:rsidR="00F7437B" w:rsidRPr="0012301E">
        <w:t xml:space="preserve"> XH</w:t>
      </w:r>
      <w:r w:rsidR="002F2230" w:rsidRPr="0012301E">
        <w:t>T</w:t>
      </w:r>
      <w:r w:rsidR="00F7437B" w:rsidRPr="0012301E">
        <w:t>ML,</w:t>
      </w:r>
      <w:r w:rsidR="00F7437B" w:rsidRPr="0012301E">
        <w:br/>
        <w:t xml:space="preserve">JavaScript, C++, </w:t>
      </w:r>
      <w:proofErr w:type="spellStart"/>
      <w:r w:rsidR="00F7437B" w:rsidRPr="0012301E">
        <w:t>Ubuntu</w:t>
      </w:r>
      <w:proofErr w:type="spellEnd"/>
      <w:r w:rsidR="00F7437B" w:rsidRPr="0012301E">
        <w:t xml:space="preserve"> Server</w:t>
      </w:r>
    </w:p>
    <w:p w:rsidR="00904F97" w:rsidRPr="00F7437B" w:rsidRDefault="00F7437B" w:rsidP="00904F97">
      <w:pPr>
        <w:ind w:left="1985" w:hanging="1985"/>
      </w:pPr>
      <w:bookmarkStart w:id="58" w:name="_Toc286936097"/>
      <w:r>
        <w:t>Motivation:</w:t>
      </w:r>
      <w:r w:rsidR="00904F97">
        <w:tab/>
        <w:t>Weitere Erfahrungen i</w:t>
      </w:r>
      <w:r w:rsidR="00F70C8B">
        <w:t>m Software-Engineering sammeln.</w:t>
      </w:r>
      <w:r w:rsidR="00F70C8B">
        <w:br/>
      </w:r>
      <w:r w:rsidR="00904F97">
        <w:t>SE1Kenntnisse auf reales Projekt anwenden.</w:t>
      </w:r>
    </w:p>
    <w:p w:rsidR="002A4012" w:rsidRDefault="00F34D38" w:rsidP="00180AB3">
      <w:pPr>
        <w:ind w:left="1985" w:hanging="1985"/>
      </w:pPr>
      <w:r>
        <w:t>Spezialisierung</w:t>
      </w:r>
      <w:r w:rsidR="005202FD" w:rsidRPr="00F7437B">
        <w:t>:</w:t>
      </w:r>
      <w:r w:rsidR="005202FD" w:rsidRPr="00F7437B">
        <w:tab/>
      </w:r>
      <w:r>
        <w:t>Android-Client</w:t>
      </w:r>
    </w:p>
    <w:p w:rsidR="00686BA9" w:rsidRPr="00F7437B" w:rsidRDefault="00F34D38" w:rsidP="00686BA9">
      <w:pPr>
        <w:ind w:left="1985" w:hanging="1985"/>
      </w:pPr>
      <w:r>
        <w:t>Verantwortlichkeiten:</w:t>
      </w:r>
      <w:r w:rsidR="00686BA9">
        <w:tab/>
        <w:t xml:space="preserve">Coaching bei komplexen Problemen bei Ruby on </w:t>
      </w:r>
      <w:proofErr w:type="spellStart"/>
      <w:r w:rsidR="00686BA9">
        <w:t>Rails</w:t>
      </w:r>
      <w:proofErr w:type="spellEnd"/>
      <w:r w:rsidR="00537ABD">
        <w:t>, Serverunterhalt</w:t>
      </w:r>
      <w:r w:rsidR="00537ABD">
        <w:br/>
        <w:t xml:space="preserve">von </w:t>
      </w:r>
      <w:proofErr w:type="spellStart"/>
      <w:r w:rsidR="00537ABD">
        <w:t>Redmine</w:t>
      </w:r>
      <w:proofErr w:type="spellEnd"/>
      <w:r w:rsidR="00537ABD">
        <w:t>,</w:t>
      </w:r>
      <w:r w:rsidR="00C32B77">
        <w:t xml:space="preserve"> </w:t>
      </w:r>
      <w:r w:rsidR="00640251">
        <w:t xml:space="preserve">automatisches </w:t>
      </w:r>
      <w:proofErr w:type="spellStart"/>
      <w:r w:rsidR="00537ABD">
        <w:t>Deployment</w:t>
      </w:r>
      <w:proofErr w:type="spellEnd"/>
      <w:r w:rsidR="0014617D">
        <w:t>, Design</w:t>
      </w:r>
      <w:r w:rsidR="00EC21AE">
        <w:t xml:space="preserve"> Model,</w:t>
      </w:r>
      <w:r w:rsidR="0014617D">
        <w:t xml:space="preserve"> Klassendiagramm</w:t>
      </w:r>
      <w:r w:rsidR="00EC21AE">
        <w:t>(e)</w:t>
      </w:r>
      <w:r w:rsidR="00273456">
        <w:t>, Releases</w:t>
      </w:r>
      <w:r w:rsidR="000C48F0">
        <w:t>, Bedienungsanleitung</w:t>
      </w:r>
    </w:p>
    <w:p w:rsidR="00077C25" w:rsidRDefault="00077C25" w:rsidP="00334FCE">
      <w:pPr>
        <w:ind w:left="1985" w:hanging="1985"/>
      </w:pPr>
      <w:r w:rsidRPr="00A62A1D">
        <w:t>Mailadresse</w:t>
      </w:r>
      <w:r w:rsidR="005202FD" w:rsidRPr="00A62A1D">
        <w:t> :</w:t>
      </w:r>
      <w:r w:rsidR="00170CA0" w:rsidRPr="00A62A1D">
        <w:tab/>
        <w:t>lelmer@hsr.ch</w:t>
      </w:r>
    </w:p>
    <w:p w:rsidR="00A46583" w:rsidRPr="00A62A1D" w:rsidRDefault="00942EBB" w:rsidP="00334FCE">
      <w:pPr>
        <w:ind w:left="1985" w:hanging="1985"/>
      </w:pPr>
      <w:r>
        <w:t>Skype Adresse</w:t>
      </w:r>
      <w:r w:rsidR="00A46583">
        <w:t>:</w:t>
      </w:r>
      <w:r w:rsidR="00A46583">
        <w:tab/>
      </w:r>
      <w:proofErr w:type="spellStart"/>
      <w:r w:rsidR="00A46583">
        <w:t>lukas.elmer</w:t>
      </w:r>
      <w:proofErr w:type="spellEnd"/>
    </w:p>
    <w:p w:rsidR="00077C25" w:rsidRDefault="009C1503" w:rsidP="00177316">
      <w:pPr>
        <w:pStyle w:val="berschrift3"/>
      </w:pPr>
      <w:bookmarkStart w:id="59" w:name="_Toc287278361"/>
      <w:bookmarkStart w:id="60" w:name="_Toc293503394"/>
      <w:r>
        <w:rPr>
          <w:noProof/>
          <w:lang w:eastAsia="de-CH"/>
        </w:rPr>
        <w:drawing>
          <wp:anchor distT="0" distB="0" distL="114300" distR="114300" simplePos="0" relativeHeight="251662336" behindDoc="0" locked="0" layoutInCell="1" allowOverlap="1" wp14:anchorId="613179A0" wp14:editId="4213E61C">
            <wp:simplePos x="0" y="0"/>
            <wp:positionH relativeFrom="column">
              <wp:posOffset>5014319</wp:posOffset>
            </wp:positionH>
            <wp:positionV relativeFrom="paragraph">
              <wp:posOffset>237960</wp:posOffset>
            </wp:positionV>
            <wp:extent cx="658164" cy="974366"/>
            <wp:effectExtent l="38100" t="0" r="27636" b="282934"/>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758_10150133951005219_610530218_8420906_5862646_o.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58164" cy="9743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D46AA1">
        <w:t>Christina Heidt (</w:t>
      </w:r>
      <w:r w:rsidR="0015446E">
        <w:t>A</w:t>
      </w:r>
      <w:r w:rsidR="00D46AA1">
        <w:t>bk. HC</w:t>
      </w:r>
      <w:r w:rsidR="00077C25">
        <w:t>)</w:t>
      </w:r>
      <w:bookmarkEnd w:id="58"/>
      <w:bookmarkEnd w:id="59"/>
      <w:bookmarkEnd w:id="60"/>
    </w:p>
    <w:p w:rsidR="00EC1418" w:rsidRDefault="00A15A06" w:rsidP="00334FCE">
      <w:pPr>
        <w:ind w:left="1985" w:hanging="1985"/>
      </w:pPr>
      <w:r>
        <w:t>Ke</w:t>
      </w:r>
      <w:r w:rsidR="002F2230">
        <w:t>n</w:t>
      </w:r>
      <w:r>
        <w:t>ntnisse</w:t>
      </w:r>
      <w:r w:rsidR="00077C25">
        <w:t xml:space="preserve"> in: </w:t>
      </w:r>
      <w:r w:rsidR="00C578FF">
        <w:tab/>
      </w:r>
      <w:r w:rsidR="00603EEA">
        <w:t>Java, HTML/CSS, C++</w:t>
      </w:r>
      <w:r w:rsidR="005863D4">
        <w:t xml:space="preserve">, </w:t>
      </w:r>
      <w:proofErr w:type="spellStart"/>
      <w:r w:rsidR="005863D4">
        <w:t>Photoshop</w:t>
      </w:r>
      <w:proofErr w:type="spellEnd"/>
    </w:p>
    <w:p w:rsidR="002A4012" w:rsidRDefault="00A15A06" w:rsidP="002A4012">
      <w:pPr>
        <w:ind w:left="1985" w:hanging="1985"/>
      </w:pPr>
      <w:r>
        <w:t>Motivation</w:t>
      </w:r>
      <w:r w:rsidR="00F7437B">
        <w:t>:</w:t>
      </w:r>
      <w:r w:rsidR="00EC1418">
        <w:tab/>
      </w:r>
      <w:r w:rsidR="00603EEA">
        <w:t>Grundlagen von SE1 auf Projekt anwenden und Wissen vertiefen</w:t>
      </w:r>
    </w:p>
    <w:p w:rsidR="009A6C21" w:rsidRDefault="009A6C21" w:rsidP="00180AB3">
      <w:pPr>
        <w:ind w:left="1985" w:hanging="1985"/>
      </w:pPr>
      <w:r>
        <w:t>Spezialisierung</w:t>
      </w:r>
      <w:r w:rsidRPr="00F7437B">
        <w:t>:</w:t>
      </w:r>
      <w:r w:rsidR="00F72F0B">
        <w:tab/>
        <w:t>Webplattform</w:t>
      </w:r>
    </w:p>
    <w:p w:rsidR="00F7437B" w:rsidRDefault="00F7437B" w:rsidP="002A4012">
      <w:pPr>
        <w:ind w:left="1985" w:hanging="1985"/>
      </w:pPr>
      <w:r>
        <w:t>Verantwortlichkeiten</w:t>
      </w:r>
      <w:r w:rsidR="00F34D38">
        <w:t>:</w:t>
      </w:r>
      <w:r w:rsidR="00505E30">
        <w:tab/>
      </w:r>
      <w:r w:rsidR="00EA2CFB">
        <w:t xml:space="preserve">Grafisches </w:t>
      </w:r>
      <w:r w:rsidR="00505E30">
        <w:t>Design, Sitzungsprotokollierung</w:t>
      </w:r>
      <w:r w:rsidR="007C5FA1">
        <w:t xml:space="preserve">, </w:t>
      </w:r>
      <w:r w:rsidR="006B25A0">
        <w:t>Klassenspezifikation</w:t>
      </w:r>
      <w:r w:rsidR="00273456">
        <w:t xml:space="preserve">, </w:t>
      </w:r>
      <w:r w:rsidR="00273456">
        <w:br/>
        <w:t>Risikomanagement</w:t>
      </w:r>
      <w:r w:rsidR="002C46DA">
        <w:t xml:space="preserve"> und Reserve</w:t>
      </w:r>
      <w:r w:rsidR="00970397">
        <w:t>planung</w:t>
      </w:r>
    </w:p>
    <w:p w:rsidR="00A46583" w:rsidRDefault="00077C25" w:rsidP="00A46583">
      <w:pPr>
        <w:ind w:left="1985" w:hanging="1985"/>
      </w:pPr>
      <w:r>
        <w:t>Mailadresse:</w:t>
      </w:r>
      <w:r w:rsidR="00C578FF">
        <w:tab/>
      </w:r>
      <w:r w:rsidR="00BC455A">
        <w:t>cheidt@hsr.ch</w:t>
      </w:r>
    </w:p>
    <w:p w:rsidR="00077C25" w:rsidRDefault="00942EBB" w:rsidP="00A46583">
      <w:pPr>
        <w:ind w:left="1985" w:hanging="1985"/>
      </w:pPr>
      <w:r>
        <w:t>Skype Adresse</w:t>
      </w:r>
      <w:r w:rsidR="00A46583">
        <w:t>:</w:t>
      </w:r>
      <w:r w:rsidR="00A46583">
        <w:tab/>
      </w:r>
      <w:proofErr w:type="spellStart"/>
      <w:r w:rsidR="00577AC1">
        <w:t>christina_heidt</w:t>
      </w:r>
      <w:proofErr w:type="spellEnd"/>
    </w:p>
    <w:p w:rsidR="00077C25" w:rsidRDefault="0015446E" w:rsidP="00177316">
      <w:pPr>
        <w:pStyle w:val="berschrift3"/>
      </w:pPr>
      <w:bookmarkStart w:id="61" w:name="_Toc287278362"/>
      <w:bookmarkStart w:id="62" w:name="_Toc293503395"/>
      <w:bookmarkStart w:id="63" w:name="_Toc286936098"/>
      <w:r w:rsidRPr="009A6521">
        <w:rPr>
          <w:noProof/>
          <w:lang w:eastAsia="de-CH"/>
        </w:rPr>
        <w:drawing>
          <wp:anchor distT="0" distB="0" distL="114300" distR="114300" simplePos="0" relativeHeight="251664384" behindDoc="0" locked="0" layoutInCell="1" allowOverlap="1" wp14:anchorId="106FAB19" wp14:editId="27039947">
            <wp:simplePos x="0" y="0"/>
            <wp:positionH relativeFrom="column">
              <wp:posOffset>4990465</wp:posOffset>
            </wp:positionH>
            <wp:positionV relativeFrom="paragraph">
              <wp:posOffset>228269</wp:posOffset>
            </wp:positionV>
            <wp:extent cx="715065" cy="901175"/>
            <wp:effectExtent l="38100" t="0" r="27885" b="26087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977_1405683382845_1255204221_1167074_6588638_n.jpg"/>
                    <pic:cNvPicPr/>
                  </pic:nvPicPr>
                  <pic:blipFill>
                    <a:blip r:embed="rId62" cstate="print"/>
                    <a:stretch>
                      <a:fillRect/>
                    </a:stretch>
                  </pic:blipFill>
                  <pic:spPr>
                    <a:xfrm>
                      <a:off x="0" y="0"/>
                      <a:ext cx="715065" cy="9011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t>Diego Steiner (Abk.</w:t>
      </w:r>
      <w:r w:rsidR="00D46AA1">
        <w:t xml:space="preserve"> SD</w:t>
      </w:r>
      <w:r w:rsidR="00077C25">
        <w:t>)</w:t>
      </w:r>
      <w:bookmarkEnd w:id="61"/>
      <w:bookmarkEnd w:id="62"/>
    </w:p>
    <w:p w:rsidR="0015446E" w:rsidRDefault="00A15A06" w:rsidP="0015446E">
      <w:pPr>
        <w:ind w:left="1985" w:hanging="1985"/>
      </w:pPr>
      <w:r>
        <w:t>Ke</w:t>
      </w:r>
      <w:r w:rsidR="002F2230">
        <w:t>n</w:t>
      </w:r>
      <w:r>
        <w:t>ntnisse</w:t>
      </w:r>
      <w:r w:rsidR="009E6D22">
        <w:t xml:space="preserve"> in:</w:t>
      </w:r>
      <w:r w:rsidR="009E6D22">
        <w:tab/>
        <w:t>PHP, XHTML, ASP.net, Linux</w:t>
      </w:r>
    </w:p>
    <w:p w:rsidR="0015446E" w:rsidRDefault="0015446E" w:rsidP="0015446E">
      <w:pPr>
        <w:ind w:left="1985" w:hanging="1985"/>
      </w:pPr>
      <w:r>
        <w:t>Motivation:</w:t>
      </w:r>
      <w:r w:rsidR="00067E66">
        <w:tab/>
        <w:t>vorhanden</w:t>
      </w:r>
    </w:p>
    <w:p w:rsidR="00FB54EE" w:rsidRDefault="00FB54EE" w:rsidP="00180AB3">
      <w:pPr>
        <w:ind w:left="1985" w:hanging="1985"/>
      </w:pPr>
      <w:r>
        <w:t>Spezialisierung</w:t>
      </w:r>
      <w:r w:rsidRPr="00F7437B">
        <w:t>:</w:t>
      </w:r>
      <w:r w:rsidR="00D95CC3">
        <w:tab/>
        <w:t>Webplattform</w:t>
      </w:r>
    </w:p>
    <w:p w:rsidR="002A4012" w:rsidRDefault="00077C25" w:rsidP="00A62A1D">
      <w:pPr>
        <w:tabs>
          <w:tab w:val="left" w:pos="2254"/>
        </w:tabs>
        <w:ind w:left="1985" w:hanging="1985"/>
      </w:pPr>
      <w:r>
        <w:t>Verantwortlichkeit:</w:t>
      </w:r>
      <w:r w:rsidR="00BC455A">
        <w:tab/>
      </w:r>
      <w:r w:rsidR="001A47A0">
        <w:t>Überwachung</w:t>
      </w:r>
      <w:r w:rsidR="006D6B45">
        <w:t xml:space="preserve"> und Erstellung</w:t>
      </w:r>
      <w:r w:rsidR="001A47A0">
        <w:t xml:space="preserve"> Projektplan</w:t>
      </w:r>
      <w:r w:rsidR="006B25A0">
        <w:t xml:space="preserve">, </w:t>
      </w:r>
      <w:r w:rsidR="00273456">
        <w:t>Qualitätsmanagement</w:t>
      </w:r>
      <w:r w:rsidR="001A47A0">
        <w:t xml:space="preserve">, </w:t>
      </w:r>
      <w:r w:rsidR="00273456">
        <w:br/>
      </w:r>
      <w:r w:rsidR="00BB3E9F">
        <w:t xml:space="preserve">Koordination Domainanalyse, </w:t>
      </w:r>
      <w:r w:rsidR="006B25A0">
        <w:t>Anforderungss</w:t>
      </w:r>
      <w:r w:rsidR="00B74998">
        <w:t>pezifikation</w:t>
      </w:r>
      <w:r w:rsidR="00273456">
        <w:t>, Projekt-Präsentation</w:t>
      </w:r>
    </w:p>
    <w:p w:rsidR="00A46583" w:rsidRDefault="00077C25" w:rsidP="00A46583">
      <w:pPr>
        <w:ind w:left="1985" w:hanging="1985"/>
      </w:pPr>
      <w:r>
        <w:t>Mailadresse:</w:t>
      </w:r>
      <w:r w:rsidR="009E1C51">
        <w:tab/>
      </w:r>
      <w:r w:rsidR="009E6D22">
        <w:t>dsteiner@hsr.ch</w:t>
      </w:r>
    </w:p>
    <w:p w:rsidR="00077C25" w:rsidRDefault="00942EBB" w:rsidP="00A46583">
      <w:pPr>
        <w:ind w:left="1985" w:hanging="1985"/>
      </w:pPr>
      <w:r>
        <w:t>Skype Adresse</w:t>
      </w:r>
      <w:r w:rsidR="00A46583">
        <w:t>:</w:t>
      </w:r>
      <w:r w:rsidR="00A46583">
        <w:tab/>
      </w:r>
      <w:r w:rsidR="00BB7880">
        <w:t>diego2alps</w:t>
      </w:r>
    </w:p>
    <w:p w:rsidR="00500952" w:rsidRDefault="00500952">
      <w:pPr>
        <w:rPr>
          <w:color w:val="243F60" w:themeColor="accent1" w:themeShade="7F"/>
          <w:spacing w:val="15"/>
          <w:sz w:val="22"/>
          <w:szCs w:val="22"/>
        </w:rPr>
      </w:pPr>
      <w:bookmarkStart w:id="64" w:name="_Toc287278363"/>
      <w:r>
        <w:br w:type="page"/>
      </w:r>
    </w:p>
    <w:p w:rsidR="00077C25" w:rsidRDefault="00613F98" w:rsidP="00177316">
      <w:pPr>
        <w:pStyle w:val="berschrift3"/>
      </w:pPr>
      <w:bookmarkStart w:id="65" w:name="_Toc293503396"/>
      <w:r>
        <w:rPr>
          <w:noProof/>
          <w:lang w:eastAsia="de-CH"/>
        </w:rPr>
        <w:lastRenderedPageBreak/>
        <w:drawing>
          <wp:anchor distT="0" distB="0" distL="114300" distR="114300" simplePos="0" relativeHeight="251660288" behindDoc="0" locked="0" layoutInCell="1" allowOverlap="1" wp14:anchorId="501BFF4D" wp14:editId="5D1E03E3">
            <wp:simplePos x="0" y="0"/>
            <wp:positionH relativeFrom="column">
              <wp:posOffset>4942757</wp:posOffset>
            </wp:positionH>
            <wp:positionV relativeFrom="paragraph">
              <wp:posOffset>54362</wp:posOffset>
            </wp:positionV>
            <wp:extent cx="713188" cy="1025304"/>
            <wp:effectExtent l="38100" t="0" r="10712" b="308196"/>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892_1625982252441_1323063943_31702040_2869778_n.jpg"/>
                    <pic:cNvPicPr/>
                  </pic:nvPicPr>
                  <pic:blipFill rotWithShape="1">
                    <a:blip r:embed="rId63" cstate="print">
                      <a:extLst>
                        <a:ext uri="{28A0092B-C50C-407E-A947-70E740481C1C}">
                          <a14:useLocalDpi xmlns:a14="http://schemas.microsoft.com/office/drawing/2010/main" val="0"/>
                        </a:ext>
                      </a:extLst>
                    </a:blip>
                    <a:srcRect l="51386"/>
                    <a:stretch/>
                  </pic:blipFill>
                  <pic:spPr bwMode="auto">
                    <a:xfrm>
                      <a:off x="0" y="0"/>
                      <a:ext cx="713188" cy="102530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r w:rsidR="00D46AA1">
        <w:t xml:space="preserve">Delia </w:t>
      </w:r>
      <w:proofErr w:type="spellStart"/>
      <w:r w:rsidR="00D46AA1">
        <w:t>Treichler</w:t>
      </w:r>
      <w:proofErr w:type="spellEnd"/>
      <w:r w:rsidR="00D46AA1">
        <w:t xml:space="preserve"> (</w:t>
      </w:r>
      <w:r w:rsidR="0015446E">
        <w:t>A</w:t>
      </w:r>
      <w:r w:rsidR="00D46AA1">
        <w:t>bk. TD</w:t>
      </w:r>
      <w:r w:rsidR="00077C25">
        <w:t>)</w:t>
      </w:r>
      <w:bookmarkEnd w:id="63"/>
      <w:bookmarkEnd w:id="64"/>
      <w:bookmarkEnd w:id="65"/>
    </w:p>
    <w:p w:rsidR="00613F98" w:rsidRDefault="00A15A06" w:rsidP="00334FCE">
      <w:pPr>
        <w:ind w:left="1985" w:hanging="1985"/>
      </w:pPr>
      <w:r>
        <w:t>Ke</w:t>
      </w:r>
      <w:r w:rsidR="002F2230">
        <w:t>n</w:t>
      </w:r>
      <w:r>
        <w:t>ntnisse</w:t>
      </w:r>
      <w:r w:rsidR="00077C25">
        <w:t xml:space="preserve"> in: </w:t>
      </w:r>
      <w:r w:rsidR="00613F98">
        <w:tab/>
      </w:r>
      <w:r w:rsidR="00F7437B">
        <w:t>Java, HTML/CSS, C++</w:t>
      </w:r>
    </w:p>
    <w:p w:rsidR="0015446E" w:rsidRDefault="00A15A06" w:rsidP="002A4012">
      <w:pPr>
        <w:ind w:left="1985" w:hanging="1985"/>
      </w:pPr>
      <w:r>
        <w:t>Motivation:</w:t>
      </w:r>
      <w:r w:rsidR="00613F98">
        <w:tab/>
      </w:r>
      <w:r w:rsidR="00586B04">
        <w:t>Anwendung des theoretischen Wissens aus dem Modul SE1</w:t>
      </w:r>
    </w:p>
    <w:p w:rsidR="00D95CC3" w:rsidRDefault="00D95CC3" w:rsidP="00180AB3">
      <w:pPr>
        <w:ind w:left="1985" w:hanging="1985"/>
      </w:pPr>
      <w:r>
        <w:t>Spezialisierung</w:t>
      </w:r>
      <w:r w:rsidRPr="00F7437B">
        <w:t>:</w:t>
      </w:r>
      <w:r>
        <w:tab/>
      </w:r>
      <w:r w:rsidR="00CA1F4F">
        <w:t>A</w:t>
      </w:r>
      <w:r w:rsidR="00067E66">
        <w:t>n</w:t>
      </w:r>
      <w:r w:rsidR="00CA1F4F">
        <w:t>droid Client</w:t>
      </w:r>
    </w:p>
    <w:p w:rsidR="002A4012" w:rsidRDefault="00077C25" w:rsidP="002A4012">
      <w:pPr>
        <w:ind w:left="1985" w:hanging="1985"/>
      </w:pPr>
      <w:r>
        <w:t>Verantwortlichkeit:</w:t>
      </w:r>
      <w:r w:rsidR="002A4012">
        <w:tab/>
      </w:r>
      <w:r w:rsidR="003F426D">
        <w:t>Teamsitzungen</w:t>
      </w:r>
      <w:r w:rsidR="0037354C">
        <w:t>, Teamfördernde Massnahmen</w:t>
      </w:r>
      <w:r w:rsidR="0014617D">
        <w:t xml:space="preserve">, </w:t>
      </w:r>
      <w:r w:rsidR="0014617D">
        <w:br/>
        <w:t>Systemsequenzdiagramm</w:t>
      </w:r>
      <w:r w:rsidR="00FA7E34">
        <w:t>e</w:t>
      </w:r>
      <w:r w:rsidR="002F20D1">
        <w:t>, Dokumentation Architektur</w:t>
      </w:r>
    </w:p>
    <w:p w:rsidR="00A46583" w:rsidRPr="00CD6644" w:rsidRDefault="00077C25" w:rsidP="00A46583">
      <w:pPr>
        <w:ind w:left="1985" w:hanging="1985"/>
        <w:rPr>
          <w:lang w:val="fr-CH"/>
        </w:rPr>
      </w:pPr>
      <w:proofErr w:type="spellStart"/>
      <w:r w:rsidRPr="00CD6644">
        <w:rPr>
          <w:lang w:val="fr-CH"/>
        </w:rPr>
        <w:t>Mailadresse</w:t>
      </w:r>
      <w:proofErr w:type="spellEnd"/>
      <w:r w:rsidRPr="00CD6644">
        <w:rPr>
          <w:lang w:val="fr-CH"/>
        </w:rPr>
        <w:t>:</w:t>
      </w:r>
      <w:r w:rsidR="00BC455A" w:rsidRPr="00CD6644">
        <w:rPr>
          <w:lang w:val="fr-CH"/>
        </w:rPr>
        <w:tab/>
        <w:t>dtreichler@hsr.ch</w:t>
      </w:r>
    </w:p>
    <w:p w:rsidR="001A48AA" w:rsidRPr="0014617D" w:rsidRDefault="00942EBB" w:rsidP="0014617D">
      <w:pPr>
        <w:ind w:left="1985" w:hanging="1985"/>
        <w:rPr>
          <w:lang w:val="fr-CH"/>
        </w:rPr>
      </w:pPr>
      <w:r w:rsidRPr="00CD6644">
        <w:rPr>
          <w:lang w:val="fr-CH"/>
        </w:rPr>
        <w:t>Skype Adresse</w:t>
      </w:r>
      <w:r w:rsidR="00A46583" w:rsidRPr="00CD6644">
        <w:rPr>
          <w:lang w:val="fr-CH"/>
        </w:rPr>
        <w:t>:</w:t>
      </w:r>
      <w:r w:rsidR="00A46583" w:rsidRPr="00CD6644">
        <w:rPr>
          <w:lang w:val="fr-CH"/>
        </w:rPr>
        <w:tab/>
      </w:r>
      <w:proofErr w:type="spellStart"/>
      <w:r w:rsidR="007B291C" w:rsidRPr="00CD6644">
        <w:rPr>
          <w:lang w:val="fr-CH"/>
        </w:rPr>
        <w:t>de-lia</w:t>
      </w:r>
      <w:bookmarkStart w:id="66" w:name="_Toc286936099"/>
      <w:proofErr w:type="spellEnd"/>
    </w:p>
    <w:p w:rsidR="00077C25" w:rsidRDefault="00C02FFD" w:rsidP="00177316">
      <w:pPr>
        <w:pStyle w:val="berschrift3"/>
      </w:pPr>
      <w:bookmarkStart w:id="67" w:name="_Toc287278364"/>
      <w:bookmarkStart w:id="68" w:name="_Toc293503397"/>
      <w:r>
        <w:rPr>
          <w:noProof/>
          <w:lang w:eastAsia="de-CH"/>
        </w:rPr>
        <w:drawing>
          <wp:anchor distT="0" distB="0" distL="114300" distR="114300" simplePos="0" relativeHeight="251657216" behindDoc="0" locked="0" layoutInCell="1" allowOverlap="1" wp14:anchorId="63881047" wp14:editId="75E55473">
            <wp:simplePos x="0" y="0"/>
            <wp:positionH relativeFrom="column">
              <wp:posOffset>4834626</wp:posOffset>
            </wp:positionH>
            <wp:positionV relativeFrom="paragraph">
              <wp:posOffset>268605</wp:posOffset>
            </wp:positionV>
            <wp:extent cx="819509" cy="982333"/>
            <wp:effectExtent l="19050" t="0" r="19050" b="35179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315512322_179882_7390.jpg"/>
                    <pic:cNvPicPr/>
                  </pic:nvPicPr>
                  <pic:blipFill rotWithShape="1">
                    <a:blip r:embed="rId64" cstate="print">
                      <a:extLst>
                        <a:ext uri="{28A0092B-C50C-407E-A947-70E740481C1C}">
                          <a14:useLocalDpi xmlns:a14="http://schemas.microsoft.com/office/drawing/2010/main" val="0"/>
                        </a:ext>
                      </a:extLst>
                    </a:blip>
                    <a:srcRect l="32984" r="9293" b="7853"/>
                    <a:stretch/>
                  </pic:blipFill>
                  <pic:spPr bwMode="auto">
                    <a:xfrm>
                      <a:off x="0" y="0"/>
                      <a:ext cx="819509" cy="9823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r w:rsidR="00D46AA1">
        <w:t xml:space="preserve">Remo </w:t>
      </w:r>
      <w:proofErr w:type="spellStart"/>
      <w:r w:rsidR="00D46AA1">
        <w:t>Waltenspül</w:t>
      </w:r>
      <w:proofErr w:type="spellEnd"/>
      <w:r w:rsidR="00D46AA1">
        <w:t xml:space="preserve"> (</w:t>
      </w:r>
      <w:r w:rsidR="0015446E">
        <w:t>A</w:t>
      </w:r>
      <w:r w:rsidR="00D46AA1">
        <w:t>bk. WR</w:t>
      </w:r>
      <w:r w:rsidR="00077C25">
        <w:t>)</w:t>
      </w:r>
      <w:bookmarkEnd w:id="66"/>
      <w:bookmarkEnd w:id="67"/>
      <w:bookmarkEnd w:id="68"/>
    </w:p>
    <w:p w:rsidR="00C02FFD" w:rsidRDefault="00A15A06" w:rsidP="00334FCE">
      <w:pPr>
        <w:ind w:left="1985" w:hanging="1985"/>
      </w:pPr>
      <w:r>
        <w:t>Ke</w:t>
      </w:r>
      <w:r w:rsidR="002F2230">
        <w:t>n</w:t>
      </w:r>
      <w:r>
        <w:t>ntnisse</w:t>
      </w:r>
      <w:r w:rsidR="00077C25">
        <w:t xml:space="preserve"> in: </w:t>
      </w:r>
      <w:r w:rsidR="00C02FFD">
        <w:tab/>
      </w:r>
      <w:r>
        <w:t>Java, HTML/CSS, VB, C++</w:t>
      </w:r>
    </w:p>
    <w:p w:rsidR="002A4012" w:rsidRDefault="00A15A06" w:rsidP="002A4012">
      <w:pPr>
        <w:ind w:left="1985" w:hanging="1985"/>
      </w:pPr>
      <w:r>
        <w:t>Motivation</w:t>
      </w:r>
      <w:r w:rsidR="00C02FFD">
        <w:tab/>
      </w:r>
      <w:r>
        <w:t>Erfahrungen in einem Software-Engineering Projekt sammeln</w:t>
      </w:r>
    </w:p>
    <w:p w:rsidR="00F41C76" w:rsidRDefault="00F41C76" w:rsidP="00180AB3">
      <w:pPr>
        <w:ind w:left="1985" w:hanging="1985"/>
      </w:pPr>
      <w:r>
        <w:t>Spezialisierung</w:t>
      </w:r>
      <w:r w:rsidRPr="00F7437B">
        <w:t>:</w:t>
      </w:r>
      <w:r w:rsidR="00DF569F">
        <w:tab/>
        <w:t>Webplattform</w:t>
      </w:r>
    </w:p>
    <w:p w:rsidR="004539A3" w:rsidRDefault="004520D8" w:rsidP="002A4012">
      <w:pPr>
        <w:ind w:left="1985" w:hanging="1985"/>
      </w:pPr>
      <w:r>
        <w:t>Verantwortlichkeit:</w:t>
      </w:r>
      <w:r>
        <w:tab/>
      </w:r>
      <w:r w:rsidR="0014617D">
        <w:t xml:space="preserve">Operation </w:t>
      </w:r>
      <w:proofErr w:type="spellStart"/>
      <w:r w:rsidR="0014617D">
        <w:t>Contracts</w:t>
      </w:r>
      <w:proofErr w:type="spellEnd"/>
      <w:r w:rsidR="00273456">
        <w:t xml:space="preserve">, </w:t>
      </w:r>
      <w:proofErr w:type="spellStart"/>
      <w:r w:rsidR="00273456">
        <w:t>Requirements</w:t>
      </w:r>
      <w:proofErr w:type="spellEnd"/>
      <w:r w:rsidR="00273456">
        <w:t>, System- und Unit Tests</w:t>
      </w:r>
      <w:r w:rsidR="00286079">
        <w:t xml:space="preserve">, </w:t>
      </w:r>
      <w:r w:rsidR="00286079">
        <w:br/>
        <w:t>Koordination Architekturprototyp</w:t>
      </w:r>
    </w:p>
    <w:p w:rsidR="00A46583" w:rsidRDefault="00077C25" w:rsidP="00A46583">
      <w:pPr>
        <w:ind w:left="1985" w:hanging="1985"/>
      </w:pPr>
      <w:r>
        <w:t>Mailadresse:</w:t>
      </w:r>
      <w:r w:rsidR="008F12C7">
        <w:tab/>
        <w:t>rwaltens@hsr.ch</w:t>
      </w:r>
    </w:p>
    <w:p w:rsidR="00077C25" w:rsidRPr="00A46583" w:rsidRDefault="00942EBB" w:rsidP="00A46583">
      <w:pPr>
        <w:ind w:left="1985" w:hanging="1985"/>
      </w:pPr>
      <w:r>
        <w:t>Skype Adresse</w:t>
      </w:r>
      <w:r w:rsidR="00A46583">
        <w:t>:</w:t>
      </w:r>
      <w:r w:rsidR="00A46583">
        <w:tab/>
      </w:r>
      <w:r w:rsidR="0005598C">
        <w:t>kobold246</w:t>
      </w:r>
    </w:p>
    <w:p w:rsidR="00077C25" w:rsidRPr="00077C25" w:rsidRDefault="00077C25" w:rsidP="00077C25">
      <w:pPr>
        <w:pStyle w:val="berschrift2"/>
      </w:pPr>
      <w:bookmarkStart w:id="69" w:name="_Toc286936101"/>
      <w:bookmarkStart w:id="70" w:name="_Toc287278365"/>
      <w:bookmarkStart w:id="71" w:name="_Toc293503398"/>
      <w:r w:rsidRPr="00077C25">
        <w:t>Anmerkung</w:t>
      </w:r>
      <w:bookmarkEnd w:id="69"/>
      <w:bookmarkEnd w:id="70"/>
      <w:bookmarkEnd w:id="71"/>
    </w:p>
    <w:p w:rsidR="00077C25" w:rsidRDefault="00180AB3" w:rsidP="00077C25">
      <w:r>
        <w:t>Bei</w:t>
      </w:r>
      <w:r w:rsidR="00077C25" w:rsidRPr="00077C25">
        <w:t xml:space="preserve"> der </w:t>
      </w:r>
      <w:r>
        <w:t>Spezialisierung handelt es sich um</w:t>
      </w:r>
      <w:r w:rsidR="00077C25" w:rsidRPr="00077C25">
        <w:t xml:space="preserve"> die </w:t>
      </w:r>
      <w:r>
        <w:t>Unterteilung des Teams</w:t>
      </w:r>
      <w:r w:rsidR="00077C25" w:rsidRPr="00077C25">
        <w:t xml:space="preserve"> während der </w:t>
      </w:r>
      <w:r>
        <w:t>„</w:t>
      </w:r>
      <w:proofErr w:type="spellStart"/>
      <w:r w:rsidR="00077C25" w:rsidRPr="00077C25">
        <w:t>Construction</w:t>
      </w:r>
      <w:proofErr w:type="spellEnd"/>
      <w:r>
        <w:t>“-</w:t>
      </w:r>
      <w:r w:rsidR="00077C25" w:rsidRPr="00077C25">
        <w:t>Phase.</w:t>
      </w:r>
    </w:p>
    <w:p w:rsidR="005E1ED6" w:rsidRDefault="005E1ED6" w:rsidP="00077C25">
      <w:r>
        <w:t xml:space="preserve">Die Verantwortlichkeit bedeutet, dass diese Person für diesen Bereich verantwortlich ist. Das bedeutet aber nicht, dass diese Person diesen Posten unbedingt </w:t>
      </w:r>
      <w:r w:rsidR="009A5533">
        <w:t xml:space="preserve">selbst </w:t>
      </w:r>
      <w:r>
        <w:t>erledigen muss. Sie kann das Arbeitspaket / die Arbeitspakete an andere Teammitglieder delegieren</w:t>
      </w:r>
      <w:r w:rsidR="008016A2">
        <w:t>, ist dann aber</w:t>
      </w:r>
      <w:r w:rsidR="009B730A" w:rsidRPr="009B730A">
        <w:t xml:space="preserve"> </w:t>
      </w:r>
      <w:r w:rsidR="009B730A">
        <w:t>für diese Arbeit</w:t>
      </w:r>
      <w:r w:rsidR="008016A2">
        <w:t xml:space="preserve"> verantwortlich </w:t>
      </w:r>
      <w:r w:rsidR="00C137B0">
        <w:t>und muss diese überprüfen</w:t>
      </w:r>
      <w:r w:rsidR="008016A2">
        <w:t>.</w:t>
      </w:r>
    </w:p>
    <w:p w:rsidR="00077C25" w:rsidRPr="00077C25" w:rsidRDefault="00077C25" w:rsidP="00157BFB">
      <w:pPr>
        <w:pStyle w:val="berschrift2"/>
      </w:pPr>
      <w:bookmarkStart w:id="72" w:name="_Toc286936102"/>
      <w:bookmarkStart w:id="73" w:name="_Toc287278366"/>
      <w:bookmarkStart w:id="74" w:name="_Toc293503399"/>
      <w:r w:rsidRPr="00077C25">
        <w:t>Organisationsstruktur</w:t>
      </w:r>
      <w:bookmarkEnd w:id="72"/>
      <w:bookmarkEnd w:id="73"/>
      <w:bookmarkEnd w:id="74"/>
    </w:p>
    <w:p w:rsidR="006E29D9" w:rsidRPr="006E29D9" w:rsidRDefault="006E29D9" w:rsidP="006E29D9">
      <w:bookmarkStart w:id="75" w:name="_Toc286936103"/>
      <w:r w:rsidRPr="00077C25">
        <w:rPr>
          <w:noProof/>
          <w:lang w:eastAsia="de-CH"/>
        </w:rPr>
        <w:drawing>
          <wp:anchor distT="0" distB="0" distL="114300" distR="114300" simplePos="0" relativeHeight="251666432" behindDoc="1" locked="0" layoutInCell="1" allowOverlap="1" wp14:anchorId="79E5A5C0" wp14:editId="7A14BF31">
            <wp:simplePos x="0" y="0"/>
            <wp:positionH relativeFrom="column">
              <wp:posOffset>649605</wp:posOffset>
            </wp:positionH>
            <wp:positionV relativeFrom="paragraph">
              <wp:posOffset>142875</wp:posOffset>
            </wp:positionV>
            <wp:extent cx="4752975" cy="1869440"/>
            <wp:effectExtent l="0" t="0" r="9525" b="0"/>
            <wp:wrapTopAndBottom/>
            <wp:docPr id="10" name="Grafik 10" descr="https://lh4.googleusercontent.com/_wmtCwD88ZKXxVFtXHM-Uqfaxg4SzGiWfZ0mF1qVwnfYmlGGStMkXeVEtoZvcqxEHh_aap2blCQY8Gk1uCGyrzj6end243o5VdbFAkSB7WH1ydFEY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wmtCwD88ZKXxVFtXHM-Uqfaxg4SzGiWfZ0mF1qVwnfYmlGGStMkXeVEtoZvcqxEHh_aap2blCQY8Gk1uCGyrzj6end243o5VdbFAkSB7WH1ydFEYE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52975" cy="1869440"/>
                    </a:xfrm>
                    <a:prstGeom prst="rect">
                      <a:avLst/>
                    </a:prstGeom>
                    <a:noFill/>
                    <a:ln>
                      <a:noFill/>
                    </a:ln>
                  </pic:spPr>
                </pic:pic>
              </a:graphicData>
            </a:graphic>
          </wp:anchor>
        </w:drawing>
      </w:r>
    </w:p>
    <w:p w:rsidR="00077C25" w:rsidRPr="00077C25" w:rsidRDefault="00077C25" w:rsidP="00077C25">
      <w:pPr>
        <w:pStyle w:val="berschrift2"/>
      </w:pPr>
      <w:bookmarkStart w:id="76" w:name="_Toc287278367"/>
      <w:bookmarkStart w:id="77" w:name="_Toc293503400"/>
      <w:r w:rsidRPr="00077C25">
        <w:t>Externe Schnittstellen</w:t>
      </w:r>
      <w:bookmarkEnd w:id="75"/>
      <w:bookmarkEnd w:id="76"/>
      <w:bookmarkEnd w:id="77"/>
    </w:p>
    <w:p w:rsidR="00077C25" w:rsidRDefault="00077C25" w:rsidP="00077C25">
      <w:r>
        <w:t xml:space="preserve">Für die Beratung und Benotung ist Prof. Hans </w:t>
      </w:r>
      <w:proofErr w:type="spellStart"/>
      <w:r>
        <w:t>Rudin</w:t>
      </w:r>
      <w:proofErr w:type="spellEnd"/>
      <w:r>
        <w:t xml:space="preserve"> zuständig</w:t>
      </w:r>
      <w:r w:rsidR="00D275ED">
        <w:t>. A</w:t>
      </w:r>
      <w:r>
        <w:t>ls zusätzlicher Berater steht Daniel Keller zur Verfügung.</w:t>
      </w:r>
    </w:p>
    <w:p w:rsidR="002F2230" w:rsidRDefault="002F2230">
      <w:pPr>
        <w:rPr>
          <w:b/>
          <w:bCs/>
          <w:color w:val="FFFFFF" w:themeColor="background1"/>
          <w:spacing w:val="15"/>
          <w:sz w:val="22"/>
          <w:szCs w:val="22"/>
        </w:rPr>
      </w:pPr>
      <w:r>
        <w:br w:type="page"/>
      </w:r>
    </w:p>
    <w:p w:rsidR="00077C25" w:rsidRDefault="00D36D35" w:rsidP="00077C25">
      <w:pPr>
        <w:pStyle w:val="berschrift1"/>
      </w:pPr>
      <w:bookmarkStart w:id="78" w:name="_Management_Abläufe"/>
      <w:bookmarkStart w:id="79" w:name="_Toc286936104"/>
      <w:bookmarkStart w:id="80" w:name="_Toc287278368"/>
      <w:bookmarkStart w:id="81" w:name="_Toc293503401"/>
      <w:bookmarkStart w:id="82" w:name="_Ref293565846"/>
      <w:bookmarkStart w:id="83" w:name="_Ref293565857"/>
      <w:bookmarkEnd w:id="78"/>
      <w:r>
        <w:lastRenderedPageBreak/>
        <w:t>Managementa</w:t>
      </w:r>
      <w:r w:rsidR="00077C25" w:rsidRPr="00077C25">
        <w:t>bläufe</w:t>
      </w:r>
      <w:bookmarkEnd w:id="79"/>
      <w:bookmarkEnd w:id="80"/>
      <w:bookmarkEnd w:id="81"/>
      <w:bookmarkEnd w:id="82"/>
      <w:bookmarkEnd w:id="83"/>
    </w:p>
    <w:p w:rsidR="00A15A06" w:rsidRPr="005756B7" w:rsidRDefault="00A15A06" w:rsidP="00A15A06">
      <w:bookmarkStart w:id="84" w:name="_Toc286936105"/>
      <w:r>
        <w:t>Das folgende Kapitel erläutert ku</w:t>
      </w:r>
      <w:r w:rsidR="00D36D35">
        <w:t>rz die essentiellen Managementa</w:t>
      </w:r>
      <w:r>
        <w:t>bläufe. Dies beinhaltet den Projekt Kostenvoranschlag mit den Rahmenbedingungen sowie den Projektplan, welcher die zeitliche Aufteilung des Projekts in diverse Arbeitsschritte enthält.</w:t>
      </w:r>
    </w:p>
    <w:p w:rsidR="00077C25" w:rsidRPr="001762B7" w:rsidRDefault="00077C25" w:rsidP="001762B7">
      <w:pPr>
        <w:pStyle w:val="berschrift2"/>
      </w:pPr>
      <w:bookmarkStart w:id="85" w:name="_Toc287278369"/>
      <w:bookmarkStart w:id="86" w:name="_Toc293503402"/>
      <w:r w:rsidRPr="001762B7">
        <w:t>Projekt Kostenvoranschlag</w:t>
      </w:r>
      <w:bookmarkEnd w:id="84"/>
      <w:bookmarkEnd w:id="85"/>
      <w:bookmarkEnd w:id="86"/>
    </w:p>
    <w:p w:rsidR="00077C25" w:rsidRDefault="00077C25" w:rsidP="00077C25">
      <w:r>
        <w:t>Der Projektstart ist am 24. Februar 2011. Während 14 Wochen (exklusive einer Woche Ferien) wird am Projekt gearbeitet. Die Abgabe findet in der 22. Kalenderwoche statt, spätestens am 3. Juni 2011.</w:t>
      </w:r>
    </w:p>
    <w:p w:rsidR="00EE7E64" w:rsidRDefault="00EE7E64" w:rsidP="00EE7E64">
      <w:bookmarkStart w:id="87" w:name="_Toc286936106"/>
      <w:r>
        <w:t>Von jedem Mitarbeiter wird eine Mindestarbeitszeit von acht Stunden erwartet,  wobei diese acht Stunden bereits die vier offiziellen Lektionen enthalten. Falls zusätzliche nicht geplante Schwierigkeiten auftauchen, kann das Arbeitspensum pro Mitarbeiter auf höchstens 10-12 Stunden pro Woche erhöht werden.</w:t>
      </w:r>
    </w:p>
    <w:p w:rsidR="00EE7E64" w:rsidRDefault="00EE7E64" w:rsidP="00EE7E64">
      <w:r>
        <w:t>Der Projektumfang erlaubt es uns, die vorgesehene Zeit vollumfänglich auszunutzen. Sofern die Kernfunktionalitäten schneller als geplant fertig gestellt werden können, wird das Projekt um zusätzlich vorerst als optional definierte Module ergänzt.</w:t>
      </w:r>
    </w:p>
    <w:p w:rsidR="00A15A06" w:rsidRPr="00157BFB" w:rsidRDefault="00EE7E64">
      <w:r>
        <w:t>Es sind gegenwärtig keine geplanten Absenzen von Projektmitarbeiter</w:t>
      </w:r>
      <w:r w:rsidR="004A05BE">
        <w:t>n</w:t>
      </w:r>
      <w:r>
        <w:t xml:space="preserve"> bekannt, gegebenenfalls werden Abwesenheiten im Projektplan einkalkuliert.</w:t>
      </w:r>
    </w:p>
    <w:p w:rsidR="00077C25" w:rsidRPr="00077C25" w:rsidRDefault="00077C25" w:rsidP="00077C25">
      <w:pPr>
        <w:pStyle w:val="berschrift2"/>
      </w:pPr>
      <w:bookmarkStart w:id="88" w:name="_Toc287278370"/>
      <w:bookmarkStart w:id="89" w:name="_Toc293503403"/>
      <w:r w:rsidRPr="00077C25">
        <w:t>Projektplan</w:t>
      </w:r>
      <w:bookmarkEnd w:id="87"/>
      <w:bookmarkEnd w:id="88"/>
      <w:bookmarkEnd w:id="89"/>
    </w:p>
    <w:p w:rsidR="003805F9" w:rsidRPr="003805F9" w:rsidRDefault="00077C25" w:rsidP="009D23A2">
      <w:pPr>
        <w:pStyle w:val="berschrift3"/>
      </w:pPr>
      <w:bookmarkStart w:id="90" w:name="_Toc286936107"/>
      <w:bookmarkStart w:id="91" w:name="_Toc287278371"/>
      <w:bookmarkStart w:id="92" w:name="_Toc293503404"/>
      <w:r w:rsidRPr="009D23A2">
        <w:t>Zeitplan</w:t>
      </w:r>
      <w:bookmarkEnd w:id="90"/>
      <w:r w:rsidR="00454ECE">
        <w:t xml:space="preserve"> und Zeiterfassung</w:t>
      </w:r>
      <w:bookmarkEnd w:id="91"/>
      <w:bookmarkEnd w:id="92"/>
    </w:p>
    <w:p w:rsidR="00A15A06" w:rsidRDefault="00A15A06" w:rsidP="00A15A06">
      <w:r>
        <w:t xml:space="preserve">Die Zeiterfassung sowie der komplette Zeitplan werden vollumfänglich über einen dedizierten </w:t>
      </w:r>
      <w:proofErr w:type="spellStart"/>
      <w:r>
        <w:t>Redmine</w:t>
      </w:r>
      <w:proofErr w:type="spellEnd"/>
      <w:r>
        <w:t xml:space="preserve">-Server durchgeführt. Dazu werden in einem ersten Schritt so genannte Tickets erfasst, welche vordefinierten Milestones zugewiesen werden. Diese Tickets </w:t>
      </w:r>
      <w:proofErr w:type="spellStart"/>
      <w:r>
        <w:t>entsprechen den</w:t>
      </w:r>
      <w:proofErr w:type="spellEnd"/>
      <w:r>
        <w:t xml:space="preserve"> Arbeitspaketen, die in einem nachfolgenden Abschnitt detaillierter spezifiziert werden. </w:t>
      </w:r>
    </w:p>
    <w:p w:rsidR="00A15A06" w:rsidRDefault="00A15A06" w:rsidP="00A15A06">
      <w:r>
        <w:t>Anhand der erstellten Tickets wird automatisch ein Zeitplan (Gan</w:t>
      </w:r>
      <w:r w:rsidR="00CD3253">
        <w:t>t</w:t>
      </w:r>
      <w:r>
        <w:t xml:space="preserve">t-Diagramm) generiert, in dem alle Arbeitspakete </w:t>
      </w:r>
      <w:r w:rsidR="00A9681C">
        <w:t>übersichtlich dargestellt werden.</w:t>
      </w:r>
    </w:p>
    <w:p w:rsidR="00A15A06" w:rsidRDefault="00A15A06" w:rsidP="00A15A06">
      <w:r>
        <w:t>Für die einzelnen Reviews an den festgelegten Milestones werden Auszüge (</w:t>
      </w:r>
      <w:r w:rsidR="00266514">
        <w:t>CSV</w:t>
      </w:r>
      <w:r>
        <w:t xml:space="preserve">) aus dem </w:t>
      </w:r>
      <w:proofErr w:type="spellStart"/>
      <w:r>
        <w:t>Redmine</w:t>
      </w:r>
      <w:proofErr w:type="spellEnd"/>
      <w:r>
        <w:t xml:space="preserve"> </w:t>
      </w:r>
      <w:r w:rsidR="0069637E">
        <w:t>generiert</w:t>
      </w:r>
      <w:r>
        <w:t xml:space="preserve"> und anschliessend direkt in Excel formatiert. Mithilfe einer Excel-Vorlage können aus diesen generierten Daten automatisch Diagramme erzeugt werden, welche den Arbeitsaufwand der einzelnen Mitarbeiter optisch ansprechend anzeigen.</w:t>
      </w:r>
    </w:p>
    <w:p w:rsidR="00A15A06" w:rsidRDefault="00A15A06" w:rsidP="00A15A06">
      <w:r>
        <w:t xml:space="preserve">Zudem kann man zu jeder Zeit direkt </w:t>
      </w:r>
      <w:proofErr w:type="gramStart"/>
      <w:r>
        <w:t>im</w:t>
      </w:r>
      <w:proofErr w:type="gramEnd"/>
      <w:r w:rsidR="00D36D35">
        <w:t xml:space="preserve"> </w:t>
      </w:r>
      <w:proofErr w:type="spellStart"/>
      <w:r>
        <w:t>Redmine</w:t>
      </w:r>
      <w:proofErr w:type="spellEnd"/>
      <w:r>
        <w:t xml:space="preserve"> den Verlauf der verschiedenen Tickets bzw. Arbeitspakete verfolgen. Um </w:t>
      </w:r>
      <w:r w:rsidR="00425A4E">
        <w:t>einen Soll-Ist-Vergleich</w:t>
      </w:r>
      <w:r>
        <w:t xml:space="preserve"> zu ermöglichen</w:t>
      </w:r>
      <w:r w:rsidR="00CD3253">
        <w:t>,</w:t>
      </w:r>
      <w:r>
        <w:t xml:space="preserve"> wird die</w:t>
      </w:r>
      <w:r w:rsidR="00EF4F06">
        <w:t xml:space="preserve"> geleistete</w:t>
      </w:r>
      <w:r>
        <w:t xml:space="preserve"> Arbeitszeit von den Projektmitarbeiter</w:t>
      </w:r>
      <w:r w:rsidR="00923861">
        <w:t>n</w:t>
      </w:r>
      <w:r>
        <w:t xml:space="preserve"> direkt auf</w:t>
      </w:r>
      <w:r w:rsidR="00237F5F">
        <w:t xml:space="preserve"> ein bestimmtes Ticket gebucht.</w:t>
      </w:r>
    </w:p>
    <w:p w:rsidR="00A15A06" w:rsidRDefault="00A15A06" w:rsidP="00A15A06">
      <w:pPr>
        <w:rPr>
          <w:color w:val="243F60" w:themeColor="accent1" w:themeShade="7F"/>
          <w:spacing w:val="15"/>
          <w:sz w:val="22"/>
          <w:szCs w:val="22"/>
        </w:rPr>
      </w:pPr>
      <w:r>
        <w:t xml:space="preserve">Ferner ist das Versionsverwaltungssystem SVN mit </w:t>
      </w:r>
      <w:r w:rsidR="00B811DA">
        <w:t xml:space="preserve">dem </w:t>
      </w:r>
      <w:proofErr w:type="spellStart"/>
      <w:r>
        <w:t>Redmine</w:t>
      </w:r>
      <w:proofErr w:type="spellEnd"/>
      <w:r>
        <w:t xml:space="preserve"> verbunden</w:t>
      </w:r>
      <w:r w:rsidR="00AC21E1">
        <w:t>, wodurch</w:t>
      </w:r>
      <w:r w:rsidR="00D36D35">
        <w:t xml:space="preserve"> </w:t>
      </w:r>
      <w:r w:rsidR="00AC21E1">
        <w:t xml:space="preserve">SVN bedingte </w:t>
      </w:r>
      <w:r>
        <w:t xml:space="preserve">Änderungen </w:t>
      </w:r>
      <w:r w:rsidR="00AC21E1">
        <w:t xml:space="preserve">direkt </w:t>
      </w:r>
      <w:r w:rsidR="00985DD8">
        <w:t>bei</w:t>
      </w:r>
      <w:r>
        <w:t xml:space="preserve"> einem Ticket in einer Histor</w:t>
      </w:r>
      <w:r w:rsidR="0023389C">
        <w:t>ie</w:t>
      </w:r>
      <w:r>
        <w:t xml:space="preserve"> an</w:t>
      </w:r>
      <w:r w:rsidR="00AC21E1">
        <w:t>gezeigt werden</w:t>
      </w:r>
      <w:r>
        <w:t>.</w:t>
      </w:r>
    </w:p>
    <w:p w:rsidR="008314A1" w:rsidRDefault="004A05BE" w:rsidP="00720EBC">
      <w:r>
        <w:t>Der gesamte Zeitplan mit allen Arbeitspa</w:t>
      </w:r>
      <w:r w:rsidR="00720EBC">
        <w:t xml:space="preserve">keten </w:t>
      </w:r>
      <w:r>
        <w:t>wird</w:t>
      </w:r>
      <w:r w:rsidR="00720EBC">
        <w:t xml:space="preserve"> über die Projektmanagementsoftware </w:t>
      </w:r>
      <w:proofErr w:type="spellStart"/>
      <w:r w:rsidR="00720EBC">
        <w:t>Redmine</w:t>
      </w:r>
      <w:proofErr w:type="spellEnd"/>
      <w:r>
        <w:t xml:space="preserve"> verwaltet. Sie ist</w:t>
      </w:r>
      <w:r w:rsidR="00720EBC">
        <w:t xml:space="preserve"> für alle Projektmitglieder unter </w:t>
      </w:r>
      <w:r w:rsidR="00720EBC" w:rsidRPr="008544E9">
        <w:t>https://redmine.elmermx.ch</w:t>
      </w:r>
      <w:r>
        <w:t xml:space="preserve"> erreichbar.</w:t>
      </w:r>
    </w:p>
    <w:p w:rsidR="008E74DF" w:rsidRDefault="008E74DF" w:rsidP="008314A1">
      <w:r>
        <w:t>Jeden Abend werden die am Tag gearbeiteten Stunden am Projekt auf das zugehörige Ticket gebucht.</w:t>
      </w:r>
      <w:r w:rsidR="001B5291">
        <w:t xml:space="preserve"> Bei verschachtelten Tickets dürfen keine Stunden auf das Parent-Ticket verbucht werden, die erbrachten Stunden sind jeweils auf der zugehörigen Aktivität zu verbuchen.</w:t>
      </w:r>
    </w:p>
    <w:p w:rsidR="001E7152" w:rsidRDefault="001E7152" w:rsidP="001E7152">
      <w:pPr>
        <w:pStyle w:val="berschrift3"/>
      </w:pPr>
      <w:bookmarkStart w:id="93" w:name="_Toc293503405"/>
      <w:r>
        <w:t>Fertigstellungsgrad der Arbeiten</w:t>
      </w:r>
      <w:bookmarkEnd w:id="93"/>
    </w:p>
    <w:p w:rsidR="00FF1AA9" w:rsidRDefault="001E7152">
      <w:pPr>
        <w:rPr>
          <w:color w:val="243F60" w:themeColor="accent1" w:themeShade="7F"/>
          <w:spacing w:val="15"/>
          <w:sz w:val="22"/>
          <w:szCs w:val="22"/>
        </w:rPr>
      </w:pPr>
      <w:r>
        <w:t xml:space="preserve">Grössere Arbeitspakete werden in Untertickets aufgeteilt. Aufgrund der Schätzungen und der Fertigstellungsgrade der jeweiligen Untertickets wird dann automatisch </w:t>
      </w:r>
      <w:proofErr w:type="gramStart"/>
      <w:r>
        <w:t>vom</w:t>
      </w:r>
      <w:proofErr w:type="gramEnd"/>
      <w:r>
        <w:t xml:space="preserve"> </w:t>
      </w:r>
      <w:proofErr w:type="spellStart"/>
      <w:r>
        <w:t>Redmine</w:t>
      </w:r>
      <w:proofErr w:type="spellEnd"/>
      <w:r>
        <w:t xml:space="preserve"> der Fertigstellungsgrad des grösseren Arbeitspaketes errechnet.</w:t>
      </w:r>
    </w:p>
    <w:p w:rsidR="005B024D" w:rsidRDefault="005B024D">
      <w:pPr>
        <w:rPr>
          <w:color w:val="243F60" w:themeColor="accent1" w:themeShade="7F"/>
          <w:spacing w:val="15"/>
          <w:sz w:val="22"/>
          <w:szCs w:val="22"/>
        </w:rPr>
      </w:pPr>
      <w:r>
        <w:br w:type="page"/>
      </w:r>
    </w:p>
    <w:p w:rsidR="007B1443" w:rsidRDefault="007B1443" w:rsidP="007B1443">
      <w:pPr>
        <w:pStyle w:val="berschrift3"/>
      </w:pPr>
      <w:bookmarkStart w:id="94" w:name="_Toc293503406"/>
      <w:r>
        <w:lastRenderedPageBreak/>
        <w:t>Änderungsverfahren</w:t>
      </w:r>
      <w:bookmarkEnd w:id="94"/>
    </w:p>
    <w:p w:rsidR="00FF1AA9" w:rsidRPr="00FF1AA9" w:rsidRDefault="00FF1AA9" w:rsidP="00FF1AA9">
      <w:pPr>
        <w:pStyle w:val="berschrift4"/>
      </w:pPr>
      <w:r>
        <w:t>Dokumentationen</w:t>
      </w:r>
    </w:p>
    <w:p w:rsidR="007B1443" w:rsidRDefault="002A1C3F" w:rsidP="007B1443">
      <w:r>
        <w:t>Bei Änderungen an einem Dokument schreibt derjenige, der die Anpassung durchgeführt hat</w:t>
      </w:r>
      <w:r w:rsidR="006A7C1A">
        <w:t>,</w:t>
      </w:r>
      <w:r>
        <w:t xml:space="preserve"> eine kurze Beschreibung, sein Kürzel sowie die neue Version in die vorgesehene Änderungsgeschichte. Anschliessend wird beim Einchecken ins SVN-Repository das pass</w:t>
      </w:r>
      <w:r w:rsidR="00731824">
        <w:t>ende Ticket referenziert</w:t>
      </w:r>
      <w:r>
        <w:t xml:space="preserve"> und eine kurze Beschreibung angegeben</w:t>
      </w:r>
      <w:r w:rsidR="0072538A">
        <w:t>.</w:t>
      </w:r>
    </w:p>
    <w:p w:rsidR="007D1013" w:rsidRDefault="007D1013" w:rsidP="007B1443">
      <w:r>
        <w:t xml:space="preserve">Für weitere Informationen siehe </w:t>
      </w:r>
      <w:r w:rsidR="002A7E17">
        <w:fldChar w:fldCharType="begin"/>
      </w:r>
      <w:r w:rsidR="002A7E17">
        <w:instrText xml:space="preserve"> REF _Ref287366935 \r \h </w:instrText>
      </w:r>
      <w:r w:rsidR="002A7E17">
        <w:fldChar w:fldCharType="separate"/>
      </w:r>
      <w:r w:rsidR="004B137C">
        <w:t>9.1.2</w:t>
      </w:r>
      <w:r w:rsidR="002A7E17">
        <w:fldChar w:fldCharType="end"/>
      </w:r>
      <w:r w:rsidR="002A7E17">
        <w:t xml:space="preserve"> </w:t>
      </w:r>
      <w:r w:rsidR="002A7E17">
        <w:fldChar w:fldCharType="begin"/>
      </w:r>
      <w:r w:rsidR="002A7E17">
        <w:instrText xml:space="preserve"> REF _Ref287366946 \h </w:instrText>
      </w:r>
      <w:r w:rsidR="002A7E17">
        <w:fldChar w:fldCharType="separate"/>
      </w:r>
      <w:r w:rsidR="004B137C">
        <w:t xml:space="preserve">Subversion / </w:t>
      </w:r>
      <w:proofErr w:type="spellStart"/>
      <w:r w:rsidR="004B137C" w:rsidRPr="005077B0">
        <w:t>Sourcecode</w:t>
      </w:r>
      <w:proofErr w:type="spellEnd"/>
      <w:r w:rsidR="004B137C" w:rsidRPr="005077B0">
        <w:t xml:space="preserve"> Management</w:t>
      </w:r>
      <w:r w:rsidR="002A7E17">
        <w:fldChar w:fldCharType="end"/>
      </w:r>
      <w:r w:rsidR="002A7E17">
        <w:t xml:space="preserve"> und </w:t>
      </w:r>
      <w:r w:rsidR="002A7E17">
        <w:fldChar w:fldCharType="begin"/>
      </w:r>
      <w:r w:rsidR="002A7E17">
        <w:instrText xml:space="preserve"> REF _Ref287366957 \r \h </w:instrText>
      </w:r>
      <w:r w:rsidR="002A7E17">
        <w:fldChar w:fldCharType="separate"/>
      </w:r>
      <w:r w:rsidR="004B137C">
        <w:t>9.1.5</w:t>
      </w:r>
      <w:r w:rsidR="002A7E17">
        <w:fldChar w:fldCharType="end"/>
      </w:r>
      <w:r w:rsidR="002A7E17">
        <w:t xml:space="preserve"> </w:t>
      </w:r>
      <w:r w:rsidR="002A7E17">
        <w:fldChar w:fldCharType="begin"/>
      </w:r>
      <w:r w:rsidR="002A7E17">
        <w:instrText xml:space="preserve"> REF _Ref287366962 \h </w:instrText>
      </w:r>
      <w:r w:rsidR="002A7E17">
        <w:fldChar w:fldCharType="separate"/>
      </w:r>
      <w:r w:rsidR="004B137C">
        <w:t>Dok</w:t>
      </w:r>
      <w:r w:rsidR="004B137C" w:rsidRPr="005077B0">
        <w:t>ume</w:t>
      </w:r>
      <w:r w:rsidR="004B137C">
        <w:t>n</w:t>
      </w:r>
      <w:r w:rsidR="004B137C" w:rsidRPr="005077B0">
        <w:t>tation Guidelines &amp; Review</w:t>
      </w:r>
      <w:r w:rsidR="002A7E17">
        <w:fldChar w:fldCharType="end"/>
      </w:r>
      <w:r w:rsidR="002A7E17">
        <w:t>.</w:t>
      </w:r>
    </w:p>
    <w:p w:rsidR="00FF1AA9" w:rsidRDefault="00FF1AA9" w:rsidP="00FF1AA9">
      <w:pPr>
        <w:pStyle w:val="berschrift4"/>
      </w:pPr>
      <w:r>
        <w:t>Code</w:t>
      </w:r>
    </w:p>
    <w:p w:rsidR="0072538A" w:rsidRDefault="0072538A" w:rsidP="007B1443">
      <w:r>
        <w:t>Falls der Code angepasst wird, wird dies beim Einchecken auf den SVN-Server</w:t>
      </w:r>
      <w:r w:rsidR="00D12BF3">
        <w:t xml:space="preserve"> mit dem gleichen Vorgang wie bei einer Änderung eines Dokuments gehandhabt. Wir verzichten auf Beschreibungen von Änderungen di</w:t>
      </w:r>
      <w:r w:rsidR="00FF1AA9">
        <w:t>rekt im Code über Kommentarzeilen, da a</w:t>
      </w:r>
      <w:r w:rsidR="00B5489F">
        <w:t>nhand der Revisions-</w:t>
      </w:r>
      <w:proofErr w:type="spellStart"/>
      <w:r w:rsidR="00B5489F">
        <w:t>History</w:t>
      </w:r>
      <w:proofErr w:type="spellEnd"/>
      <w:r w:rsidR="00B5489F">
        <w:t xml:space="preserve"> des Subversions </w:t>
      </w:r>
      <w:r w:rsidR="00FF1AA9">
        <w:t xml:space="preserve">jegliche Änderungen übersichtlich </w:t>
      </w:r>
      <w:r w:rsidR="005C3B8C">
        <w:t>als Differenz dargestellt werden können.</w:t>
      </w:r>
    </w:p>
    <w:p w:rsidR="00777ACD" w:rsidRDefault="00777ACD" w:rsidP="007B1443">
      <w:r>
        <w:t xml:space="preserve">Ebenfalls wichtig beim Code ist, dass beim </w:t>
      </w:r>
      <w:proofErr w:type="spellStart"/>
      <w:r>
        <w:t>committen</w:t>
      </w:r>
      <w:proofErr w:type="spellEnd"/>
      <w:r>
        <w:t xml:space="preserve"> des Codes alle </w:t>
      </w:r>
      <w:r w:rsidR="00251AFF">
        <w:t xml:space="preserve">Unit </w:t>
      </w:r>
      <w:r>
        <w:t>Tests (</w:t>
      </w:r>
      <w:r w:rsidR="00251AFF">
        <w:t>siehe</w:t>
      </w:r>
      <w:r w:rsidR="006409E0">
        <w:t xml:space="preserve"> </w:t>
      </w:r>
      <w:r w:rsidR="00251AFF">
        <w:fldChar w:fldCharType="begin"/>
      </w:r>
      <w:r w:rsidR="00251AFF">
        <w:instrText xml:space="preserve"> REF _Ref287367122 \r \h </w:instrText>
      </w:r>
      <w:r w:rsidR="00251AFF">
        <w:fldChar w:fldCharType="separate"/>
      </w:r>
      <w:r w:rsidR="004B137C">
        <w:t>9.3.1</w:t>
      </w:r>
      <w:r w:rsidR="00251AFF">
        <w:fldChar w:fldCharType="end"/>
      </w:r>
      <w:r w:rsidR="00251AFF">
        <w:t xml:space="preserve"> </w:t>
      </w:r>
      <w:r w:rsidR="00251AFF">
        <w:fldChar w:fldCharType="begin"/>
      </w:r>
      <w:r w:rsidR="00251AFF">
        <w:instrText xml:space="preserve"> REF _Ref287367130 \h </w:instrText>
      </w:r>
      <w:r w:rsidR="00251AFF">
        <w:fldChar w:fldCharType="separate"/>
      </w:r>
      <w:r w:rsidR="004B137C">
        <w:t>Unit Tests</w:t>
      </w:r>
      <w:r w:rsidR="00251AFF">
        <w:fldChar w:fldCharType="end"/>
      </w:r>
      <w:r>
        <w:t>) fehlerfrei laufen müssen.</w:t>
      </w:r>
    </w:p>
    <w:p w:rsidR="003B2C25" w:rsidRDefault="003B2C25" w:rsidP="007B1443">
      <w:r>
        <w:t xml:space="preserve">Für weitere Informationen siehe </w:t>
      </w:r>
      <w:r>
        <w:fldChar w:fldCharType="begin"/>
      </w:r>
      <w:r>
        <w:instrText xml:space="preserve"> REF _Ref287366935 \r \h </w:instrText>
      </w:r>
      <w:r>
        <w:fldChar w:fldCharType="separate"/>
      </w:r>
      <w:r w:rsidR="004B137C">
        <w:t>9.1.2</w:t>
      </w:r>
      <w:r>
        <w:fldChar w:fldCharType="end"/>
      </w:r>
      <w:r>
        <w:t xml:space="preserve"> </w:t>
      </w:r>
      <w:r>
        <w:fldChar w:fldCharType="begin"/>
      </w:r>
      <w:r>
        <w:instrText xml:space="preserve"> REF _Ref287366946 \h </w:instrText>
      </w:r>
      <w:r>
        <w:fldChar w:fldCharType="separate"/>
      </w:r>
      <w:r w:rsidR="004B137C">
        <w:t xml:space="preserve">Subversion / </w:t>
      </w:r>
      <w:proofErr w:type="spellStart"/>
      <w:r w:rsidR="004B137C" w:rsidRPr="005077B0">
        <w:t>Sourcecode</w:t>
      </w:r>
      <w:proofErr w:type="spellEnd"/>
      <w:r w:rsidR="004B137C" w:rsidRPr="005077B0">
        <w:t xml:space="preserve"> Management</w:t>
      </w:r>
      <w:r>
        <w:fldChar w:fldCharType="end"/>
      </w:r>
      <w:r>
        <w:t>.</w:t>
      </w:r>
    </w:p>
    <w:p w:rsidR="00077C25" w:rsidRDefault="00077C25" w:rsidP="009D23A2">
      <w:pPr>
        <w:pStyle w:val="berschrift3"/>
      </w:pPr>
      <w:bookmarkStart w:id="95" w:name="_Toc286936108"/>
      <w:bookmarkStart w:id="96" w:name="_Toc287278372"/>
      <w:bookmarkStart w:id="97" w:name="_Ref287371233"/>
      <w:bookmarkStart w:id="98" w:name="_Ref287371241"/>
      <w:bookmarkStart w:id="99" w:name="_Toc293503407"/>
      <w:r w:rsidRPr="009D23A2">
        <w:t>Iterationsplanung / M</w:t>
      </w:r>
      <w:bookmarkEnd w:id="95"/>
      <w:r w:rsidR="00CB5B7E">
        <w:t>ilestones</w:t>
      </w:r>
      <w:bookmarkEnd w:id="96"/>
      <w:bookmarkEnd w:id="97"/>
      <w:bookmarkEnd w:id="98"/>
      <w:bookmarkEnd w:id="99"/>
    </w:p>
    <w:p w:rsidR="00720EBC" w:rsidRDefault="00CB214F" w:rsidP="00720EBC">
      <w:r>
        <w:t xml:space="preserve">Die detaillierte Iterationsplanung und auch die aktuellen Milestones befinden sich </w:t>
      </w:r>
      <w:proofErr w:type="gramStart"/>
      <w:r>
        <w:t>im</w:t>
      </w:r>
      <w:proofErr w:type="gramEnd"/>
      <w:r>
        <w:t xml:space="preserve"> </w:t>
      </w:r>
      <w:proofErr w:type="spellStart"/>
      <w:r>
        <w:t>Redmine</w:t>
      </w:r>
      <w:proofErr w:type="spellEnd"/>
      <w:r>
        <w:t xml:space="preserve">. Da die Milestones </w:t>
      </w:r>
      <w:r w:rsidR="0067752A">
        <w:t xml:space="preserve">und die Iterationen </w:t>
      </w:r>
      <w:r>
        <w:t xml:space="preserve">sehr wichtig sind, wurden sie </w:t>
      </w:r>
      <w:r w:rsidR="0067752A">
        <w:t xml:space="preserve">nachfolgend </w:t>
      </w:r>
      <w:r>
        <w:t>detailliert beschrieben.</w:t>
      </w:r>
    </w:p>
    <w:p w:rsidR="007820A6" w:rsidRPr="00720EBC" w:rsidRDefault="007820A6" w:rsidP="00720EBC">
      <w:r>
        <w:t xml:space="preserve">Für weitere Details zu den Arbeitspaketen, die für die einzelnen Iterationen / Milestones geplant sind, siehe </w:t>
      </w:r>
      <w:r>
        <w:fldChar w:fldCharType="begin"/>
      </w:r>
      <w:r>
        <w:instrText xml:space="preserve"> REF _Ref287371321 \r \h </w:instrText>
      </w:r>
      <w:r>
        <w:fldChar w:fldCharType="separate"/>
      </w:r>
      <w:r w:rsidR="004B137C">
        <w:t>7</w:t>
      </w:r>
      <w:r>
        <w:fldChar w:fldCharType="end"/>
      </w:r>
      <w:r>
        <w:t xml:space="preserve"> </w:t>
      </w:r>
      <w:r>
        <w:fldChar w:fldCharType="begin"/>
      </w:r>
      <w:r>
        <w:instrText xml:space="preserve"> REF _Ref287371328 \h </w:instrText>
      </w:r>
      <w:r>
        <w:fldChar w:fldCharType="separate"/>
      </w:r>
      <w:r w:rsidR="004B137C" w:rsidRPr="005077B0">
        <w:t>Arbeitspakete</w:t>
      </w:r>
      <w:r>
        <w:fldChar w:fldCharType="end"/>
      </w:r>
      <w:r>
        <w:t>.</w:t>
      </w:r>
    </w:p>
    <w:p w:rsidR="00DE350F" w:rsidRDefault="00077C25" w:rsidP="00D36D35">
      <w:pPr>
        <w:pStyle w:val="berschrift4"/>
        <w:tabs>
          <w:tab w:val="left" w:pos="2430"/>
        </w:tabs>
      </w:pPr>
      <w:bookmarkStart w:id="100" w:name="_Toc287278373"/>
      <w:bookmarkStart w:id="101" w:name="_Toc293503408"/>
      <w:proofErr w:type="spellStart"/>
      <w:r w:rsidRPr="003805F9">
        <w:rPr>
          <w:rStyle w:val="berschrift3Zchn"/>
          <w:color w:val="365F91" w:themeColor="accent1" w:themeShade="BF"/>
          <w:spacing w:val="10"/>
        </w:rPr>
        <w:t>Inception</w:t>
      </w:r>
      <w:bookmarkEnd w:id="100"/>
      <w:bookmarkEnd w:id="101"/>
      <w:proofErr w:type="spellEnd"/>
      <w:r w:rsidR="00D36D35">
        <w:rPr>
          <w:rStyle w:val="berschrift3Zchn"/>
          <w:color w:val="365F91" w:themeColor="accent1" w:themeShade="BF"/>
          <w:spacing w:val="10"/>
        </w:rPr>
        <w:tab/>
      </w:r>
      <w:r w:rsidRPr="003805F9">
        <w:t>21.02.-</w:t>
      </w:r>
      <w:r w:rsidR="000C052F">
        <w:t>10</w:t>
      </w:r>
      <w:r w:rsidRPr="003805F9">
        <w:t>.03.11 / SW01-SW0</w:t>
      </w:r>
      <w:r w:rsidR="00731D24">
        <w:t>3</w:t>
      </w:r>
    </w:p>
    <w:tbl>
      <w:tblPr>
        <w:tblStyle w:val="MittlereSchattierung1-Akzent110"/>
        <w:tblW w:w="9072" w:type="dxa"/>
        <w:tblInd w:w="108" w:type="dxa"/>
        <w:tblLook w:val="04A0" w:firstRow="1" w:lastRow="0" w:firstColumn="1" w:lastColumn="0" w:noHBand="0" w:noVBand="1"/>
      </w:tblPr>
      <w:tblGrid>
        <w:gridCol w:w="4591"/>
        <w:gridCol w:w="4481"/>
      </w:tblGrid>
      <w:tr w:rsidR="00CC559E" w:rsidRPr="006B22B0" w:rsidTr="004A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CC559E" w:rsidRPr="00DE350F" w:rsidRDefault="00BF038F" w:rsidP="004A05BE">
            <w:pPr>
              <w:rPr>
                <w:b w:val="0"/>
              </w:rPr>
            </w:pPr>
            <w:r>
              <w:rPr>
                <w:rFonts w:cstheme="minorHAnsi"/>
                <w:b w:val="0"/>
                <w:lang w:val="en-US"/>
              </w:rPr>
              <w:t xml:space="preserve">MS1, </w:t>
            </w:r>
            <w:r w:rsidR="00CC559E" w:rsidRPr="00DE350F">
              <w:rPr>
                <w:rFonts w:cstheme="minorHAnsi"/>
                <w:b w:val="0"/>
                <w:lang w:val="en-US"/>
              </w:rPr>
              <w:t>Inception I1</w:t>
            </w:r>
          </w:p>
        </w:tc>
        <w:tc>
          <w:tcPr>
            <w:tcW w:w="4481" w:type="dxa"/>
          </w:tcPr>
          <w:p w:rsidR="00CC559E" w:rsidRPr="00DE350F" w:rsidRDefault="00A555E9" w:rsidP="004A05BE">
            <w:pPr>
              <w:cnfStyle w:val="100000000000" w:firstRow="1" w:lastRow="0" w:firstColumn="0" w:lastColumn="0" w:oddVBand="0" w:evenVBand="0" w:oddHBand="0" w:evenHBand="0" w:firstRowFirstColumn="0" w:firstRowLastColumn="0" w:lastRowFirstColumn="0" w:lastRowLastColumn="0"/>
              <w:rPr>
                <w:b w:val="0"/>
              </w:rPr>
            </w:pPr>
            <w:proofErr w:type="spellStart"/>
            <w:r>
              <w:rPr>
                <w:rFonts w:cstheme="minorHAnsi"/>
                <w:b w:val="0"/>
                <w:lang w:val="en-US"/>
              </w:rPr>
              <w:t>Termine</w:t>
            </w:r>
            <w:proofErr w:type="spellEnd"/>
          </w:p>
        </w:tc>
      </w:tr>
      <w:tr w:rsidR="00CC559E" w:rsidRPr="003A5B9D" w:rsidTr="004A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CC559E" w:rsidRDefault="00CC559E" w:rsidP="004A05BE">
            <w:pPr>
              <w:pStyle w:val="Listenabsatz"/>
              <w:numPr>
                <w:ilvl w:val="0"/>
                <w:numId w:val="16"/>
              </w:numPr>
              <w:ind w:left="284" w:hanging="142"/>
              <w:rPr>
                <w:rFonts w:cstheme="minorHAnsi"/>
                <w:b w:val="0"/>
                <w:lang w:val="en-US"/>
              </w:rPr>
            </w:pPr>
            <w:proofErr w:type="spellStart"/>
            <w:r w:rsidRPr="00CB12CD">
              <w:rPr>
                <w:rFonts w:cstheme="minorHAnsi"/>
                <w:b w:val="0"/>
                <w:lang w:val="en-US"/>
              </w:rPr>
              <w:t>Projektantrag</w:t>
            </w:r>
            <w:proofErr w:type="spellEnd"/>
          </w:p>
          <w:p w:rsidR="00CC559E" w:rsidRPr="00CB12CD" w:rsidRDefault="00CC559E" w:rsidP="004A05BE">
            <w:pPr>
              <w:pStyle w:val="Listenabsatz"/>
              <w:numPr>
                <w:ilvl w:val="0"/>
                <w:numId w:val="16"/>
              </w:numPr>
              <w:ind w:left="284" w:hanging="142"/>
              <w:rPr>
                <w:rFonts w:cstheme="minorHAnsi"/>
                <w:b w:val="0"/>
                <w:lang w:val="en-US"/>
              </w:rPr>
            </w:pPr>
            <w:proofErr w:type="spellStart"/>
            <w:r>
              <w:rPr>
                <w:rFonts w:cstheme="minorHAnsi"/>
                <w:b w:val="0"/>
                <w:lang w:val="en-US"/>
              </w:rPr>
              <w:t>Projektplan</w:t>
            </w:r>
            <w:proofErr w:type="spellEnd"/>
          </w:p>
          <w:p w:rsidR="00CC559E" w:rsidRPr="00C940BD" w:rsidRDefault="00CC559E" w:rsidP="004A05BE">
            <w:pPr>
              <w:pStyle w:val="Listenabsatz"/>
              <w:numPr>
                <w:ilvl w:val="0"/>
                <w:numId w:val="16"/>
              </w:numPr>
              <w:ind w:left="284" w:hanging="142"/>
            </w:pPr>
            <w:proofErr w:type="spellStart"/>
            <w:r>
              <w:rPr>
                <w:rFonts w:cstheme="minorHAnsi"/>
                <w:b w:val="0"/>
                <w:lang w:val="en-US"/>
              </w:rPr>
              <w:t>Codestyleguide</w:t>
            </w:r>
            <w:proofErr w:type="spellEnd"/>
            <w:r>
              <w:rPr>
                <w:rFonts w:cstheme="minorHAnsi"/>
                <w:b w:val="0"/>
                <w:lang w:val="en-US"/>
              </w:rPr>
              <w:t xml:space="preserve"> und </w:t>
            </w:r>
            <w:proofErr w:type="spellStart"/>
            <w:r>
              <w:rPr>
                <w:rFonts w:cstheme="minorHAnsi"/>
                <w:b w:val="0"/>
                <w:lang w:val="en-US"/>
              </w:rPr>
              <w:t>Glossar</w:t>
            </w:r>
            <w:proofErr w:type="spellEnd"/>
          </w:p>
          <w:p w:rsidR="00C940BD" w:rsidRPr="00720EBC" w:rsidRDefault="00C940BD" w:rsidP="004A05BE">
            <w:pPr>
              <w:pStyle w:val="Listenabsatz"/>
              <w:numPr>
                <w:ilvl w:val="0"/>
                <w:numId w:val="16"/>
              </w:numPr>
              <w:ind w:left="284" w:hanging="142"/>
            </w:pPr>
            <w:proofErr w:type="spellStart"/>
            <w:r>
              <w:rPr>
                <w:rFonts w:cstheme="minorHAnsi"/>
                <w:b w:val="0"/>
                <w:lang w:val="en-US"/>
              </w:rPr>
              <w:t>Iterationsplan</w:t>
            </w:r>
            <w:proofErr w:type="spellEnd"/>
            <w:r w:rsidR="00695AA6">
              <w:rPr>
                <w:rFonts w:cstheme="minorHAnsi"/>
                <w:b w:val="0"/>
                <w:lang w:val="en-US"/>
              </w:rPr>
              <w:t xml:space="preserve"> und </w:t>
            </w:r>
            <w:proofErr w:type="spellStart"/>
            <w:r w:rsidR="00695AA6">
              <w:rPr>
                <w:rFonts w:cstheme="minorHAnsi"/>
                <w:b w:val="0"/>
                <w:lang w:val="en-US"/>
              </w:rPr>
              <w:t>Arbeitspakete</w:t>
            </w:r>
            <w:proofErr w:type="spellEnd"/>
          </w:p>
        </w:tc>
        <w:tc>
          <w:tcPr>
            <w:tcW w:w="4481" w:type="dxa"/>
          </w:tcPr>
          <w:p w:rsidR="00CC559E" w:rsidRPr="00A62A1D" w:rsidRDefault="00CC559E" w:rsidP="004A05BE">
            <w:pPr>
              <w:pStyle w:val="Listenabsatz"/>
              <w:ind w:left="923" w:hanging="851"/>
              <w:cnfStyle w:val="000000100000" w:firstRow="0" w:lastRow="0" w:firstColumn="0" w:lastColumn="0" w:oddVBand="0" w:evenVBand="0" w:oddHBand="1" w:evenHBand="0" w:firstRowFirstColumn="0" w:firstRowLastColumn="0" w:lastRowFirstColumn="0" w:lastRowLastColumn="0"/>
              <w:rPr>
                <w:lang w:val="en-US"/>
              </w:rPr>
            </w:pPr>
            <w:r w:rsidRPr="00A62A1D">
              <w:rPr>
                <w:lang w:val="en-US"/>
              </w:rPr>
              <w:t>25.02.11</w:t>
            </w:r>
            <w:r w:rsidRPr="00A62A1D">
              <w:t>:</w:t>
            </w:r>
            <w:r w:rsidRPr="00A62A1D">
              <w:rPr>
                <w:lang w:val="en-US"/>
              </w:rPr>
              <w:tab/>
            </w:r>
            <w:r w:rsidRPr="009F1698">
              <w:rPr>
                <w:rFonts w:cstheme="minorHAnsi"/>
              </w:rPr>
              <w:t>Abgabe</w:t>
            </w:r>
            <w:r w:rsidR="002A257D">
              <w:rPr>
                <w:rFonts w:cstheme="minorHAnsi"/>
              </w:rPr>
              <w:t xml:space="preserve"> </w:t>
            </w:r>
            <w:r w:rsidRPr="009F1698">
              <w:rPr>
                <w:rFonts w:cstheme="minorHAnsi"/>
              </w:rPr>
              <w:t>Projektantrag</w:t>
            </w:r>
          </w:p>
          <w:p w:rsidR="00CC559E" w:rsidRPr="003A5B9D" w:rsidRDefault="00CC559E" w:rsidP="00831FBA">
            <w:pPr>
              <w:pStyle w:val="Listenabsatz"/>
              <w:ind w:left="923" w:hanging="851"/>
              <w:cnfStyle w:val="000000100000" w:firstRow="0" w:lastRow="0" w:firstColumn="0" w:lastColumn="0" w:oddVBand="0" w:evenVBand="0" w:oddHBand="1" w:evenHBand="0" w:firstRowFirstColumn="0" w:firstRowLastColumn="0" w:lastRowFirstColumn="0" w:lastRowLastColumn="0"/>
            </w:pPr>
            <w:r>
              <w:t>0</w:t>
            </w:r>
            <w:r w:rsidR="00831FBA">
              <w:t>8</w:t>
            </w:r>
            <w:r>
              <w:t>.03.11:</w:t>
            </w:r>
            <w:r w:rsidRPr="00A62A1D">
              <w:tab/>
            </w:r>
            <w:r>
              <w:t xml:space="preserve">MS1 - </w:t>
            </w:r>
            <w:r w:rsidRPr="00A62A1D">
              <w:t xml:space="preserve">Abgabe </w:t>
            </w:r>
            <w:r>
              <w:t>Projektplan</w:t>
            </w:r>
          </w:p>
        </w:tc>
      </w:tr>
    </w:tbl>
    <w:p w:rsidR="00181DA7" w:rsidRDefault="00CC559E" w:rsidP="00D36D35">
      <w:pPr>
        <w:pStyle w:val="berschrift4"/>
        <w:tabs>
          <w:tab w:val="left" w:pos="2430"/>
        </w:tabs>
      </w:pPr>
      <w:r w:rsidRPr="009D23A2">
        <w:t>Elaboration</w:t>
      </w:r>
      <w:r w:rsidR="00D36D35">
        <w:tab/>
      </w:r>
      <w:r w:rsidR="000C052F">
        <w:t>11</w:t>
      </w:r>
      <w:r w:rsidRPr="009D23A2">
        <w:t>.03.-1</w:t>
      </w:r>
      <w:r w:rsidR="000C052F">
        <w:t>4</w:t>
      </w:r>
      <w:r w:rsidRPr="009D23A2">
        <w:t>.04.11 / SW0</w:t>
      </w:r>
      <w:r w:rsidR="00271917">
        <w:t>4</w:t>
      </w:r>
      <w:r w:rsidRPr="009D23A2">
        <w:t>-SW0</w:t>
      </w:r>
      <w:r w:rsidR="008F397D">
        <w:t>8</w:t>
      </w:r>
    </w:p>
    <w:p w:rsidR="00F9165F" w:rsidRPr="00F9165F" w:rsidRDefault="00F9165F" w:rsidP="00F9165F">
      <w:r>
        <w:t>Da die Elaboration Phase 5 Wochen lang dauert, wurden 2 Iterationen für diese Phase geplant</w:t>
      </w:r>
      <w:r w:rsidR="00663B8F">
        <w:t xml:space="preserve"> (Elaboration 1 und Elaboration 2)</w:t>
      </w:r>
      <w:r>
        <w:t>.</w:t>
      </w:r>
      <w:r w:rsidR="009E3085">
        <w:t xml:space="preserve"> Somit stellt ein abgeschlossener Milestone eine Iteration dar.</w:t>
      </w:r>
    </w:p>
    <w:tbl>
      <w:tblPr>
        <w:tblStyle w:val="MittlereSchattierung1-Akzent110"/>
        <w:tblW w:w="9072" w:type="dxa"/>
        <w:tblInd w:w="108" w:type="dxa"/>
        <w:tblLook w:val="04A0" w:firstRow="1" w:lastRow="0" w:firstColumn="1" w:lastColumn="0" w:noHBand="0" w:noVBand="1"/>
      </w:tblPr>
      <w:tblGrid>
        <w:gridCol w:w="4591"/>
        <w:gridCol w:w="4481"/>
      </w:tblGrid>
      <w:tr w:rsidR="00CC559E" w:rsidRPr="00CB5B7E" w:rsidTr="00AA1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CC559E" w:rsidRPr="00ED17BD" w:rsidRDefault="00BF038F" w:rsidP="000C052F">
            <w:pPr>
              <w:rPr>
                <w:b w:val="0"/>
                <w:lang w:val="en-GB"/>
              </w:rPr>
            </w:pPr>
            <w:r w:rsidRPr="00ED17BD">
              <w:rPr>
                <w:rFonts w:cstheme="minorHAnsi"/>
                <w:b w:val="0"/>
                <w:lang w:val="en-GB"/>
              </w:rPr>
              <w:t xml:space="preserve">MS2, </w:t>
            </w:r>
            <w:r w:rsidR="00CC559E" w:rsidRPr="00ED17BD">
              <w:rPr>
                <w:rFonts w:cstheme="minorHAnsi"/>
                <w:b w:val="0"/>
                <w:lang w:val="en-GB"/>
              </w:rPr>
              <w:t xml:space="preserve">Elaboration E1 / </w:t>
            </w:r>
            <w:r w:rsidR="000C052F" w:rsidRPr="00ED17BD">
              <w:rPr>
                <w:rFonts w:cstheme="minorHAnsi"/>
                <w:b w:val="0"/>
                <w:lang w:val="en-GB"/>
              </w:rPr>
              <w:t>11</w:t>
            </w:r>
            <w:r w:rsidR="00CC559E" w:rsidRPr="00ED17BD">
              <w:rPr>
                <w:rFonts w:cstheme="minorHAnsi"/>
                <w:b w:val="0"/>
                <w:lang w:val="en-GB"/>
              </w:rPr>
              <w:t>.03.-</w:t>
            </w:r>
            <w:r w:rsidR="000C052F" w:rsidRPr="00ED17BD">
              <w:rPr>
                <w:rFonts w:cstheme="minorHAnsi"/>
                <w:b w:val="0"/>
                <w:lang w:val="en-GB"/>
              </w:rPr>
              <w:t>31</w:t>
            </w:r>
            <w:r w:rsidR="00CC559E" w:rsidRPr="00ED17BD">
              <w:rPr>
                <w:rFonts w:cstheme="minorHAnsi"/>
                <w:b w:val="0"/>
                <w:lang w:val="en-GB"/>
              </w:rPr>
              <w:t>.03.11</w:t>
            </w:r>
            <w:r w:rsidR="00BA2AD2" w:rsidRPr="00ED17BD">
              <w:rPr>
                <w:rFonts w:cstheme="minorHAnsi"/>
                <w:b w:val="0"/>
                <w:lang w:val="en-GB"/>
              </w:rPr>
              <w:t xml:space="preserve"> / SW04-SW06</w:t>
            </w:r>
          </w:p>
        </w:tc>
        <w:tc>
          <w:tcPr>
            <w:tcW w:w="4481" w:type="dxa"/>
          </w:tcPr>
          <w:p w:rsidR="00CC559E" w:rsidRPr="00CB5B7E" w:rsidRDefault="00A555E9" w:rsidP="004A05BE">
            <w:pPr>
              <w:cnfStyle w:val="100000000000" w:firstRow="1" w:lastRow="0" w:firstColumn="0" w:lastColumn="0" w:oddVBand="0" w:evenVBand="0" w:oddHBand="0" w:evenHBand="0" w:firstRowFirstColumn="0" w:firstRowLastColumn="0" w:lastRowFirstColumn="0" w:lastRowLastColumn="0"/>
              <w:rPr>
                <w:b w:val="0"/>
              </w:rPr>
            </w:pPr>
            <w:proofErr w:type="spellStart"/>
            <w:r>
              <w:rPr>
                <w:rFonts w:cstheme="minorHAnsi"/>
                <w:b w:val="0"/>
                <w:lang w:val="en-US"/>
              </w:rPr>
              <w:t>Termine</w:t>
            </w:r>
            <w:proofErr w:type="spellEnd"/>
          </w:p>
        </w:tc>
      </w:tr>
      <w:tr w:rsidR="00CC559E" w:rsidRPr="00CB5B7E" w:rsidTr="00AA1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BB19E3" w:rsidRDefault="00BB19E3" w:rsidP="004A05BE">
            <w:pPr>
              <w:pStyle w:val="Listenabsatz"/>
              <w:numPr>
                <w:ilvl w:val="0"/>
                <w:numId w:val="16"/>
              </w:numPr>
              <w:ind w:left="284" w:hanging="142"/>
              <w:rPr>
                <w:rFonts w:cstheme="minorHAnsi"/>
                <w:b w:val="0"/>
                <w:lang w:val="en-US"/>
              </w:rPr>
            </w:pPr>
            <w:r>
              <w:rPr>
                <w:rFonts w:cstheme="minorHAnsi"/>
                <w:b w:val="0"/>
                <w:lang w:val="en-US"/>
              </w:rPr>
              <w:t>Vision</w:t>
            </w:r>
          </w:p>
          <w:p w:rsidR="00323187" w:rsidRDefault="00323187" w:rsidP="004A05BE">
            <w:pPr>
              <w:pStyle w:val="Listenabsatz"/>
              <w:numPr>
                <w:ilvl w:val="0"/>
                <w:numId w:val="16"/>
              </w:numPr>
              <w:ind w:left="284" w:hanging="142"/>
              <w:rPr>
                <w:rFonts w:cstheme="minorHAnsi"/>
                <w:b w:val="0"/>
                <w:lang w:val="en-US"/>
              </w:rPr>
            </w:pPr>
            <w:proofErr w:type="spellStart"/>
            <w:r>
              <w:rPr>
                <w:rFonts w:cstheme="minorHAnsi"/>
                <w:b w:val="0"/>
                <w:lang w:val="en-US"/>
              </w:rPr>
              <w:t>Anforderungsspezifikation</w:t>
            </w:r>
            <w:proofErr w:type="spellEnd"/>
          </w:p>
          <w:p w:rsidR="007C77C3" w:rsidRDefault="00181DA7" w:rsidP="00181DA7">
            <w:pPr>
              <w:pStyle w:val="Listenabsatz"/>
              <w:numPr>
                <w:ilvl w:val="1"/>
                <w:numId w:val="16"/>
              </w:numPr>
              <w:rPr>
                <w:rFonts w:cstheme="minorHAnsi"/>
                <w:b w:val="0"/>
                <w:lang w:val="en-US"/>
              </w:rPr>
            </w:pPr>
            <w:r>
              <w:rPr>
                <w:rFonts w:cstheme="minorHAnsi"/>
                <w:b w:val="0"/>
                <w:lang w:val="en-US"/>
              </w:rPr>
              <w:t>Use Case</w:t>
            </w:r>
            <w:r w:rsidR="00EA3CA6">
              <w:rPr>
                <w:rFonts w:cstheme="minorHAnsi"/>
                <w:b w:val="0"/>
                <w:lang w:val="en-US"/>
              </w:rPr>
              <w:t>s</w:t>
            </w:r>
          </w:p>
          <w:p w:rsidR="00181DA7" w:rsidRDefault="00181DA7" w:rsidP="00181DA7">
            <w:pPr>
              <w:pStyle w:val="Listenabsatz"/>
              <w:numPr>
                <w:ilvl w:val="1"/>
                <w:numId w:val="16"/>
              </w:numPr>
              <w:rPr>
                <w:rFonts w:cstheme="minorHAnsi"/>
                <w:b w:val="0"/>
                <w:lang w:val="en-US"/>
              </w:rPr>
            </w:pPr>
            <w:proofErr w:type="spellStart"/>
            <w:r>
              <w:rPr>
                <w:rFonts w:cstheme="minorHAnsi"/>
                <w:b w:val="0"/>
                <w:lang w:val="en-US"/>
              </w:rPr>
              <w:t>Nichtfunktionale</w:t>
            </w:r>
            <w:proofErr w:type="spellEnd"/>
            <w:r w:rsidR="002C46DA">
              <w:rPr>
                <w:rFonts w:cstheme="minorHAnsi"/>
                <w:b w:val="0"/>
                <w:lang w:val="en-US"/>
              </w:rPr>
              <w:t xml:space="preserve"> </w:t>
            </w:r>
            <w:proofErr w:type="spellStart"/>
            <w:r>
              <w:rPr>
                <w:rFonts w:cstheme="minorHAnsi"/>
                <w:b w:val="0"/>
                <w:lang w:val="en-US"/>
              </w:rPr>
              <w:t>Anforderungen</w:t>
            </w:r>
            <w:proofErr w:type="spellEnd"/>
          </w:p>
          <w:p w:rsidR="00323187" w:rsidRDefault="00323187" w:rsidP="004A05BE">
            <w:pPr>
              <w:pStyle w:val="Listenabsatz"/>
              <w:numPr>
                <w:ilvl w:val="0"/>
                <w:numId w:val="16"/>
              </w:numPr>
              <w:ind w:left="284" w:hanging="142"/>
              <w:rPr>
                <w:rFonts w:cstheme="minorHAnsi"/>
                <w:b w:val="0"/>
                <w:lang w:val="en-US"/>
              </w:rPr>
            </w:pPr>
            <w:proofErr w:type="spellStart"/>
            <w:r>
              <w:rPr>
                <w:rFonts w:cstheme="minorHAnsi"/>
                <w:b w:val="0"/>
                <w:lang w:val="en-US"/>
              </w:rPr>
              <w:t>Domainanalyse</w:t>
            </w:r>
            <w:proofErr w:type="spellEnd"/>
          </w:p>
          <w:p w:rsidR="00181DA7" w:rsidRDefault="008B339B" w:rsidP="00181DA7">
            <w:pPr>
              <w:pStyle w:val="Listenabsatz"/>
              <w:numPr>
                <w:ilvl w:val="1"/>
                <w:numId w:val="16"/>
              </w:numPr>
              <w:rPr>
                <w:rFonts w:cstheme="minorHAnsi"/>
                <w:b w:val="0"/>
                <w:lang w:val="en-US"/>
              </w:rPr>
            </w:pPr>
            <w:r>
              <w:rPr>
                <w:rFonts w:cstheme="minorHAnsi"/>
                <w:b w:val="0"/>
                <w:lang w:val="en-US"/>
              </w:rPr>
              <w:t>Domain Model</w:t>
            </w:r>
          </w:p>
          <w:p w:rsidR="00181DA7" w:rsidRDefault="00181DA7" w:rsidP="00181DA7">
            <w:pPr>
              <w:pStyle w:val="Listenabsatz"/>
              <w:numPr>
                <w:ilvl w:val="1"/>
                <w:numId w:val="16"/>
              </w:numPr>
              <w:rPr>
                <w:rFonts w:cstheme="minorHAnsi"/>
                <w:b w:val="0"/>
                <w:lang w:val="en-US"/>
              </w:rPr>
            </w:pPr>
            <w:proofErr w:type="spellStart"/>
            <w:r>
              <w:rPr>
                <w:rFonts w:cstheme="minorHAnsi"/>
                <w:b w:val="0"/>
                <w:lang w:val="en-US"/>
              </w:rPr>
              <w:t>Klassenspezifikation</w:t>
            </w:r>
            <w:proofErr w:type="spellEnd"/>
          </w:p>
          <w:p w:rsidR="00181DA7" w:rsidRDefault="00181DA7" w:rsidP="00181DA7">
            <w:pPr>
              <w:pStyle w:val="Listenabsatz"/>
              <w:numPr>
                <w:ilvl w:val="1"/>
                <w:numId w:val="16"/>
              </w:numPr>
              <w:rPr>
                <w:rFonts w:cstheme="minorHAnsi"/>
                <w:b w:val="0"/>
                <w:lang w:val="en-US"/>
              </w:rPr>
            </w:pPr>
            <w:r>
              <w:rPr>
                <w:rFonts w:cstheme="minorHAnsi"/>
                <w:b w:val="0"/>
                <w:lang w:val="en-US"/>
              </w:rPr>
              <w:t>SSDs</w:t>
            </w:r>
          </w:p>
          <w:p w:rsidR="00CC559E" w:rsidRPr="00460343" w:rsidRDefault="00181DA7" w:rsidP="00460343">
            <w:pPr>
              <w:pStyle w:val="Listenabsatz"/>
              <w:numPr>
                <w:ilvl w:val="1"/>
                <w:numId w:val="16"/>
              </w:numPr>
              <w:rPr>
                <w:rFonts w:cstheme="minorHAnsi"/>
                <w:b w:val="0"/>
                <w:lang w:val="en-US"/>
              </w:rPr>
            </w:pPr>
            <w:r>
              <w:rPr>
                <w:rFonts w:cstheme="minorHAnsi"/>
                <w:b w:val="0"/>
                <w:lang w:val="en-US"/>
              </w:rPr>
              <w:t>Contracts</w:t>
            </w:r>
          </w:p>
        </w:tc>
        <w:tc>
          <w:tcPr>
            <w:tcW w:w="4481" w:type="dxa"/>
          </w:tcPr>
          <w:p w:rsidR="00CC559E" w:rsidRPr="003A5B9D" w:rsidRDefault="00CC559E" w:rsidP="00831FBA">
            <w:pPr>
              <w:pStyle w:val="Listenabsatz"/>
              <w:ind w:left="923" w:hanging="851"/>
              <w:cnfStyle w:val="000000100000" w:firstRow="0" w:lastRow="0" w:firstColumn="0" w:lastColumn="0" w:oddVBand="0" w:evenVBand="0" w:oddHBand="1" w:evenHBand="0" w:firstRowFirstColumn="0" w:firstRowLastColumn="0" w:lastRowFirstColumn="0" w:lastRowLastColumn="0"/>
            </w:pPr>
            <w:r>
              <w:t>2</w:t>
            </w:r>
            <w:r w:rsidR="00831FBA">
              <w:t>9</w:t>
            </w:r>
            <w:r>
              <w:t>.03.11:</w:t>
            </w:r>
            <w:r w:rsidRPr="009F1698">
              <w:tab/>
            </w:r>
            <w:r>
              <w:t xml:space="preserve">MS2 - </w:t>
            </w:r>
            <w:r w:rsidRPr="009F1698">
              <w:t>Abgabe</w:t>
            </w:r>
            <w:r>
              <w:t xml:space="preserve"> Analyse</w:t>
            </w:r>
          </w:p>
        </w:tc>
      </w:tr>
    </w:tbl>
    <w:p w:rsidR="00447E28" w:rsidRDefault="00447E28" w:rsidP="00CC559E">
      <w:pPr>
        <w:rPr>
          <w:lang w:val="en-US"/>
        </w:rPr>
      </w:pPr>
    </w:p>
    <w:p w:rsidR="00447E28" w:rsidRDefault="00447E28">
      <w:pPr>
        <w:rPr>
          <w:lang w:val="en-US"/>
        </w:rPr>
      </w:pPr>
      <w:r>
        <w:rPr>
          <w:lang w:val="en-US"/>
        </w:rPr>
        <w:br w:type="page"/>
      </w:r>
    </w:p>
    <w:tbl>
      <w:tblPr>
        <w:tblStyle w:val="MittlereSchattierung1-Akzent110"/>
        <w:tblW w:w="9072" w:type="dxa"/>
        <w:tblInd w:w="108" w:type="dxa"/>
        <w:tblLook w:val="04A0" w:firstRow="1" w:lastRow="0" w:firstColumn="1" w:lastColumn="0" w:noHBand="0" w:noVBand="1"/>
      </w:tblPr>
      <w:tblGrid>
        <w:gridCol w:w="4536"/>
        <w:gridCol w:w="4536"/>
      </w:tblGrid>
      <w:tr w:rsidR="00CC559E" w:rsidRPr="00CB5B7E" w:rsidTr="00AA1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CC559E" w:rsidRPr="00ED17BD" w:rsidRDefault="00BF038F" w:rsidP="000C052F">
            <w:pPr>
              <w:rPr>
                <w:b w:val="0"/>
                <w:lang w:val="en-GB"/>
              </w:rPr>
            </w:pPr>
            <w:r w:rsidRPr="00ED17BD">
              <w:rPr>
                <w:rFonts w:cstheme="minorHAnsi"/>
                <w:b w:val="0"/>
                <w:lang w:val="en-GB"/>
              </w:rPr>
              <w:lastRenderedPageBreak/>
              <w:t xml:space="preserve">MS3, </w:t>
            </w:r>
            <w:r w:rsidR="00CC559E" w:rsidRPr="00ED17BD">
              <w:rPr>
                <w:rFonts w:cstheme="minorHAnsi"/>
                <w:b w:val="0"/>
                <w:lang w:val="en-GB"/>
              </w:rPr>
              <w:t xml:space="preserve">Elaboration E2 / </w:t>
            </w:r>
            <w:r w:rsidR="000C052F" w:rsidRPr="00ED17BD">
              <w:rPr>
                <w:rFonts w:cstheme="minorHAnsi"/>
                <w:b w:val="0"/>
                <w:lang w:val="en-GB"/>
              </w:rPr>
              <w:t>01</w:t>
            </w:r>
            <w:r w:rsidR="00CC559E" w:rsidRPr="00ED17BD">
              <w:rPr>
                <w:rFonts w:cstheme="minorHAnsi"/>
                <w:b w:val="0"/>
                <w:lang w:val="en-GB"/>
              </w:rPr>
              <w:t>.0</w:t>
            </w:r>
            <w:r w:rsidR="000C052F" w:rsidRPr="00ED17BD">
              <w:rPr>
                <w:rFonts w:cstheme="minorHAnsi"/>
                <w:b w:val="0"/>
                <w:lang w:val="en-GB"/>
              </w:rPr>
              <w:t>4</w:t>
            </w:r>
            <w:r w:rsidR="00CC559E" w:rsidRPr="00ED17BD">
              <w:rPr>
                <w:rFonts w:cstheme="minorHAnsi"/>
                <w:b w:val="0"/>
                <w:lang w:val="en-GB"/>
              </w:rPr>
              <w:t>.-1</w:t>
            </w:r>
            <w:r w:rsidR="000C052F" w:rsidRPr="00ED17BD">
              <w:rPr>
                <w:rFonts w:cstheme="minorHAnsi"/>
                <w:b w:val="0"/>
                <w:lang w:val="en-GB"/>
              </w:rPr>
              <w:t>4</w:t>
            </w:r>
            <w:r w:rsidR="00CC559E" w:rsidRPr="00ED17BD">
              <w:rPr>
                <w:rFonts w:cstheme="minorHAnsi"/>
                <w:b w:val="0"/>
                <w:lang w:val="en-GB"/>
              </w:rPr>
              <w:t>.04.11</w:t>
            </w:r>
            <w:r w:rsidR="00BA2AD2" w:rsidRPr="00ED17BD">
              <w:rPr>
                <w:rFonts w:cstheme="minorHAnsi"/>
                <w:b w:val="0"/>
                <w:lang w:val="en-GB"/>
              </w:rPr>
              <w:t xml:space="preserve"> / SW07-SW08</w:t>
            </w:r>
          </w:p>
        </w:tc>
        <w:tc>
          <w:tcPr>
            <w:tcW w:w="4536" w:type="dxa"/>
          </w:tcPr>
          <w:p w:rsidR="00CC559E" w:rsidRPr="00A62A1D" w:rsidRDefault="00A555E9" w:rsidP="004A05BE">
            <w:pPr>
              <w:cnfStyle w:val="100000000000" w:firstRow="1" w:lastRow="0" w:firstColumn="0" w:lastColumn="0" w:oddVBand="0" w:evenVBand="0" w:oddHBand="0" w:evenHBand="0" w:firstRowFirstColumn="0" w:firstRowLastColumn="0" w:lastRowFirstColumn="0" w:lastRowLastColumn="0"/>
            </w:pPr>
            <w:proofErr w:type="spellStart"/>
            <w:r>
              <w:rPr>
                <w:rFonts w:cstheme="minorHAnsi"/>
                <w:b w:val="0"/>
                <w:lang w:val="en-US"/>
              </w:rPr>
              <w:t>Termine</w:t>
            </w:r>
            <w:proofErr w:type="spellEnd"/>
          </w:p>
        </w:tc>
      </w:tr>
      <w:tr w:rsidR="00CC559E" w:rsidRPr="009F1698" w:rsidTr="00AA1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E3D2F" w:rsidRDefault="009E3D2F" w:rsidP="004A05BE">
            <w:pPr>
              <w:pStyle w:val="Listenabsatz"/>
              <w:numPr>
                <w:ilvl w:val="0"/>
                <w:numId w:val="16"/>
              </w:numPr>
              <w:ind w:left="284" w:hanging="142"/>
              <w:rPr>
                <w:rFonts w:cstheme="minorHAnsi"/>
                <w:b w:val="0"/>
                <w:lang w:val="en-US"/>
              </w:rPr>
            </w:pPr>
            <w:proofErr w:type="spellStart"/>
            <w:r>
              <w:rPr>
                <w:rFonts w:cstheme="minorHAnsi"/>
                <w:b w:val="0"/>
                <w:lang w:val="en-US"/>
              </w:rPr>
              <w:t>Architekturprototyp</w:t>
            </w:r>
            <w:proofErr w:type="spellEnd"/>
            <w:r w:rsidR="00EA2EE4">
              <w:rPr>
                <w:rFonts w:cstheme="minorHAnsi"/>
                <w:b w:val="0"/>
                <w:lang w:val="en-US"/>
              </w:rPr>
              <w:t xml:space="preserve"> (V0.1, </w:t>
            </w:r>
            <w:proofErr w:type="spellStart"/>
            <w:r w:rsidR="00EA2EE4">
              <w:rPr>
                <w:rFonts w:cstheme="minorHAnsi"/>
                <w:b w:val="0"/>
                <w:lang w:val="en-US"/>
              </w:rPr>
              <w:t>siehe</w:t>
            </w:r>
            <w:proofErr w:type="spellEnd"/>
            <w:r w:rsidR="00B46465">
              <w:rPr>
                <w:rFonts w:cstheme="minorHAnsi"/>
                <w:b w:val="0"/>
                <w:lang w:val="en-US"/>
              </w:rPr>
              <w:t xml:space="preserve"> </w:t>
            </w:r>
            <w:r w:rsidR="007B1443">
              <w:fldChar w:fldCharType="begin"/>
            </w:r>
            <w:r w:rsidR="007B1443">
              <w:instrText xml:space="preserve"> REF _Ref287270950 \r \h  \* MERGEFORMAT </w:instrText>
            </w:r>
            <w:r w:rsidR="007B1443">
              <w:fldChar w:fldCharType="separate"/>
            </w:r>
            <w:r w:rsidR="004B137C" w:rsidRPr="004B137C">
              <w:rPr>
                <w:rFonts w:cstheme="minorHAnsi"/>
                <w:b w:val="0"/>
                <w:lang w:val="en-US"/>
              </w:rPr>
              <w:t>5.2.6</w:t>
            </w:r>
            <w:r w:rsidR="007B1443">
              <w:fldChar w:fldCharType="end"/>
            </w:r>
            <w:r w:rsidR="00B46465">
              <w:t xml:space="preserve"> </w:t>
            </w:r>
            <w:r w:rsidR="007B1443">
              <w:fldChar w:fldCharType="begin"/>
            </w:r>
            <w:r w:rsidR="007B1443">
              <w:instrText xml:space="preserve"> REF _Ref287270960 \h  \* MERGEFORMAT </w:instrText>
            </w:r>
            <w:r w:rsidR="007B1443">
              <w:fldChar w:fldCharType="separate"/>
            </w:r>
            <w:r w:rsidR="004B137C" w:rsidRPr="004B137C">
              <w:rPr>
                <w:b w:val="0"/>
              </w:rPr>
              <w:t>Abgabe</w:t>
            </w:r>
            <w:r w:rsidR="007B1443">
              <w:fldChar w:fldCharType="end"/>
            </w:r>
            <w:r w:rsidR="00EA2EE4">
              <w:rPr>
                <w:rFonts w:cstheme="minorHAnsi"/>
                <w:b w:val="0"/>
                <w:lang w:val="en-US"/>
              </w:rPr>
              <w:t>)</w:t>
            </w:r>
          </w:p>
          <w:p w:rsidR="0075202D" w:rsidRDefault="0075202D" w:rsidP="0075202D">
            <w:pPr>
              <w:pStyle w:val="Listenabsatz"/>
              <w:numPr>
                <w:ilvl w:val="1"/>
                <w:numId w:val="16"/>
              </w:numPr>
              <w:rPr>
                <w:rFonts w:cstheme="minorHAnsi"/>
                <w:b w:val="0"/>
                <w:lang w:val="en-US"/>
              </w:rPr>
            </w:pPr>
            <w:proofErr w:type="spellStart"/>
            <w:r>
              <w:rPr>
                <w:rFonts w:cstheme="minorHAnsi"/>
                <w:b w:val="0"/>
                <w:lang w:val="en-US"/>
              </w:rPr>
              <w:t>Lauffähig</w:t>
            </w:r>
            <w:proofErr w:type="spellEnd"/>
          </w:p>
          <w:p w:rsidR="0075202D" w:rsidRDefault="0075202D" w:rsidP="0075202D">
            <w:pPr>
              <w:pStyle w:val="Listenabsatz"/>
              <w:numPr>
                <w:ilvl w:val="1"/>
                <w:numId w:val="16"/>
              </w:numPr>
              <w:rPr>
                <w:rFonts w:cstheme="minorHAnsi"/>
                <w:b w:val="0"/>
                <w:lang w:val="en-US"/>
              </w:rPr>
            </w:pPr>
            <w:proofErr w:type="spellStart"/>
            <w:r>
              <w:rPr>
                <w:rFonts w:cstheme="minorHAnsi"/>
                <w:b w:val="0"/>
                <w:lang w:val="en-US"/>
              </w:rPr>
              <w:t>Über</w:t>
            </w:r>
            <w:proofErr w:type="spellEnd"/>
            <w:r w:rsidR="00005FC1">
              <w:rPr>
                <w:rFonts w:cstheme="minorHAnsi"/>
                <w:b w:val="0"/>
                <w:lang w:val="en-US"/>
              </w:rPr>
              <w:t xml:space="preserve"> </w:t>
            </w:r>
            <w:proofErr w:type="spellStart"/>
            <w:r>
              <w:rPr>
                <w:rFonts w:cstheme="minorHAnsi"/>
                <w:b w:val="0"/>
                <w:lang w:val="en-US"/>
              </w:rPr>
              <w:t>alle</w:t>
            </w:r>
            <w:proofErr w:type="spellEnd"/>
            <w:r>
              <w:rPr>
                <w:rFonts w:cstheme="minorHAnsi"/>
                <w:b w:val="0"/>
                <w:lang w:val="en-US"/>
              </w:rPr>
              <w:t xml:space="preserve"> Layers und Tiers</w:t>
            </w:r>
          </w:p>
          <w:p w:rsidR="0075202D" w:rsidRDefault="00A7547F" w:rsidP="0075202D">
            <w:pPr>
              <w:pStyle w:val="Listenabsatz"/>
              <w:numPr>
                <w:ilvl w:val="1"/>
                <w:numId w:val="16"/>
              </w:numPr>
              <w:rPr>
                <w:rFonts w:cstheme="minorHAnsi"/>
                <w:b w:val="0"/>
                <w:lang w:val="en-US"/>
              </w:rPr>
            </w:pPr>
            <w:proofErr w:type="spellStart"/>
            <w:r>
              <w:rPr>
                <w:rFonts w:cstheme="minorHAnsi"/>
                <w:b w:val="0"/>
                <w:lang w:val="en-US"/>
              </w:rPr>
              <w:t>Technische</w:t>
            </w:r>
            <w:proofErr w:type="spellEnd"/>
            <w:r w:rsidR="00A7252C">
              <w:rPr>
                <w:rFonts w:cstheme="minorHAnsi"/>
                <w:b w:val="0"/>
                <w:lang w:val="en-US"/>
              </w:rPr>
              <w:t xml:space="preserve"> </w:t>
            </w:r>
            <w:proofErr w:type="spellStart"/>
            <w:r>
              <w:rPr>
                <w:rFonts w:cstheme="minorHAnsi"/>
                <w:b w:val="0"/>
                <w:lang w:val="en-US"/>
              </w:rPr>
              <w:t>Risiken</w:t>
            </w:r>
            <w:proofErr w:type="spellEnd"/>
            <w:r w:rsidR="00AA2DDE">
              <w:rPr>
                <w:rFonts w:cstheme="minorHAnsi"/>
                <w:b w:val="0"/>
                <w:lang w:val="en-US"/>
              </w:rPr>
              <w:t xml:space="preserve"> </w:t>
            </w:r>
            <w:proofErr w:type="spellStart"/>
            <w:r>
              <w:rPr>
                <w:rFonts w:cstheme="minorHAnsi"/>
                <w:b w:val="0"/>
                <w:lang w:val="en-US"/>
              </w:rPr>
              <w:t>abgedeckt</w:t>
            </w:r>
            <w:proofErr w:type="spellEnd"/>
          </w:p>
          <w:p w:rsidR="00A7547F" w:rsidRDefault="00A7547F" w:rsidP="0075202D">
            <w:pPr>
              <w:pStyle w:val="Listenabsatz"/>
              <w:numPr>
                <w:ilvl w:val="1"/>
                <w:numId w:val="16"/>
              </w:numPr>
              <w:rPr>
                <w:rFonts w:cstheme="minorHAnsi"/>
                <w:b w:val="0"/>
                <w:lang w:val="en-US"/>
              </w:rPr>
            </w:pPr>
            <w:proofErr w:type="spellStart"/>
            <w:r>
              <w:rPr>
                <w:rFonts w:cstheme="minorHAnsi"/>
                <w:b w:val="0"/>
                <w:lang w:val="en-US"/>
              </w:rPr>
              <w:t>Architektur</w:t>
            </w:r>
            <w:proofErr w:type="spellEnd"/>
            <w:r w:rsidR="00BB4DE4">
              <w:rPr>
                <w:rFonts w:cstheme="minorHAnsi"/>
                <w:b w:val="0"/>
                <w:lang w:val="en-US"/>
              </w:rPr>
              <w:t xml:space="preserve"> </w:t>
            </w:r>
            <w:proofErr w:type="spellStart"/>
            <w:r>
              <w:rPr>
                <w:rFonts w:cstheme="minorHAnsi"/>
                <w:b w:val="0"/>
                <w:lang w:val="en-US"/>
              </w:rPr>
              <w:t>grob</w:t>
            </w:r>
            <w:proofErr w:type="spellEnd"/>
            <w:r w:rsidR="00BB4DE4">
              <w:rPr>
                <w:rFonts w:cstheme="minorHAnsi"/>
                <w:b w:val="0"/>
                <w:lang w:val="en-US"/>
              </w:rPr>
              <w:t xml:space="preserve"> </w:t>
            </w:r>
            <w:proofErr w:type="spellStart"/>
            <w:r>
              <w:rPr>
                <w:rFonts w:cstheme="minorHAnsi"/>
                <w:b w:val="0"/>
                <w:lang w:val="en-US"/>
              </w:rPr>
              <w:t>dokumentiert</w:t>
            </w:r>
            <w:proofErr w:type="spellEnd"/>
          </w:p>
          <w:p w:rsidR="00A7547F" w:rsidRPr="00A7547F" w:rsidRDefault="00A7547F" w:rsidP="00A7547F">
            <w:pPr>
              <w:pStyle w:val="Listenabsatz"/>
              <w:numPr>
                <w:ilvl w:val="1"/>
                <w:numId w:val="16"/>
              </w:numPr>
              <w:rPr>
                <w:rFonts w:cstheme="minorHAnsi"/>
                <w:b w:val="0"/>
                <w:lang w:val="en-US"/>
              </w:rPr>
            </w:pPr>
            <w:proofErr w:type="spellStart"/>
            <w:r>
              <w:rPr>
                <w:rFonts w:cstheme="minorHAnsi"/>
                <w:b w:val="0"/>
                <w:lang w:val="en-US"/>
              </w:rPr>
              <w:t>Klassendiagramm</w:t>
            </w:r>
            <w:proofErr w:type="spellEnd"/>
            <w:r w:rsidR="00123CE3">
              <w:rPr>
                <w:rFonts w:cstheme="minorHAnsi"/>
                <w:b w:val="0"/>
                <w:lang w:val="en-US"/>
              </w:rPr>
              <w:t>(e)</w:t>
            </w:r>
          </w:p>
          <w:p w:rsidR="00A7547F" w:rsidRDefault="00A7547F" w:rsidP="00A7547F">
            <w:pPr>
              <w:pStyle w:val="Listenabsatz"/>
              <w:numPr>
                <w:ilvl w:val="1"/>
                <w:numId w:val="16"/>
              </w:numPr>
              <w:rPr>
                <w:rFonts w:cstheme="minorHAnsi"/>
                <w:b w:val="0"/>
                <w:lang w:val="en-US"/>
              </w:rPr>
            </w:pPr>
            <w:r>
              <w:rPr>
                <w:rFonts w:cstheme="minorHAnsi"/>
                <w:b w:val="0"/>
                <w:lang w:val="en-US"/>
              </w:rPr>
              <w:t xml:space="preserve">Unit- und </w:t>
            </w:r>
            <w:proofErr w:type="spellStart"/>
            <w:r>
              <w:rPr>
                <w:rFonts w:cstheme="minorHAnsi"/>
                <w:b w:val="0"/>
                <w:lang w:val="en-US"/>
              </w:rPr>
              <w:t>Systemtests</w:t>
            </w:r>
            <w:proofErr w:type="spellEnd"/>
          </w:p>
          <w:p w:rsidR="00F34EFA" w:rsidRPr="0006205E" w:rsidRDefault="00F34EFA" w:rsidP="0006205E">
            <w:pPr>
              <w:pStyle w:val="Listenabsatz"/>
              <w:numPr>
                <w:ilvl w:val="1"/>
                <w:numId w:val="16"/>
              </w:numPr>
              <w:rPr>
                <w:rFonts w:cstheme="minorHAnsi"/>
                <w:b w:val="0"/>
                <w:lang w:val="en-US"/>
              </w:rPr>
            </w:pPr>
            <w:r>
              <w:rPr>
                <w:rFonts w:cstheme="minorHAnsi"/>
                <w:b w:val="0"/>
                <w:lang w:val="en-US"/>
              </w:rPr>
              <w:t>Demo</w:t>
            </w:r>
          </w:p>
          <w:p w:rsidR="0006205E" w:rsidRDefault="0006205E" w:rsidP="004A05BE">
            <w:pPr>
              <w:pStyle w:val="Listenabsatz"/>
              <w:numPr>
                <w:ilvl w:val="0"/>
                <w:numId w:val="16"/>
              </w:numPr>
              <w:ind w:left="284" w:hanging="142"/>
              <w:rPr>
                <w:rFonts w:cstheme="minorHAnsi"/>
                <w:b w:val="0"/>
                <w:lang w:val="en-US"/>
              </w:rPr>
            </w:pPr>
            <w:proofErr w:type="spellStart"/>
            <w:r>
              <w:rPr>
                <w:rFonts w:cstheme="minorHAnsi"/>
                <w:b w:val="0"/>
                <w:lang w:val="en-US"/>
              </w:rPr>
              <w:t>Anforderungen</w:t>
            </w:r>
            <w:proofErr w:type="spellEnd"/>
            <w:r w:rsidR="00457870">
              <w:rPr>
                <w:rFonts w:cstheme="minorHAnsi"/>
                <w:b w:val="0"/>
                <w:lang w:val="en-US"/>
              </w:rPr>
              <w:t xml:space="preserve"> </w:t>
            </w:r>
            <w:proofErr w:type="spellStart"/>
            <w:r>
              <w:rPr>
                <w:rFonts w:cstheme="minorHAnsi"/>
                <w:b w:val="0"/>
                <w:lang w:val="en-US"/>
              </w:rPr>
              <w:t>vollständig</w:t>
            </w:r>
            <w:proofErr w:type="spellEnd"/>
            <w:r>
              <w:rPr>
                <w:rFonts w:cstheme="minorHAnsi"/>
                <w:b w:val="0"/>
                <w:lang w:val="en-US"/>
              </w:rPr>
              <w:t xml:space="preserve"> und </w:t>
            </w:r>
            <w:proofErr w:type="spellStart"/>
            <w:r>
              <w:rPr>
                <w:rFonts w:cstheme="minorHAnsi"/>
                <w:b w:val="0"/>
                <w:lang w:val="en-US"/>
              </w:rPr>
              <w:t>stabil</w:t>
            </w:r>
            <w:proofErr w:type="spellEnd"/>
          </w:p>
          <w:p w:rsidR="0006205E" w:rsidRDefault="0006205E" w:rsidP="004A05BE">
            <w:pPr>
              <w:pStyle w:val="Listenabsatz"/>
              <w:numPr>
                <w:ilvl w:val="0"/>
                <w:numId w:val="16"/>
              </w:numPr>
              <w:ind w:left="284" w:hanging="142"/>
              <w:rPr>
                <w:rFonts w:cstheme="minorHAnsi"/>
                <w:b w:val="0"/>
                <w:lang w:val="en-US"/>
              </w:rPr>
            </w:pPr>
            <w:r>
              <w:rPr>
                <w:rFonts w:cstheme="minorHAnsi"/>
                <w:b w:val="0"/>
                <w:lang w:val="en-US"/>
              </w:rPr>
              <w:t xml:space="preserve">Test- und </w:t>
            </w:r>
            <w:proofErr w:type="spellStart"/>
            <w:r>
              <w:rPr>
                <w:rFonts w:cstheme="minorHAnsi"/>
                <w:b w:val="0"/>
                <w:lang w:val="en-US"/>
              </w:rPr>
              <w:t>Reviewprozeduren</w:t>
            </w:r>
            <w:proofErr w:type="spellEnd"/>
            <w:r w:rsidR="00457870">
              <w:rPr>
                <w:rFonts w:cstheme="minorHAnsi"/>
                <w:b w:val="0"/>
                <w:lang w:val="en-US"/>
              </w:rPr>
              <w:t xml:space="preserve"> </w:t>
            </w:r>
            <w:proofErr w:type="spellStart"/>
            <w:r>
              <w:rPr>
                <w:rFonts w:cstheme="minorHAnsi"/>
                <w:b w:val="0"/>
                <w:lang w:val="en-US"/>
              </w:rPr>
              <w:t>definiert</w:t>
            </w:r>
            <w:proofErr w:type="spellEnd"/>
          </w:p>
          <w:p w:rsidR="0006205E" w:rsidRDefault="00D7249C" w:rsidP="004A05BE">
            <w:pPr>
              <w:pStyle w:val="Listenabsatz"/>
              <w:numPr>
                <w:ilvl w:val="0"/>
                <w:numId w:val="16"/>
              </w:numPr>
              <w:ind w:left="284" w:hanging="142"/>
              <w:rPr>
                <w:rFonts w:cstheme="minorHAnsi"/>
                <w:b w:val="0"/>
                <w:lang w:val="en-US"/>
              </w:rPr>
            </w:pPr>
            <w:proofErr w:type="spellStart"/>
            <w:r>
              <w:rPr>
                <w:rFonts w:cstheme="minorHAnsi"/>
                <w:b w:val="0"/>
                <w:lang w:val="en-US"/>
              </w:rPr>
              <w:t>Risikoanalyse</w:t>
            </w:r>
            <w:proofErr w:type="spellEnd"/>
            <w:r w:rsidR="00457870">
              <w:rPr>
                <w:rFonts w:cstheme="minorHAnsi"/>
                <w:b w:val="0"/>
                <w:lang w:val="en-US"/>
              </w:rPr>
              <w:t xml:space="preserve"> </w:t>
            </w:r>
            <w:proofErr w:type="spellStart"/>
            <w:r>
              <w:rPr>
                <w:rFonts w:cstheme="minorHAnsi"/>
                <w:b w:val="0"/>
                <w:lang w:val="en-US"/>
              </w:rPr>
              <w:t>nachgeführt</w:t>
            </w:r>
            <w:proofErr w:type="spellEnd"/>
            <w:r>
              <w:rPr>
                <w:rFonts w:cstheme="minorHAnsi"/>
                <w:b w:val="0"/>
                <w:lang w:val="en-US"/>
              </w:rPr>
              <w:t xml:space="preserve">, </w:t>
            </w:r>
            <w:proofErr w:type="spellStart"/>
            <w:r>
              <w:rPr>
                <w:rFonts w:cstheme="minorHAnsi"/>
                <w:b w:val="0"/>
                <w:lang w:val="en-US"/>
              </w:rPr>
              <w:t>Hauptrisiken</w:t>
            </w:r>
            <w:proofErr w:type="spellEnd"/>
            <w:r w:rsidR="00457870">
              <w:rPr>
                <w:rFonts w:cstheme="minorHAnsi"/>
                <w:b w:val="0"/>
                <w:lang w:val="en-US"/>
              </w:rPr>
              <w:t xml:space="preserve"> </w:t>
            </w:r>
            <w:proofErr w:type="spellStart"/>
            <w:r>
              <w:rPr>
                <w:rFonts w:cstheme="minorHAnsi"/>
                <w:b w:val="0"/>
                <w:lang w:val="en-US"/>
              </w:rPr>
              <w:t>beseitigt</w:t>
            </w:r>
            <w:proofErr w:type="spellEnd"/>
          </w:p>
          <w:p w:rsidR="00D7249C" w:rsidRDefault="00D7249C" w:rsidP="004A05BE">
            <w:pPr>
              <w:pStyle w:val="Listenabsatz"/>
              <w:numPr>
                <w:ilvl w:val="0"/>
                <w:numId w:val="16"/>
              </w:numPr>
              <w:ind w:left="284" w:hanging="142"/>
              <w:rPr>
                <w:rFonts w:cstheme="minorHAnsi"/>
                <w:b w:val="0"/>
                <w:lang w:val="en-US"/>
              </w:rPr>
            </w:pPr>
            <w:proofErr w:type="spellStart"/>
            <w:r>
              <w:rPr>
                <w:rFonts w:cstheme="minorHAnsi"/>
                <w:b w:val="0"/>
                <w:lang w:val="en-US"/>
              </w:rPr>
              <w:t>Feinplanung</w:t>
            </w:r>
            <w:proofErr w:type="spellEnd"/>
            <w:r w:rsidR="0033615E">
              <w:rPr>
                <w:rFonts w:cstheme="minorHAnsi"/>
                <w:b w:val="0"/>
                <w:lang w:val="en-US"/>
              </w:rPr>
              <w:t xml:space="preserve"> </w:t>
            </w:r>
            <w:proofErr w:type="spellStart"/>
            <w:r>
              <w:rPr>
                <w:rFonts w:cstheme="minorHAnsi"/>
                <w:b w:val="0"/>
                <w:lang w:val="en-US"/>
              </w:rPr>
              <w:t>Constructionphase</w:t>
            </w:r>
            <w:proofErr w:type="spellEnd"/>
          </w:p>
          <w:p w:rsidR="00CC559E" w:rsidRPr="009F1698" w:rsidRDefault="00D7249C" w:rsidP="00DC5644">
            <w:pPr>
              <w:pStyle w:val="Listenabsatz"/>
              <w:numPr>
                <w:ilvl w:val="0"/>
                <w:numId w:val="16"/>
              </w:numPr>
              <w:ind w:left="284" w:hanging="142"/>
              <w:rPr>
                <w:b w:val="0"/>
              </w:rPr>
            </w:pPr>
            <w:proofErr w:type="spellStart"/>
            <w:r>
              <w:rPr>
                <w:rFonts w:cstheme="minorHAnsi"/>
                <w:b w:val="0"/>
                <w:lang w:val="en-US"/>
              </w:rPr>
              <w:t>Entwicklunsumgebung</w:t>
            </w:r>
            <w:proofErr w:type="spellEnd"/>
            <w:r w:rsidR="00496B23">
              <w:rPr>
                <w:rFonts w:cstheme="minorHAnsi"/>
                <w:b w:val="0"/>
                <w:lang w:val="en-US"/>
              </w:rPr>
              <w:t xml:space="preserve"> </w:t>
            </w:r>
            <w:proofErr w:type="spellStart"/>
            <w:r>
              <w:rPr>
                <w:rFonts w:cstheme="minorHAnsi"/>
                <w:b w:val="0"/>
                <w:lang w:val="en-US"/>
              </w:rPr>
              <w:t>komplett</w:t>
            </w:r>
            <w:proofErr w:type="spellEnd"/>
            <w:r w:rsidR="00496B23">
              <w:rPr>
                <w:rFonts w:cstheme="minorHAnsi"/>
                <w:b w:val="0"/>
                <w:lang w:val="en-US"/>
              </w:rPr>
              <w:t xml:space="preserve"> </w:t>
            </w:r>
            <w:proofErr w:type="spellStart"/>
            <w:r>
              <w:rPr>
                <w:rFonts w:cstheme="minorHAnsi"/>
                <w:b w:val="0"/>
                <w:lang w:val="en-US"/>
              </w:rPr>
              <w:t>eingerichtet</w:t>
            </w:r>
            <w:proofErr w:type="spellEnd"/>
          </w:p>
          <w:p w:rsidR="00460343" w:rsidRPr="00B142CA" w:rsidRDefault="00460343" w:rsidP="004A05BE">
            <w:pPr>
              <w:pStyle w:val="Listenabsatz"/>
              <w:numPr>
                <w:ilvl w:val="0"/>
                <w:numId w:val="16"/>
              </w:numPr>
              <w:ind w:left="284" w:hanging="142"/>
              <w:rPr>
                <w:b w:val="0"/>
              </w:rPr>
            </w:pPr>
            <w:r>
              <w:rPr>
                <w:rFonts w:cstheme="minorHAnsi"/>
                <w:b w:val="0"/>
                <w:lang w:val="en-US"/>
              </w:rPr>
              <w:t>Wireframes</w:t>
            </w:r>
            <w:r w:rsidR="00B142CA">
              <w:rPr>
                <w:rFonts w:cstheme="minorHAnsi"/>
                <w:b w:val="0"/>
                <w:lang w:val="en-US"/>
              </w:rPr>
              <w:t xml:space="preserve"> (optional)</w:t>
            </w:r>
          </w:p>
          <w:p w:rsidR="00B142CA" w:rsidRPr="00B142CA" w:rsidRDefault="00B142CA" w:rsidP="00B142CA">
            <w:pPr>
              <w:pStyle w:val="Listenabsatz"/>
              <w:numPr>
                <w:ilvl w:val="1"/>
                <w:numId w:val="16"/>
              </w:numPr>
              <w:rPr>
                <w:b w:val="0"/>
              </w:rPr>
            </w:pPr>
            <w:r w:rsidRPr="009F1698">
              <w:rPr>
                <w:rFonts w:cstheme="minorHAnsi"/>
                <w:b w:val="0"/>
                <w:lang w:val="en-US"/>
              </w:rPr>
              <w:t xml:space="preserve">Usability </w:t>
            </w:r>
            <w:proofErr w:type="spellStart"/>
            <w:r w:rsidRPr="009F1698">
              <w:rPr>
                <w:rFonts w:cstheme="minorHAnsi"/>
                <w:b w:val="0"/>
                <w:lang w:val="en-US"/>
              </w:rPr>
              <w:t>Konzept</w:t>
            </w:r>
            <w:proofErr w:type="spellEnd"/>
            <w:r w:rsidR="00405F1A">
              <w:rPr>
                <w:rFonts w:cstheme="minorHAnsi"/>
                <w:b w:val="0"/>
                <w:lang w:val="en-US"/>
              </w:rPr>
              <w:t xml:space="preserve"> </w:t>
            </w:r>
            <w:proofErr w:type="spellStart"/>
            <w:r w:rsidRPr="009F1698">
              <w:rPr>
                <w:rFonts w:cstheme="minorHAnsi"/>
                <w:b w:val="0"/>
                <w:lang w:val="en-US"/>
              </w:rPr>
              <w:t>getestet</w:t>
            </w:r>
            <w:proofErr w:type="spellEnd"/>
            <w:r>
              <w:rPr>
                <w:rFonts w:cstheme="minorHAnsi"/>
                <w:b w:val="0"/>
                <w:lang w:val="en-US"/>
              </w:rPr>
              <w:t xml:space="preserve"> (optional)</w:t>
            </w:r>
          </w:p>
        </w:tc>
        <w:tc>
          <w:tcPr>
            <w:tcW w:w="4536" w:type="dxa"/>
          </w:tcPr>
          <w:p w:rsidR="00CC559E" w:rsidRPr="009F1698" w:rsidRDefault="00CC559E" w:rsidP="00831FBA">
            <w:pPr>
              <w:pStyle w:val="Listenabsatz"/>
              <w:ind w:left="923" w:hanging="851"/>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831FBA">
              <w:rPr>
                <w:lang w:val="en-US"/>
              </w:rPr>
              <w:t>2</w:t>
            </w:r>
            <w:r w:rsidRPr="00CB5B7E">
              <w:rPr>
                <w:lang w:val="en-US"/>
              </w:rPr>
              <w:t>.04.11</w:t>
            </w:r>
            <w:r>
              <w:rPr>
                <w:lang w:val="en-US"/>
              </w:rPr>
              <w:t>:</w:t>
            </w:r>
            <w:r w:rsidRPr="00CB5B7E">
              <w:rPr>
                <w:lang w:val="en-US"/>
              </w:rPr>
              <w:tab/>
              <w:t>MS3</w:t>
            </w:r>
            <w:r>
              <w:rPr>
                <w:lang w:val="en-US"/>
              </w:rPr>
              <w:t xml:space="preserve"> </w:t>
            </w:r>
            <w:r w:rsidR="00D36D35">
              <w:rPr>
                <w:lang w:val="en-US"/>
              </w:rPr>
              <w:t>–</w:t>
            </w:r>
            <w:r w:rsidR="0026117E" w:rsidRPr="009F1698">
              <w:t>Abgabe</w:t>
            </w:r>
            <w:r w:rsidR="00D36D35">
              <w:t xml:space="preserve"> </w:t>
            </w:r>
            <w:r w:rsidRPr="00CB5B7E">
              <w:rPr>
                <w:lang w:val="en-US"/>
              </w:rPr>
              <w:t>Elaboration</w:t>
            </w:r>
          </w:p>
        </w:tc>
      </w:tr>
    </w:tbl>
    <w:p w:rsidR="00CC559E" w:rsidRPr="00D36D35" w:rsidRDefault="00BE774C" w:rsidP="00D36D35">
      <w:pPr>
        <w:pStyle w:val="berschrift4"/>
        <w:tabs>
          <w:tab w:val="left" w:pos="2430"/>
        </w:tabs>
      </w:pPr>
      <w:proofErr w:type="spellStart"/>
      <w:r w:rsidRPr="00D36D35">
        <w:t>Construction</w:t>
      </w:r>
      <w:proofErr w:type="spellEnd"/>
      <w:r w:rsidR="00D36D35" w:rsidRPr="00D36D35">
        <w:tab/>
      </w:r>
      <w:r w:rsidR="00CC559E" w:rsidRPr="00D36D35">
        <w:t>1</w:t>
      </w:r>
      <w:r w:rsidR="00EF5A2C" w:rsidRPr="00D36D35">
        <w:t>5</w:t>
      </w:r>
      <w:r w:rsidR="00CC559E" w:rsidRPr="00D36D35">
        <w:t>.04.-1</w:t>
      </w:r>
      <w:r w:rsidR="00ED17BD">
        <w:t>9</w:t>
      </w:r>
      <w:r w:rsidR="00CC559E" w:rsidRPr="00D36D35">
        <w:t>.05.11 / SW0</w:t>
      </w:r>
      <w:r w:rsidR="00271917" w:rsidRPr="00D36D35">
        <w:t>9</w:t>
      </w:r>
      <w:r w:rsidR="00CC559E" w:rsidRPr="00D36D35">
        <w:t>-SW1</w:t>
      </w:r>
      <w:r w:rsidR="001B4401">
        <w:t>2</w:t>
      </w:r>
    </w:p>
    <w:p w:rsidR="00F01623" w:rsidRDefault="00F01623" w:rsidP="00F01623">
      <w:r w:rsidRPr="00217BEB">
        <w:t xml:space="preserve">In der </w:t>
      </w:r>
      <w:proofErr w:type="spellStart"/>
      <w:r w:rsidRPr="00217BEB">
        <w:t>Construction</w:t>
      </w:r>
      <w:proofErr w:type="spellEnd"/>
      <w:r w:rsidRPr="00217BEB">
        <w:t xml:space="preserve"> Phase </w:t>
      </w:r>
      <w:r w:rsidRPr="00F01623">
        <w:t>stehen</w:t>
      </w:r>
      <w:r w:rsidR="00D36D35">
        <w:t xml:space="preserve"> </w:t>
      </w:r>
      <w:r w:rsidRPr="00F01623">
        <w:t>tatsächlich</w:t>
      </w:r>
      <w:r w:rsidR="00D36D35">
        <w:t xml:space="preserve"> </w:t>
      </w:r>
      <w:r w:rsidRPr="00FD42FD">
        <w:t>nur</w:t>
      </w:r>
      <w:r w:rsidR="00D36D35">
        <w:t xml:space="preserve"> </w:t>
      </w:r>
      <w:r w:rsidR="00B13C41">
        <w:t>vier</w:t>
      </w:r>
      <w:r w:rsidR="00D36D35">
        <w:t xml:space="preserve"> </w:t>
      </w:r>
      <w:r w:rsidRPr="00217BEB">
        <w:t>und nich</w:t>
      </w:r>
      <w:r w:rsidR="00910D25" w:rsidRPr="00217BEB">
        <w:t>t</w:t>
      </w:r>
      <w:r w:rsidR="00D36D35">
        <w:t xml:space="preserve"> </w:t>
      </w:r>
      <w:r w:rsidR="00B13C41">
        <w:t>fünf</w:t>
      </w:r>
      <w:r w:rsidR="00D36D35">
        <w:t xml:space="preserve"> </w:t>
      </w:r>
      <w:r w:rsidR="0014617D" w:rsidRPr="00217BEB">
        <w:t>Wochen</w:t>
      </w:r>
      <w:r w:rsidR="00D36D35">
        <w:t xml:space="preserve"> </w:t>
      </w:r>
      <w:r w:rsidR="0014617D" w:rsidRPr="00217BEB">
        <w:t>zur</w:t>
      </w:r>
      <w:r w:rsidR="00D36D35">
        <w:t xml:space="preserve"> </w:t>
      </w:r>
      <w:r w:rsidR="0014617D" w:rsidRPr="00217BEB">
        <w:t>Verfügung, da</w:t>
      </w:r>
      <w:r w:rsidR="00D36D35">
        <w:t xml:space="preserve"> </w:t>
      </w:r>
      <w:r w:rsidR="0014617D" w:rsidRPr="00217BEB">
        <w:t>in dieser</w:t>
      </w:r>
      <w:r w:rsidR="00D36D35">
        <w:t xml:space="preserve"> </w:t>
      </w:r>
      <w:r w:rsidR="00910D25" w:rsidRPr="00217BEB">
        <w:t>Zeit</w:t>
      </w:r>
      <w:r w:rsidR="00D36D35">
        <w:t xml:space="preserve"> </w:t>
      </w:r>
      <w:r w:rsidR="0014617D" w:rsidRPr="00217BEB">
        <w:t>eine</w:t>
      </w:r>
      <w:r w:rsidR="00D36D35">
        <w:t xml:space="preserve"> </w:t>
      </w:r>
      <w:r w:rsidR="0014617D" w:rsidRPr="00217BEB">
        <w:t>Woche</w:t>
      </w:r>
      <w:r w:rsidR="00D36D35">
        <w:t xml:space="preserve"> </w:t>
      </w:r>
      <w:r w:rsidRPr="00217BEB">
        <w:t>Ferien</w:t>
      </w:r>
      <w:r w:rsidR="00D36D35">
        <w:t xml:space="preserve"> </w:t>
      </w:r>
      <w:r w:rsidR="00910D25" w:rsidRPr="00217BEB">
        <w:t>sind</w:t>
      </w:r>
      <w:r w:rsidR="004C41CD" w:rsidRPr="00217BEB">
        <w:t>.</w:t>
      </w:r>
      <w:r w:rsidR="00D36D35">
        <w:t xml:space="preserve"> </w:t>
      </w:r>
      <w:r w:rsidR="00B13C41">
        <w:t>Trotzdem werden</w:t>
      </w:r>
      <w:r w:rsidR="00D36D35">
        <w:t xml:space="preserve"> </w:t>
      </w:r>
      <w:r w:rsidR="008C529C" w:rsidRPr="00217BEB">
        <w:t xml:space="preserve">für die </w:t>
      </w:r>
      <w:proofErr w:type="spellStart"/>
      <w:r w:rsidR="008C529C" w:rsidRPr="00217BEB">
        <w:t>Construct</w:t>
      </w:r>
      <w:r w:rsidR="0014617D" w:rsidRPr="00217BEB">
        <w:t>io</w:t>
      </w:r>
      <w:r w:rsidR="00910D25" w:rsidRPr="00217BEB">
        <w:t>n</w:t>
      </w:r>
      <w:proofErr w:type="spellEnd"/>
      <w:r w:rsidR="00D202ED">
        <w:t xml:space="preserve"> Ph</w:t>
      </w:r>
      <w:r w:rsidR="00910D25" w:rsidRPr="00217BEB">
        <w:t>ase</w:t>
      </w:r>
      <w:r w:rsidR="00D36D35">
        <w:t xml:space="preserve"> </w:t>
      </w:r>
      <w:r w:rsidR="00B13C41">
        <w:t>zwei</w:t>
      </w:r>
      <w:r w:rsidR="008C529C" w:rsidRPr="00217BEB">
        <w:t xml:space="preserve"> Iteration</w:t>
      </w:r>
      <w:r w:rsidR="00B13C41">
        <w:t>en</w:t>
      </w:r>
      <w:r w:rsidR="008C529C" w:rsidRPr="00217BEB">
        <w:t xml:space="preserve"> geplant.</w:t>
      </w:r>
      <w:r w:rsidR="00D36D35">
        <w:t xml:space="preserve"> </w:t>
      </w:r>
      <w:r w:rsidR="00F8770B" w:rsidRPr="00217BEB">
        <w:t>Für</w:t>
      </w:r>
      <w:r w:rsidR="00D36D35">
        <w:t xml:space="preserve"> </w:t>
      </w:r>
      <w:r w:rsidR="00F8770B" w:rsidRPr="00217BEB">
        <w:t>ein</w:t>
      </w:r>
      <w:r w:rsidR="00D36D35">
        <w:t xml:space="preserve"> </w:t>
      </w:r>
      <w:r w:rsidR="00F8770B" w:rsidRPr="00217BEB">
        <w:t>grösser</w:t>
      </w:r>
      <w:r w:rsidR="0014617D" w:rsidRPr="00217BEB">
        <w:t>e</w:t>
      </w:r>
      <w:r w:rsidR="00F8770B" w:rsidRPr="00217BEB">
        <w:t>s</w:t>
      </w:r>
      <w:r w:rsidR="00D36D35">
        <w:t xml:space="preserve"> </w:t>
      </w:r>
      <w:r w:rsidR="00F8770B" w:rsidRPr="00217BEB">
        <w:t>Projekt</w:t>
      </w:r>
      <w:r w:rsidR="00D36D35">
        <w:t xml:space="preserve"> </w:t>
      </w:r>
      <w:r w:rsidR="00F8770B" w:rsidRPr="00217BEB">
        <w:t>wäre das natürlich</w:t>
      </w:r>
      <w:r w:rsidR="00D36D35">
        <w:t xml:space="preserve"> </w:t>
      </w:r>
      <w:r w:rsidR="00F8770B" w:rsidRPr="00217BEB">
        <w:t>viel</w:t>
      </w:r>
      <w:r w:rsidR="00D36D35">
        <w:t xml:space="preserve"> </w:t>
      </w:r>
      <w:r w:rsidR="00F8770B" w:rsidRPr="00217BEB">
        <w:t>zu</w:t>
      </w:r>
      <w:r w:rsidR="00D36D35">
        <w:t xml:space="preserve"> </w:t>
      </w:r>
      <w:r w:rsidR="00F8770B" w:rsidRPr="00217BEB">
        <w:t>wenig, aber</w:t>
      </w:r>
      <w:r w:rsidR="00D36D35">
        <w:t xml:space="preserve"> </w:t>
      </w:r>
      <w:r w:rsidR="00F8770B" w:rsidRPr="00217BEB">
        <w:t>im SE2 Projekt</w:t>
      </w:r>
      <w:r w:rsidR="00D36D35">
        <w:t xml:space="preserve"> liegt der Fokus ja primär auf</w:t>
      </w:r>
      <w:r w:rsidR="0072156F">
        <w:t xml:space="preserve"> dem</w:t>
      </w:r>
      <w:r w:rsidR="0014617D" w:rsidRPr="00217BEB">
        <w:t xml:space="preserve"> Software Engi</w:t>
      </w:r>
      <w:r w:rsidR="00F8770B" w:rsidRPr="00217BEB">
        <w:t>neering</w:t>
      </w:r>
      <w:r w:rsidR="00D36D35">
        <w:t xml:space="preserve"> und nicht auf der </w:t>
      </w:r>
      <w:r w:rsidR="0072156F">
        <w:t>I</w:t>
      </w:r>
      <w:r w:rsidR="00D36D35">
        <w:t>mplementation selbst</w:t>
      </w:r>
      <w:r w:rsidR="00F8770B" w:rsidRPr="00217BEB">
        <w:t>.</w:t>
      </w:r>
    </w:p>
    <w:tbl>
      <w:tblPr>
        <w:tblStyle w:val="MittlereSchattierung1-Akzent110"/>
        <w:tblW w:w="9072" w:type="dxa"/>
        <w:tblInd w:w="108" w:type="dxa"/>
        <w:tblLook w:val="04A0" w:firstRow="1" w:lastRow="0" w:firstColumn="1" w:lastColumn="0" w:noHBand="0" w:noVBand="1"/>
      </w:tblPr>
      <w:tblGrid>
        <w:gridCol w:w="4820"/>
        <w:gridCol w:w="4252"/>
      </w:tblGrid>
      <w:tr w:rsidR="00753740" w:rsidRPr="005A0290" w:rsidTr="00572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
          <w:p w:rsidR="00753740" w:rsidRPr="00572C95" w:rsidRDefault="00753740" w:rsidP="00572C95">
            <w:pPr>
              <w:rPr>
                <w:b w:val="0"/>
                <w:lang w:val="en-GB"/>
              </w:rPr>
            </w:pPr>
            <w:r w:rsidRPr="00572C95">
              <w:rPr>
                <w:b w:val="0"/>
                <w:lang w:val="en-GB"/>
              </w:rPr>
              <w:t>MS4, Construction C1</w:t>
            </w:r>
            <w:r w:rsidR="0078275E" w:rsidRPr="00572C95">
              <w:rPr>
                <w:rFonts w:cstheme="minorHAnsi"/>
                <w:b w:val="0"/>
                <w:lang w:val="en-GB"/>
              </w:rPr>
              <w:t xml:space="preserve"> / </w:t>
            </w:r>
            <w:r w:rsidR="00572C95" w:rsidRPr="00572C95">
              <w:rPr>
                <w:rFonts w:cstheme="minorHAnsi"/>
                <w:b w:val="0"/>
                <w:lang w:val="en-GB"/>
              </w:rPr>
              <w:t>15</w:t>
            </w:r>
            <w:r w:rsidR="0078275E" w:rsidRPr="00572C95">
              <w:rPr>
                <w:rFonts w:cstheme="minorHAnsi"/>
                <w:b w:val="0"/>
                <w:lang w:val="en-GB"/>
              </w:rPr>
              <w:t>.04.-</w:t>
            </w:r>
            <w:r w:rsidR="00572C95" w:rsidRPr="00572C95">
              <w:rPr>
                <w:rFonts w:cstheme="minorHAnsi"/>
                <w:b w:val="0"/>
                <w:lang w:val="en-GB"/>
              </w:rPr>
              <w:t>05.05</w:t>
            </w:r>
            <w:r w:rsidR="0078275E" w:rsidRPr="00572C95">
              <w:rPr>
                <w:rFonts w:cstheme="minorHAnsi"/>
                <w:b w:val="0"/>
                <w:lang w:val="en-GB"/>
              </w:rPr>
              <w:t>.11</w:t>
            </w:r>
            <w:r w:rsidR="00572C95" w:rsidRPr="00572C95">
              <w:rPr>
                <w:rFonts w:cstheme="minorHAnsi"/>
                <w:b w:val="0"/>
                <w:lang w:val="en-GB"/>
              </w:rPr>
              <w:t xml:space="preserve"> / SW09-SW10</w:t>
            </w:r>
          </w:p>
        </w:tc>
        <w:tc>
          <w:tcPr>
            <w:tcW w:w="4252" w:type="dxa"/>
          </w:tcPr>
          <w:p w:rsidR="00753740" w:rsidRPr="00572C95" w:rsidRDefault="00753740" w:rsidP="002A5750">
            <w:pPr>
              <w:cnfStyle w:val="100000000000" w:firstRow="1" w:lastRow="0" w:firstColumn="0" w:lastColumn="0" w:oddVBand="0" w:evenVBand="0" w:oddHBand="0" w:evenHBand="0" w:firstRowFirstColumn="0" w:firstRowLastColumn="0" w:lastRowFirstColumn="0" w:lastRowLastColumn="0"/>
              <w:rPr>
                <w:b w:val="0"/>
              </w:rPr>
            </w:pPr>
            <w:r w:rsidRPr="00572C95">
              <w:rPr>
                <w:rFonts w:cstheme="minorHAnsi"/>
                <w:b w:val="0"/>
              </w:rPr>
              <w:t>Termine</w:t>
            </w:r>
          </w:p>
        </w:tc>
      </w:tr>
      <w:tr w:rsidR="00753740" w:rsidRPr="00F35ECA" w:rsidTr="00572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
          <w:p w:rsidR="00753740" w:rsidRPr="00572C95" w:rsidRDefault="00753740" w:rsidP="002A5750">
            <w:pPr>
              <w:pStyle w:val="Listenabsatz"/>
              <w:numPr>
                <w:ilvl w:val="0"/>
                <w:numId w:val="16"/>
              </w:numPr>
              <w:ind w:left="284" w:hanging="142"/>
              <w:rPr>
                <w:b w:val="0"/>
              </w:rPr>
            </w:pPr>
            <w:r w:rsidRPr="00572C95">
              <w:rPr>
                <w:b w:val="0"/>
              </w:rPr>
              <w:t>Architektur / Design inhaltlich</w:t>
            </w:r>
          </w:p>
          <w:p w:rsidR="00753740" w:rsidRPr="00572C95" w:rsidRDefault="00753740" w:rsidP="002A5750">
            <w:pPr>
              <w:pStyle w:val="Listenabsatz"/>
              <w:numPr>
                <w:ilvl w:val="1"/>
                <w:numId w:val="16"/>
              </w:numPr>
              <w:rPr>
                <w:b w:val="0"/>
              </w:rPr>
            </w:pPr>
            <w:r w:rsidRPr="00572C95">
              <w:rPr>
                <w:b w:val="0"/>
              </w:rPr>
              <w:t>Physische Architektur</w:t>
            </w:r>
          </w:p>
          <w:p w:rsidR="00753740" w:rsidRPr="00572C95" w:rsidRDefault="00753740" w:rsidP="002A5750">
            <w:pPr>
              <w:pStyle w:val="Listenabsatz"/>
              <w:numPr>
                <w:ilvl w:val="1"/>
                <w:numId w:val="16"/>
              </w:numPr>
              <w:rPr>
                <w:b w:val="0"/>
              </w:rPr>
            </w:pPr>
            <w:r w:rsidRPr="00572C95">
              <w:rPr>
                <w:b w:val="0"/>
              </w:rPr>
              <w:t>Logische Architektur</w:t>
            </w:r>
          </w:p>
          <w:p w:rsidR="00753740" w:rsidRPr="00572C95" w:rsidRDefault="00753740" w:rsidP="002A5750">
            <w:pPr>
              <w:pStyle w:val="Listenabsatz"/>
              <w:numPr>
                <w:ilvl w:val="1"/>
                <w:numId w:val="16"/>
              </w:numPr>
              <w:rPr>
                <w:b w:val="0"/>
              </w:rPr>
            </w:pPr>
            <w:r w:rsidRPr="00572C95">
              <w:rPr>
                <w:b w:val="0"/>
              </w:rPr>
              <w:t>Schnittstellen zw. Packages</w:t>
            </w:r>
          </w:p>
          <w:p w:rsidR="00753740" w:rsidRPr="00572C95" w:rsidRDefault="00753740" w:rsidP="002A5750">
            <w:pPr>
              <w:pStyle w:val="Listenabsatz"/>
              <w:numPr>
                <w:ilvl w:val="1"/>
                <w:numId w:val="16"/>
              </w:numPr>
              <w:rPr>
                <w:b w:val="0"/>
              </w:rPr>
            </w:pPr>
            <w:r w:rsidRPr="00572C95">
              <w:rPr>
                <w:b w:val="0"/>
              </w:rPr>
              <w:t>Persistenz</w:t>
            </w:r>
          </w:p>
          <w:p w:rsidR="00753740" w:rsidRDefault="00753740" w:rsidP="002A5750">
            <w:pPr>
              <w:pStyle w:val="Listenabsatz"/>
              <w:numPr>
                <w:ilvl w:val="1"/>
                <w:numId w:val="16"/>
              </w:numPr>
              <w:rPr>
                <w:b w:val="0"/>
                <w:lang w:val="en-US"/>
              </w:rPr>
            </w:pPr>
            <w:r w:rsidRPr="00572C95">
              <w:rPr>
                <w:b w:val="0"/>
              </w:rPr>
              <w:t>Des</w:t>
            </w:r>
            <w:proofErr w:type="spellStart"/>
            <w:r>
              <w:rPr>
                <w:b w:val="0"/>
                <w:lang w:val="en-US"/>
              </w:rPr>
              <w:t>ign</w:t>
            </w:r>
            <w:proofErr w:type="spellEnd"/>
            <w:r>
              <w:rPr>
                <w:b w:val="0"/>
                <w:lang w:val="en-US"/>
              </w:rPr>
              <w:t xml:space="preserve"> Packages</w:t>
            </w:r>
          </w:p>
          <w:p w:rsidR="00753740" w:rsidRDefault="00753740" w:rsidP="002A5750">
            <w:pPr>
              <w:pStyle w:val="Listenabsatz"/>
              <w:numPr>
                <w:ilvl w:val="1"/>
                <w:numId w:val="16"/>
              </w:numPr>
              <w:rPr>
                <w:b w:val="0"/>
                <w:lang w:val="en-US"/>
              </w:rPr>
            </w:pPr>
            <w:proofErr w:type="spellStart"/>
            <w:r>
              <w:rPr>
                <w:b w:val="0"/>
                <w:lang w:val="en-US"/>
              </w:rPr>
              <w:t>Externes</w:t>
            </w:r>
            <w:proofErr w:type="spellEnd"/>
            <w:r>
              <w:rPr>
                <w:b w:val="0"/>
                <w:lang w:val="en-US"/>
              </w:rPr>
              <w:t xml:space="preserve"> Design</w:t>
            </w:r>
          </w:p>
          <w:p w:rsidR="00753740" w:rsidRDefault="00753740" w:rsidP="002A5750">
            <w:pPr>
              <w:pStyle w:val="Listenabsatz"/>
              <w:numPr>
                <w:ilvl w:val="1"/>
                <w:numId w:val="16"/>
              </w:numPr>
              <w:rPr>
                <w:b w:val="0"/>
                <w:lang w:val="en-US"/>
              </w:rPr>
            </w:pPr>
            <w:proofErr w:type="spellStart"/>
            <w:r>
              <w:rPr>
                <w:b w:val="0"/>
                <w:lang w:val="en-US"/>
              </w:rPr>
              <w:t>Besonderheiten</w:t>
            </w:r>
            <w:proofErr w:type="spellEnd"/>
            <w:r>
              <w:rPr>
                <w:b w:val="0"/>
                <w:lang w:val="en-US"/>
              </w:rPr>
              <w:t xml:space="preserve"> des Designs</w:t>
            </w:r>
          </w:p>
          <w:p w:rsidR="00753740" w:rsidRDefault="00753740" w:rsidP="002A5750">
            <w:pPr>
              <w:pStyle w:val="Listenabsatz"/>
              <w:numPr>
                <w:ilvl w:val="1"/>
                <w:numId w:val="16"/>
              </w:numPr>
              <w:rPr>
                <w:b w:val="0"/>
                <w:lang w:val="en-US"/>
              </w:rPr>
            </w:pPr>
            <w:proofErr w:type="spellStart"/>
            <w:r>
              <w:rPr>
                <w:b w:val="0"/>
                <w:lang w:val="en-US"/>
              </w:rPr>
              <w:t>Eingesetzte</w:t>
            </w:r>
            <w:proofErr w:type="spellEnd"/>
            <w:r>
              <w:rPr>
                <w:b w:val="0"/>
                <w:lang w:val="en-US"/>
              </w:rPr>
              <w:t xml:space="preserve"> </w:t>
            </w:r>
            <w:proofErr w:type="spellStart"/>
            <w:r>
              <w:rPr>
                <w:b w:val="0"/>
                <w:lang w:val="en-US"/>
              </w:rPr>
              <w:t>Technologien</w:t>
            </w:r>
            <w:proofErr w:type="spellEnd"/>
          </w:p>
          <w:p w:rsidR="00753740" w:rsidRDefault="00753740" w:rsidP="002A5750">
            <w:pPr>
              <w:pStyle w:val="Listenabsatz"/>
              <w:numPr>
                <w:ilvl w:val="1"/>
                <w:numId w:val="16"/>
              </w:numPr>
              <w:rPr>
                <w:b w:val="0"/>
                <w:lang w:val="en-US"/>
              </w:rPr>
            </w:pPr>
            <w:proofErr w:type="spellStart"/>
            <w:r>
              <w:rPr>
                <w:b w:val="0"/>
                <w:lang w:val="en-US"/>
              </w:rPr>
              <w:t>Dokumentation</w:t>
            </w:r>
            <w:proofErr w:type="spellEnd"/>
            <w:r>
              <w:rPr>
                <w:b w:val="0"/>
                <w:lang w:val="en-US"/>
              </w:rPr>
              <w:t xml:space="preserve"> der </w:t>
            </w:r>
            <w:proofErr w:type="spellStart"/>
            <w:r>
              <w:rPr>
                <w:b w:val="0"/>
                <w:lang w:val="en-US"/>
              </w:rPr>
              <w:t>Architektur</w:t>
            </w:r>
            <w:proofErr w:type="spellEnd"/>
          </w:p>
          <w:p w:rsidR="00753740" w:rsidRPr="00217BEB" w:rsidRDefault="00753740" w:rsidP="002A5750">
            <w:pPr>
              <w:pStyle w:val="Listenabsatz"/>
              <w:numPr>
                <w:ilvl w:val="0"/>
                <w:numId w:val="16"/>
              </w:numPr>
              <w:ind w:left="284" w:hanging="142"/>
              <w:rPr>
                <w:b w:val="0"/>
              </w:rPr>
            </w:pPr>
            <w:r w:rsidRPr="00217BEB">
              <w:rPr>
                <w:b w:val="0"/>
              </w:rPr>
              <w:t>Interner Release der V0.2 (</w:t>
            </w:r>
            <w:r w:rsidRPr="00217BEB">
              <w:rPr>
                <w:rFonts w:cstheme="minorHAnsi"/>
                <w:b w:val="0"/>
              </w:rPr>
              <w:t>siehe</w:t>
            </w:r>
            <w:r w:rsidRPr="00343453">
              <w:rPr>
                <w:b w:val="0"/>
              </w:rPr>
              <w:t xml:space="preserve"> </w:t>
            </w:r>
            <w:r w:rsidRPr="00343453">
              <w:fldChar w:fldCharType="begin"/>
            </w:r>
            <w:r w:rsidRPr="00343453">
              <w:rPr>
                <w:b w:val="0"/>
              </w:rPr>
              <w:instrText xml:space="preserve"> REF _Ref287371527 \r \h </w:instrText>
            </w:r>
            <w:r>
              <w:rPr>
                <w:b w:val="0"/>
              </w:rPr>
              <w:instrText xml:space="preserve"> \* MERGEFORMAT </w:instrText>
            </w:r>
            <w:r w:rsidRPr="00343453">
              <w:fldChar w:fldCharType="separate"/>
            </w:r>
            <w:r>
              <w:rPr>
                <w:b w:val="0"/>
              </w:rPr>
              <w:t>5.2.6</w:t>
            </w:r>
            <w:r w:rsidRPr="00343453">
              <w:fldChar w:fldCharType="end"/>
            </w:r>
            <w:r>
              <w:rPr>
                <w:rFonts w:cstheme="minorHAnsi"/>
                <w:b w:val="0"/>
              </w:rPr>
              <w:t xml:space="preserve"> </w:t>
            </w:r>
            <w:r w:rsidRPr="00343453">
              <w:rPr>
                <w:rFonts w:cstheme="minorHAnsi"/>
              </w:rPr>
              <w:fldChar w:fldCharType="begin"/>
            </w:r>
            <w:r w:rsidRPr="00343453">
              <w:rPr>
                <w:rFonts w:cstheme="minorHAnsi"/>
                <w:b w:val="0"/>
              </w:rPr>
              <w:instrText xml:space="preserve"> REF _Ref287371540 \h  \* MERGEFORMAT </w:instrText>
            </w:r>
            <w:r w:rsidRPr="00343453">
              <w:rPr>
                <w:rFonts w:cstheme="minorHAnsi"/>
              </w:rPr>
            </w:r>
            <w:r w:rsidRPr="00343453">
              <w:rPr>
                <w:rFonts w:cstheme="minorHAnsi"/>
              </w:rPr>
              <w:fldChar w:fldCharType="separate"/>
            </w:r>
            <w:r w:rsidRPr="004B137C">
              <w:rPr>
                <w:b w:val="0"/>
              </w:rPr>
              <w:t>Abgabe</w:t>
            </w:r>
            <w:r w:rsidRPr="00343453">
              <w:rPr>
                <w:rFonts w:cstheme="minorHAnsi"/>
              </w:rPr>
              <w:fldChar w:fldCharType="end"/>
            </w:r>
            <w:r w:rsidRPr="00217BEB">
              <w:rPr>
                <w:rFonts w:cstheme="minorHAnsi"/>
                <w:b w:val="0"/>
              </w:rPr>
              <w:t>)</w:t>
            </w:r>
          </w:p>
        </w:tc>
        <w:tc>
          <w:tcPr>
            <w:tcW w:w="4252" w:type="dxa"/>
          </w:tcPr>
          <w:p w:rsidR="00753740" w:rsidRPr="008864FE" w:rsidRDefault="00C212FC" w:rsidP="00A41354">
            <w:pPr>
              <w:pStyle w:val="Listenabsatz"/>
              <w:ind w:left="923" w:hanging="851"/>
              <w:cnfStyle w:val="000000100000" w:firstRow="0" w:lastRow="0" w:firstColumn="0" w:lastColumn="0" w:oddVBand="0" w:evenVBand="0" w:oddHBand="1" w:evenHBand="0" w:firstRowFirstColumn="0" w:firstRowLastColumn="0" w:lastRowFirstColumn="0" w:lastRowLastColumn="0"/>
            </w:pPr>
            <w:r w:rsidRPr="00C212FC">
              <w:t>03</w:t>
            </w:r>
            <w:r w:rsidR="00753740" w:rsidRPr="00C212FC">
              <w:t>.05.11:</w:t>
            </w:r>
            <w:r w:rsidR="00753740" w:rsidRPr="00C212FC">
              <w:tab/>
            </w:r>
            <w:r w:rsidR="00941EAB">
              <w:t>MS4</w:t>
            </w:r>
            <w:r w:rsidR="00A41354">
              <w:t xml:space="preserve"> - </w:t>
            </w:r>
            <w:r w:rsidR="008864FE">
              <w:t>I</w:t>
            </w:r>
            <w:r w:rsidR="008864FE" w:rsidRPr="008864FE">
              <w:t>nterner Release der V0.2 (</w:t>
            </w:r>
            <w:r w:rsidR="008864FE" w:rsidRPr="008864FE">
              <w:rPr>
                <w:rFonts w:cstheme="minorHAnsi"/>
              </w:rPr>
              <w:t>siehe</w:t>
            </w:r>
            <w:r w:rsidR="008864FE" w:rsidRPr="008864FE">
              <w:t xml:space="preserve"> </w:t>
            </w:r>
            <w:r w:rsidR="008864FE" w:rsidRPr="008864FE">
              <w:fldChar w:fldCharType="begin"/>
            </w:r>
            <w:r w:rsidR="008864FE" w:rsidRPr="008864FE">
              <w:instrText xml:space="preserve"> REF _Ref287371527 \r \h  \* MERGEFORMAT </w:instrText>
            </w:r>
            <w:r w:rsidR="008864FE" w:rsidRPr="008864FE">
              <w:fldChar w:fldCharType="separate"/>
            </w:r>
            <w:r w:rsidR="008864FE" w:rsidRPr="008864FE">
              <w:t>5.2.6</w:t>
            </w:r>
            <w:r w:rsidR="008864FE" w:rsidRPr="008864FE">
              <w:fldChar w:fldCharType="end"/>
            </w:r>
            <w:r w:rsidR="008864FE" w:rsidRPr="008864FE">
              <w:rPr>
                <w:rFonts w:cstheme="minorHAnsi"/>
              </w:rPr>
              <w:t xml:space="preserve"> </w:t>
            </w:r>
            <w:r w:rsidR="008864FE" w:rsidRPr="008864FE">
              <w:rPr>
                <w:rFonts w:cstheme="minorHAnsi"/>
              </w:rPr>
              <w:fldChar w:fldCharType="begin"/>
            </w:r>
            <w:r w:rsidR="008864FE" w:rsidRPr="008864FE">
              <w:rPr>
                <w:rFonts w:cstheme="minorHAnsi"/>
              </w:rPr>
              <w:instrText xml:space="preserve"> REF _Ref287371540 \h  \* MERGEFORMAT </w:instrText>
            </w:r>
            <w:r w:rsidR="008864FE" w:rsidRPr="008864FE">
              <w:rPr>
                <w:rFonts w:cstheme="minorHAnsi"/>
              </w:rPr>
            </w:r>
            <w:r w:rsidR="008864FE" w:rsidRPr="008864FE">
              <w:rPr>
                <w:rFonts w:cstheme="minorHAnsi"/>
              </w:rPr>
              <w:fldChar w:fldCharType="separate"/>
            </w:r>
            <w:r w:rsidR="008864FE" w:rsidRPr="008864FE">
              <w:t>Abgabe</w:t>
            </w:r>
            <w:r w:rsidR="008864FE" w:rsidRPr="008864FE">
              <w:rPr>
                <w:rFonts w:cstheme="minorHAnsi"/>
              </w:rPr>
              <w:fldChar w:fldCharType="end"/>
            </w:r>
            <w:r w:rsidR="008864FE" w:rsidRPr="008864FE">
              <w:rPr>
                <w:rFonts w:cstheme="minorHAnsi"/>
              </w:rPr>
              <w:t>)</w:t>
            </w:r>
          </w:p>
        </w:tc>
      </w:tr>
    </w:tbl>
    <w:p w:rsidR="00753740" w:rsidRPr="00217BEB" w:rsidRDefault="00753740" w:rsidP="00F01623"/>
    <w:tbl>
      <w:tblPr>
        <w:tblStyle w:val="MittlereSchattierung1-Akzent110"/>
        <w:tblW w:w="9072" w:type="dxa"/>
        <w:tblInd w:w="108" w:type="dxa"/>
        <w:tblLook w:val="04A0" w:firstRow="1" w:lastRow="0" w:firstColumn="1" w:lastColumn="0" w:noHBand="0" w:noVBand="1"/>
      </w:tblPr>
      <w:tblGrid>
        <w:gridCol w:w="4820"/>
        <w:gridCol w:w="4252"/>
      </w:tblGrid>
      <w:tr w:rsidR="00B73498" w:rsidRPr="005A0290" w:rsidTr="00572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
          <w:p w:rsidR="00B73498" w:rsidRPr="001427D5" w:rsidRDefault="00BF038F" w:rsidP="001B4401">
            <w:pPr>
              <w:rPr>
                <w:b w:val="0"/>
                <w:lang w:val="en-GB"/>
              </w:rPr>
            </w:pPr>
            <w:r w:rsidRPr="001427D5">
              <w:rPr>
                <w:b w:val="0"/>
                <w:lang w:val="en-GB"/>
              </w:rPr>
              <w:t>MS</w:t>
            </w:r>
            <w:r w:rsidR="00C675E7" w:rsidRPr="001427D5">
              <w:rPr>
                <w:b w:val="0"/>
                <w:lang w:val="en-GB"/>
              </w:rPr>
              <w:t>5</w:t>
            </w:r>
            <w:r w:rsidRPr="001427D5">
              <w:rPr>
                <w:b w:val="0"/>
                <w:lang w:val="en-GB"/>
              </w:rPr>
              <w:t xml:space="preserve">, </w:t>
            </w:r>
            <w:r w:rsidR="00753740" w:rsidRPr="001427D5">
              <w:rPr>
                <w:b w:val="0"/>
                <w:lang w:val="en-GB"/>
              </w:rPr>
              <w:t>Construction C2</w:t>
            </w:r>
            <w:r w:rsidR="00572C95" w:rsidRPr="001427D5">
              <w:rPr>
                <w:b w:val="0"/>
                <w:lang w:val="en-GB"/>
              </w:rPr>
              <w:t xml:space="preserve"> </w:t>
            </w:r>
            <w:r w:rsidR="00572C95" w:rsidRPr="001427D5">
              <w:rPr>
                <w:rFonts w:cstheme="minorHAnsi"/>
                <w:b w:val="0"/>
                <w:lang w:val="en-GB"/>
              </w:rPr>
              <w:t>/ 0</w:t>
            </w:r>
            <w:r w:rsidR="001427D5" w:rsidRPr="001427D5">
              <w:rPr>
                <w:rFonts w:cstheme="minorHAnsi"/>
                <w:b w:val="0"/>
                <w:lang w:val="en-GB"/>
              </w:rPr>
              <w:t>6</w:t>
            </w:r>
            <w:r w:rsidR="00634921" w:rsidRPr="001427D5">
              <w:rPr>
                <w:rFonts w:cstheme="minorHAnsi"/>
                <w:b w:val="0"/>
                <w:lang w:val="en-GB"/>
              </w:rPr>
              <w:t>.05</w:t>
            </w:r>
            <w:r w:rsidR="00572C95" w:rsidRPr="001427D5">
              <w:rPr>
                <w:rFonts w:cstheme="minorHAnsi"/>
                <w:b w:val="0"/>
                <w:lang w:val="en-GB"/>
              </w:rPr>
              <w:t>.-19.05.11 / SW1</w:t>
            </w:r>
            <w:r w:rsidR="001B4401" w:rsidRPr="001427D5">
              <w:rPr>
                <w:rFonts w:cstheme="minorHAnsi"/>
                <w:b w:val="0"/>
                <w:lang w:val="en-GB"/>
              </w:rPr>
              <w:t>1</w:t>
            </w:r>
            <w:r w:rsidR="00572C95" w:rsidRPr="001427D5">
              <w:rPr>
                <w:rFonts w:cstheme="minorHAnsi"/>
                <w:b w:val="0"/>
                <w:lang w:val="en-GB"/>
              </w:rPr>
              <w:t>-SW1</w:t>
            </w:r>
            <w:r w:rsidR="001B4401" w:rsidRPr="001427D5">
              <w:rPr>
                <w:rFonts w:cstheme="minorHAnsi"/>
                <w:b w:val="0"/>
                <w:lang w:val="en-GB"/>
              </w:rPr>
              <w:t>2</w:t>
            </w:r>
          </w:p>
        </w:tc>
        <w:tc>
          <w:tcPr>
            <w:tcW w:w="4252" w:type="dxa"/>
          </w:tcPr>
          <w:p w:rsidR="00B73498" w:rsidRPr="00572C95" w:rsidRDefault="00A555E9" w:rsidP="002F2230">
            <w:pPr>
              <w:cnfStyle w:val="100000000000" w:firstRow="1" w:lastRow="0" w:firstColumn="0" w:lastColumn="0" w:oddVBand="0" w:evenVBand="0" w:oddHBand="0" w:evenHBand="0" w:firstRowFirstColumn="0" w:firstRowLastColumn="0" w:lastRowFirstColumn="0" w:lastRowLastColumn="0"/>
              <w:rPr>
                <w:b w:val="0"/>
              </w:rPr>
            </w:pPr>
            <w:r w:rsidRPr="00572C95">
              <w:rPr>
                <w:rFonts w:cstheme="minorHAnsi"/>
                <w:b w:val="0"/>
              </w:rPr>
              <w:t>Termine</w:t>
            </w:r>
          </w:p>
        </w:tc>
      </w:tr>
      <w:tr w:rsidR="00B73498" w:rsidRPr="00F35ECA" w:rsidTr="00572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tcPr>
          <w:p w:rsidR="00B40E4B" w:rsidRPr="00572C95" w:rsidRDefault="00FA5432" w:rsidP="002F2230">
            <w:pPr>
              <w:pStyle w:val="Listenabsatz"/>
              <w:numPr>
                <w:ilvl w:val="0"/>
                <w:numId w:val="16"/>
              </w:numPr>
              <w:ind w:left="284" w:hanging="142"/>
              <w:rPr>
                <w:b w:val="0"/>
              </w:rPr>
            </w:pPr>
            <w:r w:rsidRPr="00572C95">
              <w:rPr>
                <w:b w:val="0"/>
              </w:rPr>
              <w:t>Architektur / Design inhaltlich</w:t>
            </w:r>
          </w:p>
          <w:p w:rsidR="00753740" w:rsidRPr="00572C95" w:rsidRDefault="00DF740E" w:rsidP="00753740">
            <w:pPr>
              <w:pStyle w:val="Listenabsatz"/>
              <w:numPr>
                <w:ilvl w:val="1"/>
                <w:numId w:val="16"/>
              </w:numPr>
              <w:rPr>
                <w:b w:val="0"/>
              </w:rPr>
            </w:pPr>
            <w:r w:rsidRPr="00DF740E">
              <w:rPr>
                <w:b w:val="0"/>
              </w:rPr>
              <w:t>Fertigstellung</w:t>
            </w:r>
            <w:r w:rsidRPr="00572C95">
              <w:rPr>
                <w:b w:val="0"/>
              </w:rPr>
              <w:t xml:space="preserve"> der </w:t>
            </w:r>
            <w:r w:rsidRPr="00DF740E">
              <w:rPr>
                <w:b w:val="0"/>
              </w:rPr>
              <w:t>Arbeiten</w:t>
            </w:r>
          </w:p>
          <w:p w:rsidR="0070453B" w:rsidRPr="00217BEB" w:rsidRDefault="00753740" w:rsidP="00343453">
            <w:pPr>
              <w:pStyle w:val="Listenabsatz"/>
              <w:numPr>
                <w:ilvl w:val="0"/>
                <w:numId w:val="16"/>
              </w:numPr>
              <w:ind w:left="284" w:hanging="142"/>
              <w:rPr>
                <w:b w:val="0"/>
              </w:rPr>
            </w:pPr>
            <w:r>
              <w:rPr>
                <w:b w:val="0"/>
              </w:rPr>
              <w:t>Interner Release der V0.3</w:t>
            </w:r>
            <w:r w:rsidR="002B51BA" w:rsidRPr="00217BEB">
              <w:rPr>
                <w:b w:val="0"/>
              </w:rPr>
              <w:t xml:space="preserve"> (</w:t>
            </w:r>
            <w:r w:rsidR="002B51BA" w:rsidRPr="00217BEB">
              <w:rPr>
                <w:rFonts w:cstheme="minorHAnsi"/>
                <w:b w:val="0"/>
              </w:rPr>
              <w:t>siehe</w:t>
            </w:r>
            <w:r w:rsidR="00343453" w:rsidRPr="00343453">
              <w:rPr>
                <w:b w:val="0"/>
              </w:rPr>
              <w:t xml:space="preserve"> </w:t>
            </w:r>
            <w:r w:rsidR="00343453" w:rsidRPr="00343453">
              <w:fldChar w:fldCharType="begin"/>
            </w:r>
            <w:r w:rsidR="00343453" w:rsidRPr="00343453">
              <w:rPr>
                <w:b w:val="0"/>
              </w:rPr>
              <w:instrText xml:space="preserve"> REF _Ref287371527 \r \h </w:instrText>
            </w:r>
            <w:r w:rsidR="00343453">
              <w:rPr>
                <w:b w:val="0"/>
              </w:rPr>
              <w:instrText xml:space="preserve"> \* MERGEFORMAT </w:instrText>
            </w:r>
            <w:r w:rsidR="00343453" w:rsidRPr="00343453">
              <w:fldChar w:fldCharType="separate"/>
            </w:r>
            <w:r w:rsidR="004B137C">
              <w:rPr>
                <w:b w:val="0"/>
              </w:rPr>
              <w:t>5.2.6</w:t>
            </w:r>
            <w:r w:rsidR="00343453" w:rsidRPr="00343453">
              <w:fldChar w:fldCharType="end"/>
            </w:r>
            <w:r w:rsidR="00343453">
              <w:rPr>
                <w:rFonts w:cstheme="minorHAnsi"/>
                <w:b w:val="0"/>
              </w:rPr>
              <w:t xml:space="preserve"> </w:t>
            </w:r>
            <w:r w:rsidR="00343453" w:rsidRPr="00343453">
              <w:rPr>
                <w:rFonts w:cstheme="minorHAnsi"/>
              </w:rPr>
              <w:fldChar w:fldCharType="begin"/>
            </w:r>
            <w:r w:rsidR="00343453" w:rsidRPr="00343453">
              <w:rPr>
                <w:rFonts w:cstheme="minorHAnsi"/>
                <w:b w:val="0"/>
              </w:rPr>
              <w:instrText xml:space="preserve"> REF _Ref287371540 \h  \* MERGEFORMAT </w:instrText>
            </w:r>
            <w:r w:rsidR="00343453" w:rsidRPr="00343453">
              <w:rPr>
                <w:rFonts w:cstheme="minorHAnsi"/>
              </w:rPr>
            </w:r>
            <w:r w:rsidR="00343453" w:rsidRPr="00343453">
              <w:rPr>
                <w:rFonts w:cstheme="minorHAnsi"/>
              </w:rPr>
              <w:fldChar w:fldCharType="separate"/>
            </w:r>
            <w:r w:rsidR="004B137C" w:rsidRPr="004B137C">
              <w:rPr>
                <w:b w:val="0"/>
              </w:rPr>
              <w:t>Abgabe</w:t>
            </w:r>
            <w:r w:rsidR="00343453" w:rsidRPr="00343453">
              <w:rPr>
                <w:rFonts w:cstheme="minorHAnsi"/>
              </w:rPr>
              <w:fldChar w:fldCharType="end"/>
            </w:r>
            <w:r w:rsidR="002B51BA" w:rsidRPr="00217BEB">
              <w:rPr>
                <w:rFonts w:cstheme="minorHAnsi"/>
                <w:b w:val="0"/>
              </w:rPr>
              <w:t>)</w:t>
            </w:r>
          </w:p>
        </w:tc>
        <w:tc>
          <w:tcPr>
            <w:tcW w:w="4252" w:type="dxa"/>
          </w:tcPr>
          <w:p w:rsidR="00B73498" w:rsidRPr="00BA7D4C" w:rsidRDefault="00B73498" w:rsidP="00604A7E">
            <w:pPr>
              <w:pStyle w:val="Listenabsatz"/>
              <w:ind w:left="923" w:hanging="851"/>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604A7E">
              <w:rPr>
                <w:lang w:val="en-US"/>
              </w:rPr>
              <w:t>7</w:t>
            </w:r>
            <w:r w:rsidRPr="00CB5B7E">
              <w:rPr>
                <w:lang w:val="en-US"/>
              </w:rPr>
              <w:t>.0</w:t>
            </w:r>
            <w:r>
              <w:rPr>
                <w:lang w:val="en-US"/>
              </w:rPr>
              <w:t>5</w:t>
            </w:r>
            <w:r w:rsidRPr="00CB5B7E">
              <w:rPr>
                <w:lang w:val="en-US"/>
              </w:rPr>
              <w:t>.11</w:t>
            </w:r>
            <w:r>
              <w:rPr>
                <w:lang w:val="en-US"/>
              </w:rPr>
              <w:t>:</w:t>
            </w:r>
            <w:r w:rsidRPr="00CB5B7E">
              <w:rPr>
                <w:lang w:val="en-US"/>
              </w:rPr>
              <w:tab/>
              <w:t>MS</w:t>
            </w:r>
            <w:r w:rsidR="00753740">
              <w:rPr>
                <w:lang w:val="en-US"/>
              </w:rPr>
              <w:t>5</w:t>
            </w:r>
            <w:r w:rsidR="00A41354">
              <w:rPr>
                <w:lang w:val="en-US"/>
              </w:rPr>
              <w:t xml:space="preserve"> - </w:t>
            </w:r>
            <w:r w:rsidR="003C2A33" w:rsidRPr="009F1698">
              <w:t>Abgabe</w:t>
            </w:r>
            <w:r w:rsidR="008E5764">
              <w:t xml:space="preserve"> </w:t>
            </w:r>
            <w:proofErr w:type="spellStart"/>
            <w:r w:rsidR="00053ACB">
              <w:rPr>
                <w:lang w:val="en-US"/>
              </w:rPr>
              <w:t>Architektur</w:t>
            </w:r>
            <w:proofErr w:type="spellEnd"/>
          </w:p>
        </w:tc>
      </w:tr>
    </w:tbl>
    <w:p w:rsidR="00C36675" w:rsidRDefault="00C36675" w:rsidP="00C36675"/>
    <w:p w:rsidR="00C36675" w:rsidRDefault="00C36675">
      <w:r>
        <w:br w:type="page"/>
      </w:r>
    </w:p>
    <w:p w:rsidR="00CC559E" w:rsidRDefault="0014617D" w:rsidP="00D36D35">
      <w:pPr>
        <w:pStyle w:val="berschrift4"/>
        <w:tabs>
          <w:tab w:val="left" w:pos="2430"/>
        </w:tabs>
      </w:pPr>
      <w:r>
        <w:lastRenderedPageBreak/>
        <w:t xml:space="preserve">Transition </w:t>
      </w:r>
      <w:r w:rsidR="00D36D35">
        <w:tab/>
      </w:r>
      <w:r w:rsidR="00ED17BD">
        <w:t>20</w:t>
      </w:r>
      <w:r w:rsidR="00CC559E" w:rsidRPr="005077B0">
        <w:t>.05.-03.06.11 /</w:t>
      </w:r>
      <w:r w:rsidR="00074663" w:rsidRPr="00D36D35">
        <w:t>SW1</w:t>
      </w:r>
      <w:r w:rsidR="001B4401">
        <w:t>3</w:t>
      </w:r>
      <w:r w:rsidR="00074663" w:rsidRPr="00D36D35">
        <w:t>-</w:t>
      </w:r>
      <w:r w:rsidR="00CC559E" w:rsidRPr="005077B0">
        <w:t>SW14</w:t>
      </w:r>
    </w:p>
    <w:tbl>
      <w:tblPr>
        <w:tblStyle w:val="MittlereSchattierung1-Akzent110"/>
        <w:tblW w:w="9072" w:type="dxa"/>
        <w:tblInd w:w="108" w:type="dxa"/>
        <w:tblLook w:val="04A0" w:firstRow="1" w:lastRow="0" w:firstColumn="1" w:lastColumn="0" w:noHBand="0" w:noVBand="1"/>
      </w:tblPr>
      <w:tblGrid>
        <w:gridCol w:w="4591"/>
        <w:gridCol w:w="4481"/>
      </w:tblGrid>
      <w:tr w:rsidR="00CC559E" w:rsidRPr="00BA7D4C" w:rsidTr="004A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CC559E" w:rsidRPr="00BA7D4C" w:rsidRDefault="00C675E7" w:rsidP="004A05BE">
            <w:pPr>
              <w:rPr>
                <w:b w:val="0"/>
              </w:rPr>
            </w:pPr>
            <w:r>
              <w:rPr>
                <w:rFonts w:cstheme="minorHAnsi"/>
                <w:b w:val="0"/>
              </w:rPr>
              <w:t>MS6</w:t>
            </w:r>
            <w:r w:rsidR="00BF038F">
              <w:rPr>
                <w:rFonts w:cstheme="minorHAnsi"/>
                <w:b w:val="0"/>
              </w:rPr>
              <w:t xml:space="preserve">, </w:t>
            </w:r>
            <w:r w:rsidR="00CC559E" w:rsidRPr="00BA7D4C">
              <w:rPr>
                <w:rFonts w:cstheme="minorHAnsi"/>
                <w:b w:val="0"/>
              </w:rPr>
              <w:t>Transition T1</w:t>
            </w:r>
          </w:p>
        </w:tc>
        <w:tc>
          <w:tcPr>
            <w:tcW w:w="4481" w:type="dxa"/>
          </w:tcPr>
          <w:p w:rsidR="00CC559E" w:rsidRPr="00BA7D4C" w:rsidRDefault="00A555E9" w:rsidP="004A05BE">
            <w:pPr>
              <w:cnfStyle w:val="100000000000" w:firstRow="1" w:lastRow="0" w:firstColumn="0" w:lastColumn="0" w:oddVBand="0" w:evenVBand="0" w:oddHBand="0" w:evenHBand="0" w:firstRowFirstColumn="0" w:firstRowLastColumn="0" w:lastRowFirstColumn="0" w:lastRowLastColumn="0"/>
              <w:rPr>
                <w:b w:val="0"/>
              </w:rPr>
            </w:pPr>
            <w:r w:rsidRPr="00D36D35">
              <w:rPr>
                <w:rFonts w:cstheme="minorHAnsi"/>
                <w:b w:val="0"/>
              </w:rPr>
              <w:t>Termine</w:t>
            </w:r>
          </w:p>
        </w:tc>
      </w:tr>
      <w:tr w:rsidR="00CC559E" w:rsidRPr="00BA7D4C" w:rsidTr="004A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1" w:type="dxa"/>
          </w:tcPr>
          <w:p w:rsidR="0001421C" w:rsidRDefault="0001421C" w:rsidP="004A05BE">
            <w:pPr>
              <w:pStyle w:val="Listenabsatz"/>
              <w:numPr>
                <w:ilvl w:val="0"/>
                <w:numId w:val="16"/>
              </w:numPr>
              <w:ind w:left="284" w:hanging="142"/>
              <w:rPr>
                <w:b w:val="0"/>
              </w:rPr>
            </w:pPr>
            <w:r w:rsidRPr="00217BEB">
              <w:rPr>
                <w:b w:val="0"/>
              </w:rPr>
              <w:t>Release der V</w:t>
            </w:r>
            <w:r w:rsidR="009636A2" w:rsidRPr="00217BEB">
              <w:rPr>
                <w:b w:val="0"/>
              </w:rPr>
              <w:t>1</w:t>
            </w:r>
            <w:r w:rsidRPr="00217BEB">
              <w:rPr>
                <w:b w:val="0"/>
              </w:rPr>
              <w:t>.</w:t>
            </w:r>
            <w:r w:rsidR="009636A2" w:rsidRPr="00217BEB">
              <w:rPr>
                <w:b w:val="0"/>
              </w:rPr>
              <w:t>0</w:t>
            </w:r>
            <w:r w:rsidRPr="00217BEB">
              <w:rPr>
                <w:b w:val="0"/>
              </w:rPr>
              <w:t xml:space="preserve"> (</w:t>
            </w:r>
            <w:r w:rsidRPr="00217BEB">
              <w:rPr>
                <w:rFonts w:cstheme="minorHAnsi"/>
                <w:b w:val="0"/>
              </w:rPr>
              <w:t>siehe</w:t>
            </w:r>
            <w:r w:rsidR="00343453">
              <w:rPr>
                <w:rFonts w:cstheme="minorHAnsi"/>
                <w:b w:val="0"/>
              </w:rPr>
              <w:t xml:space="preserve"> </w:t>
            </w:r>
            <w:r w:rsidR="007B1443">
              <w:fldChar w:fldCharType="begin"/>
            </w:r>
            <w:r w:rsidR="007B1443">
              <w:instrText xml:space="preserve"> REF _Ref287270950 \r \h  \* MERGEFORMAT </w:instrText>
            </w:r>
            <w:r w:rsidR="007B1443">
              <w:fldChar w:fldCharType="separate"/>
            </w:r>
            <w:r w:rsidR="004B137C" w:rsidRPr="004B137C">
              <w:rPr>
                <w:rFonts w:cstheme="minorHAnsi"/>
                <w:b w:val="0"/>
              </w:rPr>
              <w:t>5.2.6</w:t>
            </w:r>
            <w:r w:rsidR="007B1443">
              <w:fldChar w:fldCharType="end"/>
            </w:r>
            <w:r w:rsidR="00343453">
              <w:t xml:space="preserve"> </w:t>
            </w:r>
            <w:r w:rsidR="007B1443">
              <w:fldChar w:fldCharType="begin"/>
            </w:r>
            <w:r w:rsidR="007B1443">
              <w:instrText xml:space="preserve"> REF _Ref287270960 \h  \* MERGEFORMAT </w:instrText>
            </w:r>
            <w:r w:rsidR="007B1443">
              <w:fldChar w:fldCharType="separate"/>
            </w:r>
            <w:r w:rsidR="004B137C" w:rsidRPr="004B137C">
              <w:rPr>
                <w:b w:val="0"/>
              </w:rPr>
              <w:t>Abgabe</w:t>
            </w:r>
            <w:r w:rsidR="007B1443">
              <w:fldChar w:fldCharType="end"/>
            </w:r>
            <w:r w:rsidRPr="00217BEB">
              <w:rPr>
                <w:rFonts w:cstheme="minorHAnsi"/>
                <w:b w:val="0"/>
              </w:rPr>
              <w:t>)</w:t>
            </w:r>
          </w:p>
          <w:p w:rsidR="001E57F8" w:rsidRDefault="001E57F8" w:rsidP="004A05BE">
            <w:pPr>
              <w:pStyle w:val="Listenabsatz"/>
              <w:numPr>
                <w:ilvl w:val="0"/>
                <w:numId w:val="16"/>
              </w:numPr>
              <w:ind w:left="284" w:hanging="142"/>
              <w:rPr>
                <w:b w:val="0"/>
              </w:rPr>
            </w:pPr>
            <w:proofErr w:type="spellStart"/>
            <w:r>
              <w:rPr>
                <w:b w:val="0"/>
              </w:rPr>
              <w:t>Deployment</w:t>
            </w:r>
            <w:proofErr w:type="spellEnd"/>
            <w:r w:rsidR="00183B79">
              <w:rPr>
                <w:b w:val="0"/>
              </w:rPr>
              <w:t xml:space="preserve"> V1.0 </w:t>
            </w:r>
            <w:r>
              <w:rPr>
                <w:b w:val="0"/>
              </w:rPr>
              <w:t>ausführen</w:t>
            </w:r>
          </w:p>
          <w:p w:rsidR="00437DD7" w:rsidRDefault="00437DD7" w:rsidP="004A05BE">
            <w:pPr>
              <w:pStyle w:val="Listenabsatz"/>
              <w:numPr>
                <w:ilvl w:val="0"/>
                <w:numId w:val="16"/>
              </w:numPr>
              <w:ind w:left="284" w:hanging="142"/>
              <w:rPr>
                <w:b w:val="0"/>
              </w:rPr>
            </w:pPr>
            <w:r>
              <w:rPr>
                <w:b w:val="0"/>
              </w:rPr>
              <w:t>Präsentation</w:t>
            </w:r>
          </w:p>
          <w:p w:rsidR="00437DD7" w:rsidRDefault="00437DD7" w:rsidP="00437DD7">
            <w:pPr>
              <w:pStyle w:val="Listenabsatz"/>
              <w:numPr>
                <w:ilvl w:val="1"/>
                <w:numId w:val="16"/>
              </w:numPr>
              <w:rPr>
                <w:b w:val="0"/>
              </w:rPr>
            </w:pPr>
            <w:r>
              <w:rPr>
                <w:b w:val="0"/>
              </w:rPr>
              <w:t>Fertigstellen</w:t>
            </w:r>
          </w:p>
          <w:p w:rsidR="00093F94" w:rsidRDefault="00437DD7" w:rsidP="00093F94">
            <w:pPr>
              <w:pStyle w:val="Listenabsatz"/>
              <w:numPr>
                <w:ilvl w:val="1"/>
                <w:numId w:val="16"/>
              </w:numPr>
              <w:rPr>
                <w:b w:val="0"/>
              </w:rPr>
            </w:pPr>
            <w:r>
              <w:rPr>
                <w:b w:val="0"/>
              </w:rPr>
              <w:t>Präsentieren</w:t>
            </w:r>
          </w:p>
          <w:p w:rsidR="00093F94" w:rsidRPr="00093F94" w:rsidRDefault="00093F94" w:rsidP="00093F94">
            <w:pPr>
              <w:pStyle w:val="Listenabsatz"/>
              <w:numPr>
                <w:ilvl w:val="1"/>
                <w:numId w:val="16"/>
              </w:numPr>
              <w:rPr>
                <w:b w:val="0"/>
              </w:rPr>
            </w:pPr>
            <w:r w:rsidRPr="00093F94">
              <w:rPr>
                <w:b w:val="0"/>
              </w:rPr>
              <w:t>Demo der V1.0</w:t>
            </w:r>
          </w:p>
          <w:p w:rsidR="001B10EE" w:rsidRDefault="001B10EE" w:rsidP="004A05BE">
            <w:pPr>
              <w:pStyle w:val="Listenabsatz"/>
              <w:numPr>
                <w:ilvl w:val="0"/>
                <w:numId w:val="16"/>
              </w:numPr>
              <w:ind w:left="284" w:hanging="142"/>
              <w:rPr>
                <w:b w:val="0"/>
              </w:rPr>
            </w:pPr>
            <w:r>
              <w:rPr>
                <w:b w:val="0"/>
              </w:rPr>
              <w:t>Testspezifikationen und Protokolle</w:t>
            </w:r>
          </w:p>
          <w:p w:rsidR="001B10EE" w:rsidRDefault="001B10EE" w:rsidP="004A05BE">
            <w:pPr>
              <w:pStyle w:val="Listenabsatz"/>
              <w:numPr>
                <w:ilvl w:val="0"/>
                <w:numId w:val="16"/>
              </w:numPr>
              <w:ind w:left="284" w:hanging="142"/>
              <w:rPr>
                <w:b w:val="0"/>
              </w:rPr>
            </w:pPr>
            <w:r>
              <w:rPr>
                <w:b w:val="0"/>
              </w:rPr>
              <w:t>Installationsanleitung</w:t>
            </w:r>
          </w:p>
          <w:p w:rsidR="001B10EE" w:rsidRDefault="00E951A1" w:rsidP="004A05BE">
            <w:pPr>
              <w:pStyle w:val="Listenabsatz"/>
              <w:numPr>
                <w:ilvl w:val="0"/>
                <w:numId w:val="16"/>
              </w:numPr>
              <w:ind w:left="284" w:hanging="142"/>
              <w:rPr>
                <w:b w:val="0"/>
              </w:rPr>
            </w:pPr>
            <w:r>
              <w:rPr>
                <w:b w:val="0"/>
              </w:rPr>
              <w:t>Screenshots von Teilen der SW</w:t>
            </w:r>
          </w:p>
          <w:p w:rsidR="00CC559E" w:rsidRPr="00315EE7" w:rsidRDefault="00151706" w:rsidP="004A05BE">
            <w:pPr>
              <w:pStyle w:val="Listenabsatz"/>
              <w:numPr>
                <w:ilvl w:val="0"/>
                <w:numId w:val="16"/>
              </w:numPr>
              <w:ind w:left="284" w:hanging="142"/>
              <w:rPr>
                <w:b w:val="0"/>
              </w:rPr>
            </w:pPr>
            <w:r w:rsidRPr="00315EE7">
              <w:rPr>
                <w:b w:val="0"/>
              </w:rPr>
              <w:t>Benutzerhandbuch</w:t>
            </w:r>
          </w:p>
          <w:p w:rsidR="00151706" w:rsidRPr="00315EE7" w:rsidRDefault="00E94CC8" w:rsidP="004A05BE">
            <w:pPr>
              <w:pStyle w:val="Listenabsatz"/>
              <w:numPr>
                <w:ilvl w:val="0"/>
                <w:numId w:val="16"/>
              </w:numPr>
              <w:ind w:left="284" w:hanging="142"/>
              <w:rPr>
                <w:b w:val="0"/>
              </w:rPr>
            </w:pPr>
            <w:proofErr w:type="spellStart"/>
            <w:r w:rsidRPr="00315EE7">
              <w:rPr>
                <w:b w:val="0"/>
              </w:rPr>
              <w:t>Projektmonitoring</w:t>
            </w:r>
            <w:proofErr w:type="spellEnd"/>
            <w:r w:rsidRPr="00315EE7">
              <w:rPr>
                <w:b w:val="0"/>
              </w:rPr>
              <w:t xml:space="preserve"> Auswertung</w:t>
            </w:r>
          </w:p>
          <w:p w:rsidR="00CC559E" w:rsidRPr="00315EE7" w:rsidRDefault="007B4CE9" w:rsidP="00315EE7">
            <w:pPr>
              <w:pStyle w:val="Listenabsatz"/>
              <w:numPr>
                <w:ilvl w:val="0"/>
                <w:numId w:val="16"/>
              </w:numPr>
              <w:ind w:left="284" w:hanging="142"/>
              <w:rPr>
                <w:b w:val="0"/>
              </w:rPr>
            </w:pPr>
            <w:r w:rsidRPr="00315EE7">
              <w:rPr>
                <w:b w:val="0"/>
              </w:rPr>
              <w:t>Erklärung eigenständige Arbeit</w:t>
            </w:r>
          </w:p>
        </w:tc>
        <w:tc>
          <w:tcPr>
            <w:tcW w:w="4481" w:type="dxa"/>
          </w:tcPr>
          <w:p w:rsidR="00CC559E" w:rsidRDefault="00CC559E" w:rsidP="00A72032">
            <w:pPr>
              <w:pStyle w:val="Listenabsatz"/>
              <w:ind w:left="923" w:hanging="851"/>
              <w:cnfStyle w:val="000000100000" w:firstRow="0" w:lastRow="0" w:firstColumn="0" w:lastColumn="0" w:oddVBand="0" w:evenVBand="0" w:oddHBand="1" w:evenHBand="0" w:firstRowFirstColumn="0" w:firstRowLastColumn="0" w:lastRowFirstColumn="0" w:lastRowLastColumn="0"/>
            </w:pPr>
            <w:r w:rsidRPr="00BA7D4C">
              <w:t>0</w:t>
            </w:r>
            <w:r w:rsidR="00053ACB">
              <w:t>1</w:t>
            </w:r>
            <w:r w:rsidR="00753740">
              <w:t>.06.11</w:t>
            </w:r>
            <w:r w:rsidR="00753740">
              <w:tab/>
              <w:t>MS6</w:t>
            </w:r>
            <w:r w:rsidRPr="00BA7D4C">
              <w:t xml:space="preserve"> </w:t>
            </w:r>
            <w:r w:rsidR="00053ACB">
              <w:t>-</w:t>
            </w:r>
            <w:r w:rsidR="00A72032">
              <w:t xml:space="preserve"> Schlusspräsentation</w:t>
            </w:r>
          </w:p>
          <w:p w:rsidR="00053ACB" w:rsidRDefault="00053ACB" w:rsidP="00053ACB">
            <w:pPr>
              <w:pStyle w:val="Listenabsatz"/>
              <w:ind w:left="923" w:hanging="851"/>
              <w:cnfStyle w:val="000000100000" w:firstRow="0" w:lastRow="0" w:firstColumn="0" w:lastColumn="0" w:oddVBand="0" w:evenVBand="0" w:oddHBand="1" w:evenHBand="0" w:firstRowFirstColumn="0" w:firstRowLastColumn="0" w:lastRowFirstColumn="0" w:lastRowLastColumn="0"/>
            </w:pPr>
            <w:r>
              <w:t>03.06.11</w:t>
            </w:r>
            <w:r w:rsidRPr="00BA7D4C">
              <w:tab/>
              <w:t>MS</w:t>
            </w:r>
            <w:r>
              <w:t>6</w:t>
            </w:r>
            <w:r w:rsidRPr="00BA7D4C">
              <w:t xml:space="preserve"> </w:t>
            </w:r>
            <w:r>
              <w:t>-</w:t>
            </w:r>
            <w:r w:rsidRPr="00BA7D4C">
              <w:t xml:space="preserve"> Abgabe</w:t>
            </w:r>
            <w:r>
              <w:t xml:space="preserve"> Transition</w:t>
            </w:r>
          </w:p>
          <w:p w:rsidR="00053ACB" w:rsidRPr="00BA7D4C" w:rsidRDefault="00053ACB" w:rsidP="00A72032">
            <w:pPr>
              <w:pStyle w:val="Listenabsatz"/>
              <w:ind w:left="923" w:hanging="851"/>
              <w:cnfStyle w:val="000000100000" w:firstRow="0" w:lastRow="0" w:firstColumn="0" w:lastColumn="0" w:oddVBand="0" w:evenVBand="0" w:oddHBand="1" w:evenHBand="0" w:firstRowFirstColumn="0" w:firstRowLastColumn="0" w:lastRowFirstColumn="0" w:lastRowLastColumn="0"/>
            </w:pPr>
          </w:p>
        </w:tc>
      </w:tr>
    </w:tbl>
    <w:p w:rsidR="00077C25" w:rsidRPr="005077B0" w:rsidRDefault="00077C25" w:rsidP="005077B0">
      <w:pPr>
        <w:pStyle w:val="berschrift3"/>
      </w:pPr>
      <w:bookmarkStart w:id="102" w:name="_Besprechungen"/>
      <w:bookmarkStart w:id="103" w:name="_Toc286936110"/>
      <w:bookmarkStart w:id="104" w:name="_Ref287196061"/>
      <w:bookmarkStart w:id="105" w:name="_Ref287196071"/>
      <w:bookmarkStart w:id="106" w:name="_Ref287196081"/>
      <w:bookmarkStart w:id="107" w:name="_Ref287196098"/>
      <w:bookmarkStart w:id="108" w:name="_Ref287196103"/>
      <w:bookmarkStart w:id="109" w:name="_Toc287278374"/>
      <w:bookmarkStart w:id="110" w:name="_Toc293503409"/>
      <w:bookmarkEnd w:id="102"/>
      <w:r w:rsidRPr="005077B0">
        <w:t>Besprechungen</w:t>
      </w:r>
      <w:bookmarkEnd w:id="103"/>
      <w:bookmarkEnd w:id="104"/>
      <w:bookmarkEnd w:id="105"/>
      <w:bookmarkEnd w:id="106"/>
      <w:bookmarkEnd w:id="107"/>
      <w:bookmarkEnd w:id="108"/>
      <w:bookmarkEnd w:id="109"/>
      <w:bookmarkEnd w:id="110"/>
    </w:p>
    <w:p w:rsidR="00077C25" w:rsidRDefault="00077C25" w:rsidP="005077B0">
      <w:r>
        <w:t>Teambesprechungen werden zweimal wöchentlich durchgeführt:</w:t>
      </w:r>
    </w:p>
    <w:p w:rsidR="00077C25" w:rsidRDefault="00077C25" w:rsidP="000133FC">
      <w:pPr>
        <w:pStyle w:val="Listenabsatz"/>
        <w:numPr>
          <w:ilvl w:val="0"/>
          <w:numId w:val="15"/>
        </w:numPr>
      </w:pPr>
      <w:r>
        <w:t>Montags, 12:</w:t>
      </w:r>
      <w:r w:rsidR="002A1573">
        <w:t>15</w:t>
      </w:r>
      <w:r>
        <w:t xml:space="preserve"> bis 13:00, kurze Besprechung</w:t>
      </w:r>
    </w:p>
    <w:p w:rsidR="00077C25" w:rsidRDefault="00077C25" w:rsidP="000133FC">
      <w:pPr>
        <w:pStyle w:val="Listenabsatz"/>
        <w:numPr>
          <w:ilvl w:val="0"/>
          <w:numId w:val="15"/>
        </w:numPr>
      </w:pPr>
      <w:r>
        <w:t>Donnerstags, umfassende Besprechung am Nachmittag (2 Stunden)</w:t>
      </w:r>
    </w:p>
    <w:p w:rsidR="00910D25" w:rsidRDefault="00077C25" w:rsidP="005077B0">
      <w:r>
        <w:t>Ort: in einem zur Verfügung stehenden Zimmer an der HSR</w:t>
      </w:r>
      <w:r>
        <w:br/>
        <w:t>Teilnehmer: EL, HC, SD, TD, WR</w:t>
      </w:r>
    </w:p>
    <w:p w:rsidR="00077C25" w:rsidRDefault="00077C25" w:rsidP="005077B0">
      <w:r>
        <w:t>Die Meetings dienen zum Austausch in der Gruppe, zur Besprechung anstehender Arbeiten, deren Koordinierung im Team und zum Erarbeiten von Lösungsansätzen für angefallene Probleme.</w:t>
      </w:r>
      <w:r>
        <w:br/>
        <w:t>Die Besprechungen am Donnerstag beinhalten auch die Meilenstein Reviews und weitere Besprechungen mit dem Betreuer. Zu jeder Besprechung wird ein Sitzungsprotokoll geführt (siehe</w:t>
      </w:r>
      <w:r w:rsidR="00EF26C2">
        <w:t xml:space="preserve"> externe Dokumente: </w:t>
      </w:r>
      <w:r>
        <w:t>Sitzungsprotokolle)</w:t>
      </w:r>
      <w:r w:rsidR="005C7862">
        <w:t>.</w:t>
      </w:r>
    </w:p>
    <w:p w:rsidR="00077C25" w:rsidRPr="005077B0" w:rsidRDefault="00077C25" w:rsidP="005077B0">
      <w:pPr>
        <w:pStyle w:val="berschrift3"/>
      </w:pPr>
      <w:bookmarkStart w:id="111" w:name="_Abgabe"/>
      <w:bookmarkStart w:id="112" w:name="_Toc286936111"/>
      <w:bookmarkStart w:id="113" w:name="_Ref287270950"/>
      <w:bookmarkStart w:id="114" w:name="_Ref287270960"/>
      <w:bookmarkStart w:id="115" w:name="_Toc287278375"/>
      <w:bookmarkStart w:id="116" w:name="_Ref287371527"/>
      <w:bookmarkStart w:id="117" w:name="_Ref287371540"/>
      <w:bookmarkStart w:id="118" w:name="_Toc293503410"/>
      <w:bookmarkEnd w:id="111"/>
      <w:r w:rsidRPr="005077B0">
        <w:t>Abgabe</w:t>
      </w:r>
      <w:bookmarkEnd w:id="112"/>
      <w:bookmarkEnd w:id="113"/>
      <w:bookmarkEnd w:id="114"/>
      <w:bookmarkEnd w:id="115"/>
      <w:bookmarkEnd w:id="116"/>
      <w:bookmarkEnd w:id="117"/>
      <w:bookmarkEnd w:id="118"/>
    </w:p>
    <w:p w:rsidR="00B73498" w:rsidRDefault="00B73498" w:rsidP="00B73498">
      <w:pPr>
        <w:shd w:val="clear" w:color="auto" w:fill="FFFFFF" w:themeFill="background1"/>
      </w:pPr>
      <w:bookmarkStart w:id="119" w:name="_Toc286936112"/>
      <w:r>
        <w:t>Folgende Versionen sind vorgesehen:</w:t>
      </w:r>
    </w:p>
    <w:tbl>
      <w:tblPr>
        <w:tblStyle w:val="MittlereSchattierung1-Akzent110"/>
        <w:tblW w:w="0" w:type="auto"/>
        <w:tblLook w:val="04A0" w:firstRow="1" w:lastRow="0" w:firstColumn="1" w:lastColumn="0" w:noHBand="0" w:noVBand="1"/>
      </w:tblPr>
      <w:tblGrid>
        <w:gridCol w:w="1188"/>
        <w:gridCol w:w="1890"/>
        <w:gridCol w:w="4500"/>
        <w:gridCol w:w="1634"/>
      </w:tblGrid>
      <w:tr w:rsidR="00B73498" w:rsidTr="002F22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73498" w:rsidRDefault="00B73498" w:rsidP="002F2230">
            <w:r>
              <w:t>Version</w:t>
            </w:r>
          </w:p>
        </w:tc>
        <w:tc>
          <w:tcPr>
            <w:tcW w:w="1890" w:type="dxa"/>
          </w:tcPr>
          <w:p w:rsidR="00B73498" w:rsidRDefault="00B73498" w:rsidP="002F2230">
            <w:pPr>
              <w:cnfStyle w:val="100000000000" w:firstRow="1" w:lastRow="0" w:firstColumn="0" w:lastColumn="0" w:oddVBand="0" w:evenVBand="0" w:oddHBand="0" w:evenHBand="0" w:firstRowFirstColumn="0" w:firstRowLastColumn="0" w:lastRowFirstColumn="0" w:lastRowLastColumn="0"/>
            </w:pPr>
            <w:r>
              <w:t>Typ</w:t>
            </w:r>
          </w:p>
        </w:tc>
        <w:tc>
          <w:tcPr>
            <w:tcW w:w="4500" w:type="dxa"/>
          </w:tcPr>
          <w:p w:rsidR="00B73498" w:rsidRDefault="00B73498" w:rsidP="002F2230">
            <w:pPr>
              <w:cnfStyle w:val="100000000000" w:firstRow="1" w:lastRow="0" w:firstColumn="0" w:lastColumn="0" w:oddVBand="0" w:evenVBand="0" w:oddHBand="0" w:evenHBand="0" w:firstRowFirstColumn="0" w:firstRowLastColumn="0" w:lastRowFirstColumn="0" w:lastRowLastColumn="0"/>
            </w:pPr>
            <w:r>
              <w:t>Beschreibung</w:t>
            </w:r>
          </w:p>
        </w:tc>
        <w:tc>
          <w:tcPr>
            <w:tcW w:w="1634" w:type="dxa"/>
          </w:tcPr>
          <w:p w:rsidR="00B73498" w:rsidRDefault="00B73498" w:rsidP="002F2230">
            <w:pPr>
              <w:cnfStyle w:val="100000000000" w:firstRow="1" w:lastRow="0" w:firstColumn="0" w:lastColumn="0" w:oddVBand="0" w:evenVBand="0" w:oddHBand="0" w:evenHBand="0" w:firstRowFirstColumn="0" w:firstRowLastColumn="0" w:lastRowFirstColumn="0" w:lastRowLastColumn="0"/>
            </w:pPr>
            <w:r>
              <w:t>Datum</w:t>
            </w:r>
          </w:p>
        </w:tc>
      </w:tr>
      <w:tr w:rsidR="00B73498" w:rsidTr="002F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73498" w:rsidRDefault="00B73498" w:rsidP="002F2230">
            <w:r>
              <w:t>0.1</w:t>
            </w:r>
          </w:p>
        </w:tc>
        <w:tc>
          <w:tcPr>
            <w:tcW w:w="1890" w:type="dxa"/>
          </w:tcPr>
          <w:p w:rsidR="00B73498" w:rsidRDefault="00803789" w:rsidP="00803789">
            <w:pPr>
              <w:cnfStyle w:val="000000100000" w:firstRow="0" w:lastRow="0" w:firstColumn="0" w:lastColumn="0" w:oddVBand="0" w:evenVBand="0" w:oddHBand="1" w:evenHBand="0" w:firstRowFirstColumn="0" w:firstRowLastColumn="0" w:lastRowFirstColumn="0" w:lastRowLastColumn="0"/>
            </w:pPr>
            <w:r>
              <w:t>Architekturp</w:t>
            </w:r>
            <w:r w:rsidR="00B73498">
              <w:t>rototyp</w:t>
            </w:r>
          </w:p>
        </w:tc>
        <w:tc>
          <w:tcPr>
            <w:tcW w:w="4500" w:type="dxa"/>
          </w:tcPr>
          <w:p w:rsidR="00B73498" w:rsidRDefault="00B73498" w:rsidP="002F2230">
            <w:pPr>
              <w:cnfStyle w:val="000000100000" w:firstRow="0" w:lastRow="0" w:firstColumn="0" w:lastColumn="0" w:oddVBand="0" w:evenVBand="0" w:oddHBand="1" w:evenHBand="0" w:firstRowFirstColumn="0" w:firstRowLastColumn="0" w:lastRowFirstColumn="0" w:lastRowLastColumn="0"/>
            </w:pPr>
            <w:r>
              <w:t>Basissystem, Datenstrukturen</w:t>
            </w:r>
          </w:p>
        </w:tc>
        <w:tc>
          <w:tcPr>
            <w:tcW w:w="1634" w:type="dxa"/>
          </w:tcPr>
          <w:p w:rsidR="00B73498" w:rsidRDefault="00B73498" w:rsidP="007421CA">
            <w:pPr>
              <w:cnfStyle w:val="000000100000" w:firstRow="0" w:lastRow="0" w:firstColumn="0" w:lastColumn="0" w:oddVBand="0" w:evenVBand="0" w:oddHBand="1" w:evenHBand="0" w:firstRowFirstColumn="0" w:firstRowLastColumn="0" w:lastRowFirstColumn="0" w:lastRowLastColumn="0"/>
            </w:pPr>
            <w:r>
              <w:t>1</w:t>
            </w:r>
            <w:r w:rsidR="007421CA">
              <w:t>2</w:t>
            </w:r>
            <w:r>
              <w:t>.04.11</w:t>
            </w:r>
          </w:p>
        </w:tc>
      </w:tr>
      <w:tr w:rsidR="009914E9" w:rsidTr="002A57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9914E9" w:rsidRDefault="009914E9" w:rsidP="002A5750">
            <w:r>
              <w:t>0.2</w:t>
            </w:r>
          </w:p>
        </w:tc>
        <w:tc>
          <w:tcPr>
            <w:tcW w:w="1890" w:type="dxa"/>
          </w:tcPr>
          <w:p w:rsidR="009914E9" w:rsidRDefault="009914E9" w:rsidP="002A5750">
            <w:pPr>
              <w:cnfStyle w:val="000000010000" w:firstRow="0" w:lastRow="0" w:firstColumn="0" w:lastColumn="0" w:oddVBand="0" w:evenVBand="0" w:oddHBand="0" w:evenHBand="1" w:firstRowFirstColumn="0" w:firstRowLastColumn="0" w:lastRowFirstColumn="0" w:lastRowLastColumn="0"/>
            </w:pPr>
            <w:r>
              <w:t>Testversion</w:t>
            </w:r>
          </w:p>
        </w:tc>
        <w:tc>
          <w:tcPr>
            <w:tcW w:w="4500" w:type="dxa"/>
          </w:tcPr>
          <w:p w:rsidR="009914E9" w:rsidRDefault="009914E9" w:rsidP="009914E9">
            <w:pPr>
              <w:cnfStyle w:val="000000010000" w:firstRow="0" w:lastRow="0" w:firstColumn="0" w:lastColumn="0" w:oddVBand="0" w:evenVBand="0" w:oddHBand="0" w:evenHBand="1" w:firstRowFirstColumn="0" w:firstRowLastColumn="0" w:lastRowFirstColumn="0" w:lastRowLastColumn="0"/>
            </w:pPr>
            <w:r>
              <w:t>Schnittstellen</w:t>
            </w:r>
            <w:r w:rsidR="0081003D">
              <w:t xml:space="preserve">, </w:t>
            </w:r>
            <w:proofErr w:type="spellStart"/>
            <w:r w:rsidR="0081003D" w:rsidRPr="009914E9">
              <w:rPr>
                <w:lang w:val="en-GB"/>
              </w:rPr>
              <w:t>Businesslogic</w:t>
            </w:r>
            <w:proofErr w:type="spellEnd"/>
          </w:p>
        </w:tc>
        <w:tc>
          <w:tcPr>
            <w:tcW w:w="1634" w:type="dxa"/>
          </w:tcPr>
          <w:p w:rsidR="009914E9" w:rsidRDefault="009914E9" w:rsidP="002A5750">
            <w:pPr>
              <w:cnfStyle w:val="000000010000" w:firstRow="0" w:lastRow="0" w:firstColumn="0" w:lastColumn="0" w:oddVBand="0" w:evenVBand="0" w:oddHBand="0" w:evenHBand="1" w:firstRowFirstColumn="0" w:firstRowLastColumn="0" w:lastRowFirstColumn="0" w:lastRowLastColumn="0"/>
            </w:pPr>
            <w:r>
              <w:t>03.05.11</w:t>
            </w:r>
          </w:p>
        </w:tc>
      </w:tr>
      <w:tr w:rsidR="00B73498" w:rsidTr="002F2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73498" w:rsidRDefault="009914E9" w:rsidP="002F2230">
            <w:r>
              <w:t>0.3</w:t>
            </w:r>
          </w:p>
        </w:tc>
        <w:tc>
          <w:tcPr>
            <w:tcW w:w="1890" w:type="dxa"/>
          </w:tcPr>
          <w:p w:rsidR="00B73498" w:rsidRDefault="00B73498" w:rsidP="002F2230">
            <w:pPr>
              <w:cnfStyle w:val="000000100000" w:firstRow="0" w:lastRow="0" w:firstColumn="0" w:lastColumn="0" w:oddVBand="0" w:evenVBand="0" w:oddHBand="1" w:evenHBand="0" w:firstRowFirstColumn="0" w:firstRowLastColumn="0" w:lastRowFirstColumn="0" w:lastRowLastColumn="0"/>
            </w:pPr>
            <w:r>
              <w:t>Testversion</w:t>
            </w:r>
          </w:p>
        </w:tc>
        <w:tc>
          <w:tcPr>
            <w:tcW w:w="4500" w:type="dxa"/>
          </w:tcPr>
          <w:p w:rsidR="0081003D" w:rsidRPr="009914E9" w:rsidRDefault="00B73498" w:rsidP="009914E9">
            <w:pPr>
              <w:cnfStyle w:val="000000100000" w:firstRow="0" w:lastRow="0" w:firstColumn="0" w:lastColumn="0" w:oddVBand="0" w:evenVBand="0" w:oddHBand="1" w:evenHBand="0" w:firstRowFirstColumn="0" w:firstRowLastColumn="0" w:lastRowFirstColumn="0" w:lastRowLastColumn="0"/>
              <w:rPr>
                <w:lang w:val="en-GB"/>
              </w:rPr>
            </w:pPr>
            <w:r w:rsidRPr="009914E9">
              <w:rPr>
                <w:lang w:val="en-GB"/>
              </w:rPr>
              <w:t xml:space="preserve">UI, </w:t>
            </w:r>
            <w:proofErr w:type="spellStart"/>
            <w:r w:rsidR="007C0643" w:rsidRPr="009914E9">
              <w:rPr>
                <w:lang w:val="en-GB"/>
              </w:rPr>
              <w:t>evt</w:t>
            </w:r>
            <w:proofErr w:type="spellEnd"/>
            <w:r w:rsidR="007C0643" w:rsidRPr="009914E9">
              <w:rPr>
                <w:lang w:val="en-GB"/>
              </w:rPr>
              <w:t>. Feature Freeze</w:t>
            </w:r>
          </w:p>
        </w:tc>
        <w:tc>
          <w:tcPr>
            <w:tcW w:w="1634" w:type="dxa"/>
          </w:tcPr>
          <w:p w:rsidR="00B73498" w:rsidRDefault="0072260C" w:rsidP="00604A7E">
            <w:pPr>
              <w:cnfStyle w:val="000000100000" w:firstRow="0" w:lastRow="0" w:firstColumn="0" w:lastColumn="0" w:oddVBand="0" w:evenVBand="0" w:oddHBand="1" w:evenHBand="0" w:firstRowFirstColumn="0" w:firstRowLastColumn="0" w:lastRowFirstColumn="0" w:lastRowLastColumn="0"/>
            </w:pPr>
            <w:r>
              <w:t>1</w:t>
            </w:r>
            <w:r w:rsidR="00604A7E">
              <w:t>7</w:t>
            </w:r>
            <w:r>
              <w:t>.05</w:t>
            </w:r>
            <w:r w:rsidR="00B73498">
              <w:t>.11</w:t>
            </w:r>
          </w:p>
        </w:tc>
      </w:tr>
      <w:tr w:rsidR="00B73498" w:rsidTr="002F22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73498" w:rsidRDefault="00B73498" w:rsidP="002F2230">
            <w:r>
              <w:t>1.0</w:t>
            </w:r>
          </w:p>
        </w:tc>
        <w:tc>
          <w:tcPr>
            <w:tcW w:w="1890" w:type="dxa"/>
          </w:tcPr>
          <w:p w:rsidR="00B73498" w:rsidRDefault="00B73498" w:rsidP="002F2230">
            <w:pPr>
              <w:cnfStyle w:val="000000010000" w:firstRow="0" w:lastRow="0" w:firstColumn="0" w:lastColumn="0" w:oddVBand="0" w:evenVBand="0" w:oddHBand="0" w:evenHBand="1" w:firstRowFirstColumn="0" w:firstRowLastColumn="0" w:lastRowFirstColumn="0" w:lastRowLastColumn="0"/>
            </w:pPr>
            <w:r>
              <w:t>Finalversion</w:t>
            </w:r>
          </w:p>
        </w:tc>
        <w:tc>
          <w:tcPr>
            <w:tcW w:w="4500" w:type="dxa"/>
          </w:tcPr>
          <w:p w:rsidR="00B73498" w:rsidRDefault="005A536C" w:rsidP="005A536C">
            <w:pPr>
              <w:cnfStyle w:val="000000010000" w:firstRow="0" w:lastRow="0" w:firstColumn="0" w:lastColumn="0" w:oddVBand="0" w:evenVBand="0" w:oddHBand="0" w:evenHBand="1" w:firstRowFirstColumn="0" w:firstRowLastColumn="0" w:lastRowFirstColumn="0" w:lastRowLastColumn="0"/>
            </w:pPr>
            <w:r>
              <w:t xml:space="preserve">Bugs gefixt, </w:t>
            </w:r>
            <w:proofErr w:type="spellStart"/>
            <w:r>
              <w:t>evt</w:t>
            </w:r>
            <w:proofErr w:type="spellEnd"/>
            <w:r>
              <w:t xml:space="preserve">. optionale Features (falls Zeit vorhanden), </w:t>
            </w:r>
            <w:r w:rsidR="00B73498">
              <w:t>Fertige Version</w:t>
            </w:r>
          </w:p>
        </w:tc>
        <w:tc>
          <w:tcPr>
            <w:tcW w:w="1634" w:type="dxa"/>
          </w:tcPr>
          <w:p w:rsidR="00B73498" w:rsidRDefault="00D71D71" w:rsidP="00D71D71">
            <w:pPr>
              <w:cnfStyle w:val="000000010000" w:firstRow="0" w:lastRow="0" w:firstColumn="0" w:lastColumn="0" w:oddVBand="0" w:evenVBand="0" w:oddHBand="0" w:evenHBand="1" w:firstRowFirstColumn="0" w:firstRowLastColumn="0" w:lastRowFirstColumn="0" w:lastRowLastColumn="0"/>
            </w:pPr>
            <w:r>
              <w:t>31</w:t>
            </w:r>
            <w:r w:rsidR="00B73498">
              <w:t>.0</w:t>
            </w:r>
            <w:r>
              <w:t>5</w:t>
            </w:r>
            <w:r w:rsidR="00B73498">
              <w:t>.11</w:t>
            </w:r>
          </w:p>
        </w:tc>
      </w:tr>
    </w:tbl>
    <w:p w:rsidR="00AB444D" w:rsidRDefault="00ED2E33" w:rsidP="00ED2E33">
      <w:pPr>
        <w:pStyle w:val="berschrift3"/>
      </w:pPr>
      <w:bookmarkStart w:id="120" w:name="_Toc287278376"/>
      <w:bookmarkStart w:id="121" w:name="_Toc293503411"/>
      <w:proofErr w:type="spellStart"/>
      <w:r>
        <w:t>Deployment</w:t>
      </w:r>
      <w:bookmarkEnd w:id="120"/>
      <w:bookmarkEnd w:id="121"/>
      <w:proofErr w:type="spellEnd"/>
    </w:p>
    <w:p w:rsidR="00D36D35" w:rsidRDefault="00D36D35" w:rsidP="00D36D35">
      <w:pPr>
        <w:pStyle w:val="berschrift4"/>
      </w:pPr>
      <w:r>
        <w:t>Android</w:t>
      </w:r>
    </w:p>
    <w:p w:rsidR="00D36D35" w:rsidRPr="00D36D35" w:rsidRDefault="00D36D35" w:rsidP="00D36D35">
      <w:r>
        <w:t xml:space="preserve">Die </w:t>
      </w:r>
      <w:proofErr w:type="spellStart"/>
      <w:r>
        <w:t>Androidapplikation</w:t>
      </w:r>
      <w:proofErr w:type="spellEnd"/>
      <w:r>
        <w:t xml:space="preserve"> muss schlussendlich auf einem Android Endgerät laufen. Deshalb wird für jede Version ein APK Paket generiert und auf dem Endgerät installiert. Die Tools für das </w:t>
      </w:r>
      <w:proofErr w:type="spellStart"/>
      <w:r>
        <w:t>Deployment</w:t>
      </w:r>
      <w:proofErr w:type="spellEnd"/>
      <w:r>
        <w:t xml:space="preserve"> sind im Android-SDK enthalten.</w:t>
      </w:r>
    </w:p>
    <w:p w:rsidR="00D36D35" w:rsidRDefault="00D36D35" w:rsidP="00D36D35">
      <w:pPr>
        <w:pStyle w:val="berschrift4"/>
      </w:pPr>
      <w:proofErr w:type="spellStart"/>
      <w:r>
        <w:t>Rails</w:t>
      </w:r>
      <w:proofErr w:type="spellEnd"/>
    </w:p>
    <w:p w:rsidR="00ED2E33" w:rsidRPr="00ED2E33" w:rsidRDefault="00ED2E33" w:rsidP="00ED2E33">
      <w:r>
        <w:t xml:space="preserve">Da die Webapplikation </w:t>
      </w:r>
      <w:r w:rsidR="0014617D">
        <w:t>schliesslich</w:t>
      </w:r>
      <w:r>
        <w:t xml:space="preserve"> auf einem Server läuft, muss diese, nach der Entwicklung und dem Testen des Quellcodes, </w:t>
      </w:r>
      <w:proofErr w:type="spellStart"/>
      <w:r>
        <w:t>deployed</w:t>
      </w:r>
      <w:proofErr w:type="spellEnd"/>
      <w:r>
        <w:t xml:space="preserve"> werden. Um das </w:t>
      </w:r>
      <w:proofErr w:type="spellStart"/>
      <w:r>
        <w:t>Deployment</w:t>
      </w:r>
      <w:proofErr w:type="spellEnd"/>
      <w:r>
        <w:t xml:space="preserve"> zu vereinfachen und zu automatisieren wird </w:t>
      </w:r>
      <w:proofErr w:type="spellStart"/>
      <w:r>
        <w:t>Capistrano</w:t>
      </w:r>
      <w:proofErr w:type="spellEnd"/>
      <w:r>
        <w:t xml:space="preserve"> eingesetzt. Somit kann ein </w:t>
      </w:r>
      <w:proofErr w:type="spellStart"/>
      <w:r>
        <w:t>Deployment</w:t>
      </w:r>
      <w:proofErr w:type="spellEnd"/>
      <w:r>
        <w:t xml:space="preserve"> ganz bequem mit dem Befehl „</w:t>
      </w:r>
      <w:proofErr w:type="spellStart"/>
      <w:r>
        <w:t>cap</w:t>
      </w:r>
      <w:proofErr w:type="spellEnd"/>
      <w:r w:rsidR="00E76CA4">
        <w:t xml:space="preserve"> </w:t>
      </w:r>
      <w:proofErr w:type="spellStart"/>
      <w:r>
        <w:t>deploy</w:t>
      </w:r>
      <w:proofErr w:type="spellEnd"/>
      <w:r>
        <w:t>“ hochgeladen werden.</w:t>
      </w:r>
    </w:p>
    <w:p w:rsidR="00077C25" w:rsidRPr="005077B0" w:rsidRDefault="00077C25" w:rsidP="00F1017C">
      <w:pPr>
        <w:pStyle w:val="berschrift1"/>
      </w:pPr>
      <w:bookmarkStart w:id="122" w:name="_Risiko_Management"/>
      <w:bookmarkStart w:id="123" w:name="_Toc287278377"/>
      <w:bookmarkStart w:id="124" w:name="_Toc293503412"/>
      <w:bookmarkStart w:id="125" w:name="_Ref293565879"/>
      <w:bookmarkStart w:id="126" w:name="_Ref293565884"/>
      <w:bookmarkEnd w:id="122"/>
      <w:r w:rsidRPr="005077B0">
        <w:lastRenderedPageBreak/>
        <w:t>Risiko Management</w:t>
      </w:r>
      <w:bookmarkEnd w:id="119"/>
      <w:bookmarkEnd w:id="123"/>
      <w:bookmarkEnd w:id="124"/>
      <w:bookmarkEnd w:id="125"/>
      <w:bookmarkEnd w:id="126"/>
    </w:p>
    <w:p w:rsidR="00077C25" w:rsidRDefault="00077C25" w:rsidP="005077B0">
      <w:r>
        <w:t>Da das Risiko Management komplex ist, wurde es in ein separates Dokument ausgelagert. Sämtliche Angaben zu möglichen Risiken, die während dem Projekt auftauchen könnten, werden in diesem Dokument detailliert analysiert und erläutert.</w:t>
      </w:r>
    </w:p>
    <w:p w:rsidR="001045DF" w:rsidRDefault="001045DF" w:rsidP="005077B0">
      <w:r>
        <w:t xml:space="preserve">Diejenigen Risiken, die eliminiert werden können (R04, R05, R06), werden in bis zu den beschriebenen Phasen (pro Risiko verschieden) überprüft und eliminiert. Dazu befinden sich Tickets </w:t>
      </w:r>
      <w:proofErr w:type="gramStart"/>
      <w:r>
        <w:t>im</w:t>
      </w:r>
      <w:proofErr w:type="gramEnd"/>
      <w:r>
        <w:t xml:space="preserve"> </w:t>
      </w:r>
      <w:proofErr w:type="spellStart"/>
      <w:r>
        <w:t>Redmine</w:t>
      </w:r>
      <w:proofErr w:type="spellEnd"/>
      <w:r>
        <w:t>.</w:t>
      </w:r>
    </w:p>
    <w:p w:rsidR="001045DF" w:rsidRDefault="001045DF" w:rsidP="00A513D9">
      <w:r>
        <w:t>Falls neue Risiken auftauchen sollten werden diese im externen Dokument erfasst. Dafür existiert ein spezielles Arbeitsblatt im Dokument, auf dem die Eingangsdaten der Risiken eingeschrieben werden.</w:t>
      </w:r>
      <w:r w:rsidR="00A513D9">
        <w:t xml:space="preserve"> Nachdem sie in dem Dokument erfasst worden sind, werden sie dann auch </w:t>
      </w:r>
      <w:proofErr w:type="gramStart"/>
      <w:r w:rsidR="00A513D9">
        <w:t>im</w:t>
      </w:r>
      <w:proofErr w:type="gramEnd"/>
      <w:r w:rsidR="00A513D9">
        <w:t xml:space="preserve"> </w:t>
      </w:r>
      <w:proofErr w:type="spellStart"/>
      <w:r w:rsidR="00A513D9">
        <w:t>Redmine</w:t>
      </w:r>
      <w:proofErr w:type="spellEnd"/>
      <w:r w:rsidR="00A513D9">
        <w:t xml:space="preserve"> als Ticket angelegt und geplant.</w:t>
      </w:r>
    </w:p>
    <w:p w:rsidR="00483BC4" w:rsidRDefault="00483BC4">
      <w:pPr>
        <w:rPr>
          <w:b/>
          <w:bCs/>
          <w:color w:val="FFFFFF" w:themeColor="background1"/>
          <w:spacing w:val="15"/>
          <w:sz w:val="22"/>
          <w:szCs w:val="22"/>
        </w:rPr>
      </w:pPr>
      <w:r>
        <w:br w:type="page"/>
      </w:r>
    </w:p>
    <w:p w:rsidR="00077C25" w:rsidRDefault="00077C25" w:rsidP="005077B0">
      <w:pPr>
        <w:pStyle w:val="berschrift1"/>
      </w:pPr>
      <w:bookmarkStart w:id="127" w:name="_Arbeitspakete"/>
      <w:bookmarkStart w:id="128" w:name="_Toc286936113"/>
      <w:bookmarkStart w:id="129" w:name="_Toc287278378"/>
      <w:bookmarkStart w:id="130" w:name="_Ref287371321"/>
      <w:bookmarkStart w:id="131" w:name="_Ref287371328"/>
      <w:bookmarkStart w:id="132" w:name="_Toc293503413"/>
      <w:bookmarkStart w:id="133" w:name="_Ref293565902"/>
      <w:bookmarkStart w:id="134" w:name="_Ref293565906"/>
      <w:bookmarkEnd w:id="127"/>
      <w:r w:rsidRPr="005077B0">
        <w:lastRenderedPageBreak/>
        <w:t>Arbeitspakete</w:t>
      </w:r>
      <w:bookmarkEnd w:id="128"/>
      <w:bookmarkEnd w:id="129"/>
      <w:bookmarkEnd w:id="130"/>
      <w:bookmarkEnd w:id="131"/>
      <w:bookmarkEnd w:id="132"/>
      <w:bookmarkEnd w:id="133"/>
      <w:bookmarkEnd w:id="134"/>
    </w:p>
    <w:p w:rsidR="00C86FF7" w:rsidRDefault="009C658C" w:rsidP="009C658C">
      <w:r>
        <w:t>Die</w:t>
      </w:r>
      <w:r w:rsidR="00276DCB">
        <w:t xml:space="preserve"> aktuellen</w:t>
      </w:r>
      <w:r>
        <w:t xml:space="preserve"> Beziehung</w:t>
      </w:r>
      <w:r w:rsidR="00276DCB">
        <w:t>en</w:t>
      </w:r>
      <w:r>
        <w:t xml:space="preserve"> zwischen den einzelnen Arbeitspaketen und den </w:t>
      </w:r>
      <w:r w:rsidR="00A6239E">
        <w:t>da</w:t>
      </w:r>
      <w:r>
        <w:t xml:space="preserve">zugehörigen Iterationen </w:t>
      </w:r>
      <w:r w:rsidR="00276DCB">
        <w:t xml:space="preserve">sind </w:t>
      </w:r>
      <w:proofErr w:type="gramStart"/>
      <w:r w:rsidR="00276DCB">
        <w:t>im</w:t>
      </w:r>
      <w:proofErr w:type="gramEnd"/>
      <w:r w:rsidR="00276DCB">
        <w:t xml:space="preserve"> </w:t>
      </w:r>
      <w:proofErr w:type="spellStart"/>
      <w:r w:rsidR="00276DCB">
        <w:t>Redmine</w:t>
      </w:r>
      <w:proofErr w:type="spellEnd"/>
      <w:r w:rsidR="00276DCB">
        <w:t xml:space="preserve"> ersichtlich.</w:t>
      </w:r>
      <w:r w:rsidR="00C86FF7">
        <w:t xml:space="preserve"> Alle Arbeitspakete werden </w:t>
      </w:r>
      <w:proofErr w:type="gramStart"/>
      <w:r w:rsidR="00C86FF7">
        <w:t>im</w:t>
      </w:r>
      <w:proofErr w:type="gramEnd"/>
      <w:r w:rsidR="00C86FF7">
        <w:t xml:space="preserve"> </w:t>
      </w:r>
      <w:proofErr w:type="spellStart"/>
      <w:r w:rsidR="00C86FF7">
        <w:t>Redmine</w:t>
      </w:r>
      <w:proofErr w:type="spellEnd"/>
      <w:r w:rsidR="00C86FF7">
        <w:t xml:space="preserve"> aktuell gehalten. Untenstehend wurden die einzelnen Gantt Diagramme </w:t>
      </w:r>
      <w:proofErr w:type="gramStart"/>
      <w:r w:rsidR="00C86FF7">
        <w:t>vom</w:t>
      </w:r>
      <w:proofErr w:type="gramEnd"/>
      <w:r w:rsidR="00C86FF7">
        <w:t xml:space="preserve"> </w:t>
      </w:r>
      <w:proofErr w:type="spellStart"/>
      <w:r w:rsidR="00C86FF7">
        <w:t>Redmine</w:t>
      </w:r>
      <w:proofErr w:type="spellEnd"/>
      <w:r w:rsidR="00C86FF7">
        <w:t xml:space="preserve"> zur Übersicht dokumentiert. Wir empfehlen aber, die Gantt Diagramme </w:t>
      </w:r>
      <w:proofErr w:type="gramStart"/>
      <w:r w:rsidR="00C86FF7">
        <w:t>im</w:t>
      </w:r>
      <w:proofErr w:type="gramEnd"/>
      <w:r w:rsidR="00C86FF7">
        <w:t xml:space="preserve"> </w:t>
      </w:r>
      <w:proofErr w:type="spellStart"/>
      <w:r w:rsidR="00C86FF7">
        <w:t>Redmine</w:t>
      </w:r>
      <w:proofErr w:type="spellEnd"/>
      <w:r w:rsidR="00C86FF7">
        <w:t xml:space="preserve"> anzusehen, da diese dort grafisch noch ein wenig anspruchsvoller angezeigt werden und auch noch über detailliertere Informationen verfügen.</w:t>
      </w:r>
    </w:p>
    <w:p w:rsidR="00283DFC" w:rsidRDefault="00283DFC" w:rsidP="009C658C">
      <w:r>
        <w:t>Für weitere Details zu den einzelnen Iterationen</w:t>
      </w:r>
      <w:r w:rsidR="0065433B">
        <w:t xml:space="preserve"> / Milestones</w:t>
      </w:r>
      <w:r>
        <w:t xml:space="preserve"> und deren Abgaben siehe</w:t>
      </w:r>
      <w:r w:rsidR="00A14D4B">
        <w:t xml:space="preserve"> </w:t>
      </w:r>
      <w:r w:rsidR="00F63563">
        <w:fldChar w:fldCharType="begin"/>
      </w:r>
      <w:r w:rsidR="00F63563">
        <w:instrText xml:space="preserve"> REF _Ref287371233 \r \h </w:instrText>
      </w:r>
      <w:r w:rsidR="00F63563">
        <w:fldChar w:fldCharType="separate"/>
      </w:r>
      <w:r w:rsidR="004B137C">
        <w:t>5.2.4</w:t>
      </w:r>
      <w:r w:rsidR="00F63563">
        <w:fldChar w:fldCharType="end"/>
      </w:r>
      <w:r w:rsidR="00F63563">
        <w:t xml:space="preserve"> </w:t>
      </w:r>
      <w:r w:rsidR="00F63563">
        <w:fldChar w:fldCharType="begin"/>
      </w:r>
      <w:r w:rsidR="00F63563">
        <w:instrText xml:space="preserve"> REF _Ref287371241 \h </w:instrText>
      </w:r>
      <w:r w:rsidR="00F63563">
        <w:fldChar w:fldCharType="separate"/>
      </w:r>
      <w:r w:rsidR="004B137C" w:rsidRPr="009D23A2">
        <w:t>Iterationsplanung / M</w:t>
      </w:r>
      <w:r w:rsidR="004B137C">
        <w:t>ilestones</w:t>
      </w:r>
      <w:r w:rsidR="00F63563">
        <w:fldChar w:fldCharType="end"/>
      </w:r>
      <w:r w:rsidR="00F63563">
        <w:t>.</w:t>
      </w:r>
    </w:p>
    <w:p w:rsidR="00662684" w:rsidRDefault="00662684" w:rsidP="00662684">
      <w:pPr>
        <w:pStyle w:val="berschrift2"/>
      </w:pPr>
      <w:bookmarkStart w:id="135" w:name="_Toc293503414"/>
      <w:r>
        <w:t>MS1</w:t>
      </w:r>
      <w:bookmarkEnd w:id="135"/>
    </w:p>
    <w:p w:rsidR="007A40B9" w:rsidRDefault="007A40B9" w:rsidP="00AF46AF">
      <w:pPr>
        <w:keepNext/>
      </w:pPr>
      <w:r>
        <w:rPr>
          <w:noProof/>
          <w:lang w:eastAsia="de-CH"/>
        </w:rPr>
        <w:drawing>
          <wp:inline distT="0" distB="0" distL="0" distR="0" wp14:anchorId="08F7B22A" wp14:editId="217AB65F">
            <wp:extent cx="5760720" cy="333908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3339086"/>
                    </a:xfrm>
                    <a:prstGeom prst="rect">
                      <a:avLst/>
                    </a:prstGeom>
                  </pic:spPr>
                </pic:pic>
              </a:graphicData>
            </a:graphic>
          </wp:inline>
        </w:drawing>
      </w:r>
    </w:p>
    <w:p w:rsidR="00662684" w:rsidRDefault="00AF46AF" w:rsidP="00AF46AF">
      <w:pPr>
        <w:pStyle w:val="Beschriftung"/>
      </w:pPr>
      <w:bookmarkStart w:id="136" w:name="_Toc293503438"/>
      <w:r>
        <w:t xml:space="preserve">Abbildung </w:t>
      </w:r>
      <w:r w:rsidR="008A2304">
        <w:fldChar w:fldCharType="begin"/>
      </w:r>
      <w:r w:rsidR="008A2304">
        <w:instrText xml:space="preserve"> SEQ Abbildung \* ARABIC </w:instrText>
      </w:r>
      <w:r w:rsidR="008A2304">
        <w:fldChar w:fldCharType="separate"/>
      </w:r>
      <w:r w:rsidR="002C282D">
        <w:rPr>
          <w:noProof/>
        </w:rPr>
        <w:t>1</w:t>
      </w:r>
      <w:r w:rsidR="008A2304">
        <w:rPr>
          <w:noProof/>
        </w:rPr>
        <w:fldChar w:fldCharType="end"/>
      </w:r>
      <w:r>
        <w:rPr>
          <w:noProof/>
        </w:rPr>
        <w:t xml:space="preserve"> </w:t>
      </w:r>
      <w:r w:rsidR="002C282D">
        <w:rPr>
          <w:noProof/>
        </w:rPr>
        <w:t xml:space="preserve">- </w:t>
      </w:r>
      <w:r>
        <w:rPr>
          <w:noProof/>
        </w:rPr>
        <w:t>Gantt Diagramm MS1</w:t>
      </w:r>
      <w:bookmarkEnd w:id="136"/>
    </w:p>
    <w:p w:rsidR="008B3B6B" w:rsidRDefault="008B3B6B">
      <w:r>
        <w:br w:type="page"/>
      </w:r>
    </w:p>
    <w:p w:rsidR="00662684" w:rsidRDefault="00662684" w:rsidP="00662684">
      <w:pPr>
        <w:pStyle w:val="berschrift2"/>
      </w:pPr>
      <w:bookmarkStart w:id="137" w:name="_Toc293503415"/>
      <w:r>
        <w:lastRenderedPageBreak/>
        <w:t>MS2</w:t>
      </w:r>
      <w:bookmarkEnd w:id="137"/>
    </w:p>
    <w:p w:rsidR="009F25F3" w:rsidRDefault="002C282D" w:rsidP="009F25F3">
      <w:pPr>
        <w:keepNext/>
      </w:pPr>
      <w:r>
        <w:rPr>
          <w:noProof/>
          <w:lang w:eastAsia="de-CH"/>
        </w:rPr>
        <w:drawing>
          <wp:inline distT="0" distB="0" distL="0" distR="0" wp14:anchorId="7BB32E6E" wp14:editId="24091C96">
            <wp:extent cx="5760720" cy="522298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5222987"/>
                    </a:xfrm>
                    <a:prstGeom prst="rect">
                      <a:avLst/>
                    </a:prstGeom>
                  </pic:spPr>
                </pic:pic>
              </a:graphicData>
            </a:graphic>
          </wp:inline>
        </w:drawing>
      </w:r>
    </w:p>
    <w:p w:rsidR="00662684" w:rsidRDefault="009F25F3" w:rsidP="009F25F3">
      <w:pPr>
        <w:pStyle w:val="Beschriftung"/>
      </w:pPr>
      <w:bookmarkStart w:id="138" w:name="_Toc293503439"/>
      <w:r>
        <w:t xml:space="preserve">Abbildung </w:t>
      </w:r>
      <w:r w:rsidR="008A2304">
        <w:fldChar w:fldCharType="begin"/>
      </w:r>
      <w:r w:rsidR="008A2304">
        <w:instrText xml:space="preserve"> SEQ Abbildung \* ARABIC </w:instrText>
      </w:r>
      <w:r w:rsidR="008A2304">
        <w:fldChar w:fldCharType="separate"/>
      </w:r>
      <w:r w:rsidR="002C282D">
        <w:rPr>
          <w:noProof/>
        </w:rPr>
        <w:t>2</w:t>
      </w:r>
      <w:r w:rsidR="008A2304">
        <w:rPr>
          <w:noProof/>
        </w:rPr>
        <w:fldChar w:fldCharType="end"/>
      </w:r>
      <w:r>
        <w:t xml:space="preserve"> </w:t>
      </w:r>
      <w:r w:rsidR="002C282D">
        <w:t xml:space="preserve">- </w:t>
      </w:r>
      <w:r w:rsidRPr="006611E1">
        <w:t>Gantt Diagramm MS</w:t>
      </w:r>
      <w:r>
        <w:t>2</w:t>
      </w:r>
      <w:bookmarkEnd w:id="138"/>
    </w:p>
    <w:p w:rsidR="008B3B6B" w:rsidRDefault="008B3B6B">
      <w:r>
        <w:br w:type="page"/>
      </w:r>
    </w:p>
    <w:p w:rsidR="00662684" w:rsidRDefault="00662684" w:rsidP="00662684">
      <w:pPr>
        <w:pStyle w:val="berschrift2"/>
      </w:pPr>
      <w:bookmarkStart w:id="139" w:name="_Toc293503416"/>
      <w:r>
        <w:lastRenderedPageBreak/>
        <w:t>MS3</w:t>
      </w:r>
      <w:bookmarkEnd w:id="139"/>
    </w:p>
    <w:p w:rsidR="003B067F" w:rsidRDefault="0012301E" w:rsidP="003B067F">
      <w:pPr>
        <w:keepNext/>
      </w:pPr>
      <w:r>
        <w:rPr>
          <w:noProof/>
          <w:lang w:eastAsia="de-CH"/>
        </w:rPr>
        <w:drawing>
          <wp:inline distT="0" distB="0" distL="0" distR="0" wp14:anchorId="0C9A6C41" wp14:editId="1B37B136">
            <wp:extent cx="5760720" cy="3797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720" cy="3797200"/>
                    </a:xfrm>
                    <a:prstGeom prst="rect">
                      <a:avLst/>
                    </a:prstGeom>
                  </pic:spPr>
                </pic:pic>
              </a:graphicData>
            </a:graphic>
          </wp:inline>
        </w:drawing>
      </w:r>
    </w:p>
    <w:p w:rsidR="00662684" w:rsidRDefault="003B067F" w:rsidP="003B067F">
      <w:pPr>
        <w:pStyle w:val="Beschriftung"/>
      </w:pPr>
      <w:bookmarkStart w:id="140" w:name="_Toc293503440"/>
      <w:r>
        <w:t xml:space="preserve">Abbildung </w:t>
      </w:r>
      <w:r w:rsidR="008A2304">
        <w:fldChar w:fldCharType="begin"/>
      </w:r>
      <w:r w:rsidR="008A2304">
        <w:instrText xml:space="preserve"> SEQ Abbildung \* ARABIC </w:instrText>
      </w:r>
      <w:r w:rsidR="008A2304">
        <w:fldChar w:fldCharType="separate"/>
      </w:r>
      <w:r w:rsidR="002C282D">
        <w:rPr>
          <w:noProof/>
        </w:rPr>
        <w:t>3</w:t>
      </w:r>
      <w:r w:rsidR="008A2304">
        <w:rPr>
          <w:noProof/>
        </w:rPr>
        <w:fldChar w:fldCharType="end"/>
      </w:r>
      <w:r>
        <w:t xml:space="preserve"> </w:t>
      </w:r>
      <w:r w:rsidR="002C282D">
        <w:t xml:space="preserve">- </w:t>
      </w:r>
      <w:r>
        <w:t>Gantt Diagramm MS3</w:t>
      </w:r>
      <w:bookmarkEnd w:id="140"/>
    </w:p>
    <w:p w:rsidR="008B3B6B" w:rsidRDefault="008B3B6B">
      <w:r>
        <w:br w:type="page"/>
      </w:r>
    </w:p>
    <w:p w:rsidR="00185D39" w:rsidRDefault="00185D39" w:rsidP="00662684">
      <w:pPr>
        <w:pStyle w:val="berschrift2"/>
      </w:pPr>
      <w:bookmarkStart w:id="141" w:name="_Toc293503417"/>
      <w:r>
        <w:lastRenderedPageBreak/>
        <w:t>MS4</w:t>
      </w:r>
      <w:bookmarkEnd w:id="141"/>
    </w:p>
    <w:p w:rsidR="002C282D" w:rsidRDefault="00EE4A99" w:rsidP="002C282D">
      <w:pPr>
        <w:keepNext/>
      </w:pPr>
      <w:r>
        <w:rPr>
          <w:noProof/>
          <w:lang w:eastAsia="de-CH"/>
        </w:rPr>
        <w:drawing>
          <wp:inline distT="0" distB="0" distL="0" distR="0" wp14:anchorId="429635EA" wp14:editId="179F2EEC">
            <wp:extent cx="5760720" cy="58709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5870961"/>
                    </a:xfrm>
                    <a:prstGeom prst="rect">
                      <a:avLst/>
                    </a:prstGeom>
                  </pic:spPr>
                </pic:pic>
              </a:graphicData>
            </a:graphic>
          </wp:inline>
        </w:drawing>
      </w:r>
    </w:p>
    <w:p w:rsidR="00185D39" w:rsidRDefault="002C282D" w:rsidP="002C282D">
      <w:pPr>
        <w:pStyle w:val="Beschriftung"/>
      </w:pPr>
      <w:bookmarkStart w:id="142" w:name="_Toc293503441"/>
      <w:r>
        <w:t xml:space="preserve">Abbildung </w:t>
      </w:r>
      <w:r w:rsidR="008A2304">
        <w:fldChar w:fldCharType="begin"/>
      </w:r>
      <w:r w:rsidR="008A2304">
        <w:instrText xml:space="preserve"> SEQ Abbildung \* ARABIC </w:instrText>
      </w:r>
      <w:r w:rsidR="008A2304">
        <w:fldChar w:fldCharType="separate"/>
      </w:r>
      <w:r>
        <w:rPr>
          <w:noProof/>
        </w:rPr>
        <w:t>4</w:t>
      </w:r>
      <w:r w:rsidR="008A2304">
        <w:rPr>
          <w:noProof/>
        </w:rPr>
        <w:fldChar w:fldCharType="end"/>
      </w:r>
      <w:r>
        <w:t xml:space="preserve"> - Gantt Diagramm MS4</w:t>
      </w:r>
      <w:bookmarkEnd w:id="142"/>
    </w:p>
    <w:p w:rsidR="002C282D" w:rsidRDefault="002C282D">
      <w:r>
        <w:br w:type="page"/>
      </w:r>
    </w:p>
    <w:p w:rsidR="00662684" w:rsidRDefault="00662684" w:rsidP="00662684">
      <w:pPr>
        <w:pStyle w:val="berschrift2"/>
      </w:pPr>
      <w:bookmarkStart w:id="143" w:name="_Toc293503418"/>
      <w:r>
        <w:lastRenderedPageBreak/>
        <w:t>MS</w:t>
      </w:r>
      <w:r w:rsidR="00185D39">
        <w:t>5</w:t>
      </w:r>
      <w:bookmarkEnd w:id="143"/>
    </w:p>
    <w:p w:rsidR="003B067F" w:rsidRDefault="005701C7" w:rsidP="003B067F">
      <w:pPr>
        <w:keepNext/>
      </w:pPr>
      <w:r>
        <w:rPr>
          <w:noProof/>
          <w:lang w:eastAsia="de-CH"/>
        </w:rPr>
        <w:drawing>
          <wp:inline distT="0" distB="0" distL="0" distR="0" wp14:anchorId="50D7D033" wp14:editId="025B24C6">
            <wp:extent cx="5760720" cy="62020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t-gantt.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6202045"/>
                    </a:xfrm>
                    <a:prstGeom prst="rect">
                      <a:avLst/>
                    </a:prstGeom>
                  </pic:spPr>
                </pic:pic>
              </a:graphicData>
            </a:graphic>
          </wp:inline>
        </w:drawing>
      </w:r>
    </w:p>
    <w:p w:rsidR="00662684" w:rsidRDefault="003B067F" w:rsidP="003B067F">
      <w:pPr>
        <w:pStyle w:val="Beschriftung"/>
      </w:pPr>
      <w:bookmarkStart w:id="144" w:name="_Toc293503442"/>
      <w:r>
        <w:t xml:space="preserve">Abbildung </w:t>
      </w:r>
      <w:r w:rsidR="008A2304">
        <w:fldChar w:fldCharType="begin"/>
      </w:r>
      <w:r w:rsidR="008A2304">
        <w:instrText xml:space="preserve"> SEQ Abbildung \* ARABIC </w:instrText>
      </w:r>
      <w:r w:rsidR="008A2304">
        <w:fldChar w:fldCharType="separate"/>
      </w:r>
      <w:r w:rsidR="002C282D">
        <w:rPr>
          <w:noProof/>
        </w:rPr>
        <w:t>5</w:t>
      </w:r>
      <w:r w:rsidR="008A2304">
        <w:rPr>
          <w:noProof/>
        </w:rPr>
        <w:fldChar w:fldCharType="end"/>
      </w:r>
      <w:r>
        <w:t xml:space="preserve"> </w:t>
      </w:r>
      <w:r w:rsidR="002C282D">
        <w:t>- Gantt Diagramm MS5</w:t>
      </w:r>
      <w:bookmarkEnd w:id="144"/>
    </w:p>
    <w:p w:rsidR="008B3B6B" w:rsidRDefault="008B3B6B">
      <w:r>
        <w:br w:type="page"/>
      </w:r>
    </w:p>
    <w:p w:rsidR="00662684" w:rsidRDefault="00662684" w:rsidP="00662684">
      <w:pPr>
        <w:pStyle w:val="berschrift2"/>
      </w:pPr>
      <w:bookmarkStart w:id="145" w:name="_Toc293503419"/>
      <w:r>
        <w:lastRenderedPageBreak/>
        <w:t>MS</w:t>
      </w:r>
      <w:r w:rsidR="00185D39">
        <w:t>6</w:t>
      </w:r>
      <w:bookmarkEnd w:id="145"/>
    </w:p>
    <w:p w:rsidR="003B067F" w:rsidRDefault="00BB068D" w:rsidP="003B067F">
      <w:pPr>
        <w:keepNext/>
      </w:pPr>
      <w:r>
        <w:rPr>
          <w:noProof/>
          <w:lang w:eastAsia="de-CH"/>
        </w:rPr>
        <w:drawing>
          <wp:inline distT="0" distB="0" distL="0" distR="0" wp14:anchorId="7D9E7726" wp14:editId="434DE7FD">
            <wp:extent cx="5760720" cy="340829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3408293"/>
                    </a:xfrm>
                    <a:prstGeom prst="rect">
                      <a:avLst/>
                    </a:prstGeom>
                  </pic:spPr>
                </pic:pic>
              </a:graphicData>
            </a:graphic>
          </wp:inline>
        </w:drawing>
      </w:r>
    </w:p>
    <w:p w:rsidR="00662684" w:rsidRDefault="003B067F" w:rsidP="003B067F">
      <w:pPr>
        <w:pStyle w:val="Beschriftung"/>
      </w:pPr>
      <w:bookmarkStart w:id="146" w:name="_Toc293503443"/>
      <w:r>
        <w:t xml:space="preserve">Abbildung </w:t>
      </w:r>
      <w:r w:rsidR="008A2304">
        <w:fldChar w:fldCharType="begin"/>
      </w:r>
      <w:r w:rsidR="008A2304">
        <w:instrText xml:space="preserve"> SEQ Abbildung \* ARABIC </w:instrText>
      </w:r>
      <w:r w:rsidR="008A2304">
        <w:fldChar w:fldCharType="separate"/>
      </w:r>
      <w:r w:rsidR="002C282D">
        <w:rPr>
          <w:noProof/>
        </w:rPr>
        <w:t>6</w:t>
      </w:r>
      <w:r w:rsidR="008A2304">
        <w:rPr>
          <w:noProof/>
        </w:rPr>
        <w:fldChar w:fldCharType="end"/>
      </w:r>
      <w:r w:rsidR="00BB068D">
        <w:rPr>
          <w:noProof/>
        </w:rPr>
        <w:t xml:space="preserve"> -</w:t>
      </w:r>
      <w:r w:rsidR="006E6843">
        <w:t xml:space="preserve"> Gantt Diagramm MS6</w:t>
      </w:r>
      <w:bookmarkEnd w:id="146"/>
    </w:p>
    <w:p w:rsidR="0029540C" w:rsidRPr="00662684" w:rsidRDefault="0029540C" w:rsidP="00662684"/>
    <w:p w:rsidR="00A6239E" w:rsidRPr="009C658C" w:rsidRDefault="00A6239E" w:rsidP="009C658C"/>
    <w:p w:rsidR="00106047" w:rsidRDefault="00106047">
      <w:bookmarkStart w:id="147" w:name="_Toc286936114"/>
    </w:p>
    <w:p w:rsidR="004A05BE" w:rsidRDefault="004A05BE">
      <w:pPr>
        <w:rPr>
          <w:b/>
          <w:bCs/>
          <w:color w:val="FFFFFF" w:themeColor="background1"/>
          <w:spacing w:val="15"/>
          <w:sz w:val="22"/>
          <w:szCs w:val="22"/>
        </w:rPr>
      </w:pPr>
      <w:r>
        <w:br w:type="page"/>
      </w:r>
    </w:p>
    <w:p w:rsidR="00077C25" w:rsidRPr="005077B0" w:rsidRDefault="00077C25" w:rsidP="005077B0">
      <w:pPr>
        <w:pStyle w:val="berschrift1"/>
      </w:pPr>
      <w:bookmarkStart w:id="148" w:name="_Infrastruktur"/>
      <w:bookmarkStart w:id="149" w:name="_Toc287278379"/>
      <w:bookmarkStart w:id="150" w:name="_Toc293503420"/>
      <w:bookmarkStart w:id="151" w:name="_Ref293565961"/>
      <w:bookmarkStart w:id="152" w:name="_Ref293565964"/>
      <w:bookmarkEnd w:id="148"/>
      <w:r w:rsidRPr="005077B0">
        <w:lastRenderedPageBreak/>
        <w:t>Infrastruktur</w:t>
      </w:r>
      <w:bookmarkEnd w:id="147"/>
      <w:bookmarkEnd w:id="149"/>
      <w:bookmarkEnd w:id="150"/>
      <w:bookmarkEnd w:id="151"/>
      <w:bookmarkEnd w:id="152"/>
    </w:p>
    <w:p w:rsidR="00A15A06" w:rsidRPr="002B5DFB" w:rsidRDefault="00077C25" w:rsidP="004A05BE">
      <w:r>
        <w:t xml:space="preserve">Für Besprechungen und gemeinsame Arbeiten werden die verfügbaren Räume der HSR genutzt. Die Projektmitglieder arbeiten bevorzugt mit den persönlichen Notebooks (ausgestattet mit Windows 7 und </w:t>
      </w:r>
      <w:proofErr w:type="spellStart"/>
      <w:r>
        <w:t>Ubuntu</w:t>
      </w:r>
      <w:proofErr w:type="spellEnd"/>
      <w:r>
        <w:t xml:space="preserve"> Linux). Bei Ausfall eines dieser Geräte kann gegebenenfalls einer der HSR-Arbeitsrechner verwendet werden. Zur Projektverwaltung wird der persönliche SVN-Server von Lukas Elmer genutzt. Zudem stehen für das Testen der mobilen Applikation </w:t>
      </w:r>
      <w:r w:rsidR="00C824DB">
        <w:t>drei</w:t>
      </w:r>
      <w:r w:rsidR="00FC119A">
        <w:t xml:space="preserve"> </w:t>
      </w:r>
      <w:r>
        <w:t>Android Mobiltelefone zur Verfügung.</w:t>
      </w:r>
    </w:p>
    <w:p w:rsidR="00A15A06" w:rsidRDefault="00A15A06" w:rsidP="004A05BE">
      <w:pPr>
        <w:pStyle w:val="berschrift2"/>
      </w:pPr>
      <w:bookmarkStart w:id="153" w:name="_Toc287278380"/>
      <w:bookmarkStart w:id="154" w:name="_Toc293503421"/>
      <w:r>
        <w:t>Software</w:t>
      </w:r>
      <w:bookmarkEnd w:id="153"/>
      <w:bookmarkEnd w:id="154"/>
    </w:p>
    <w:p w:rsidR="00077C25" w:rsidRDefault="00077C25" w:rsidP="005077B0">
      <w:r>
        <w:t>Folgende Software kommt zum Einsatz:</w:t>
      </w:r>
    </w:p>
    <w:tbl>
      <w:tblPr>
        <w:tblStyle w:val="MittlereSchattierung1-Akzent110"/>
        <w:tblW w:w="0" w:type="auto"/>
        <w:tblLook w:val="04A0" w:firstRow="1" w:lastRow="0" w:firstColumn="1" w:lastColumn="0" w:noHBand="0" w:noVBand="1"/>
      </w:tblPr>
      <w:tblGrid>
        <w:gridCol w:w="2093"/>
        <w:gridCol w:w="1559"/>
        <w:gridCol w:w="5560"/>
      </w:tblGrid>
      <w:tr w:rsidR="00E15C11" w:rsidTr="006060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r>
              <w:t>Software</w:t>
            </w:r>
          </w:p>
        </w:tc>
        <w:tc>
          <w:tcPr>
            <w:tcW w:w="1559" w:type="dxa"/>
          </w:tcPr>
          <w:p w:rsidR="00E15C11" w:rsidRDefault="00E15C11" w:rsidP="005077B0">
            <w:pPr>
              <w:cnfStyle w:val="100000000000" w:firstRow="1" w:lastRow="0" w:firstColumn="0" w:lastColumn="0" w:oddVBand="0" w:evenVBand="0" w:oddHBand="0" w:evenHBand="0" w:firstRowFirstColumn="0" w:firstRowLastColumn="0" w:lastRowFirstColumn="0" w:lastRowLastColumn="0"/>
            </w:pPr>
            <w:r>
              <w:t>Version</w:t>
            </w:r>
          </w:p>
        </w:tc>
        <w:tc>
          <w:tcPr>
            <w:tcW w:w="5560" w:type="dxa"/>
          </w:tcPr>
          <w:p w:rsidR="00E15C11" w:rsidRDefault="00E15C11" w:rsidP="005077B0">
            <w:pPr>
              <w:cnfStyle w:val="100000000000" w:firstRow="1" w:lastRow="0" w:firstColumn="0" w:lastColumn="0" w:oddVBand="0" w:evenVBand="0" w:oddHBand="0" w:evenHBand="0" w:firstRowFirstColumn="0" w:firstRowLastColumn="0" w:lastRowFirstColumn="0" w:lastRowLastColumn="0"/>
            </w:pPr>
            <w:r>
              <w:t>Beschreibung / Einsatzbereich</w:t>
            </w: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Pr="00E15C11" w:rsidRDefault="00E15C11" w:rsidP="005077B0">
            <w:pPr>
              <w:rPr>
                <w:lang w:val="en-US"/>
              </w:rPr>
            </w:pPr>
            <w:r w:rsidRPr="00E15C11">
              <w:rPr>
                <w:lang w:val="en-US"/>
              </w:rPr>
              <w:t xml:space="preserve">Eclipse </w:t>
            </w:r>
            <w:r>
              <w:rPr>
                <w:lang w:val="en-US"/>
              </w:rPr>
              <w:t>IDE</w:t>
            </w:r>
          </w:p>
        </w:tc>
        <w:tc>
          <w:tcPr>
            <w:tcW w:w="1559" w:type="dxa"/>
          </w:tcPr>
          <w:p w:rsidR="00E15C11" w:rsidRDefault="00E15C11" w:rsidP="00E15C11">
            <w:pPr>
              <w:cnfStyle w:val="000000100000" w:firstRow="0" w:lastRow="0" w:firstColumn="0" w:lastColumn="0" w:oddVBand="0" w:evenVBand="0" w:oddHBand="1" w:evenHBand="0" w:firstRowFirstColumn="0" w:firstRowLastColumn="0" w:lastRowFirstColumn="0" w:lastRowLastColumn="0"/>
            </w:pPr>
            <w:r w:rsidRPr="00E15C11">
              <w:rPr>
                <w:lang w:val="en-US"/>
              </w:rPr>
              <w:t>Helios</w:t>
            </w:r>
            <w:r>
              <w:rPr>
                <w:lang w:val="en-US"/>
              </w:rPr>
              <w:t xml:space="preserve"> </w:t>
            </w:r>
            <w:r w:rsidRPr="00E15C11">
              <w:rPr>
                <w:lang w:val="en-US"/>
              </w:rPr>
              <w:t>Service Release 1</w:t>
            </w:r>
          </w:p>
        </w:tc>
        <w:tc>
          <w:tcPr>
            <w:tcW w:w="5560" w:type="dxa"/>
          </w:tcPr>
          <w:p w:rsidR="00E15C11" w:rsidRDefault="000825C4" w:rsidP="007210EE">
            <w:pPr>
              <w:cnfStyle w:val="000000100000" w:firstRow="0" w:lastRow="0" w:firstColumn="0" w:lastColumn="0" w:oddVBand="0" w:evenVBand="0" w:oddHBand="1" w:evenHBand="0" w:firstRowFirstColumn="0" w:firstRowLastColumn="0" w:lastRowFirstColumn="0" w:lastRowLastColumn="0"/>
            </w:pPr>
            <w:proofErr w:type="spellStart"/>
            <w:r>
              <w:t>Javabasierte</w:t>
            </w:r>
            <w:proofErr w:type="spellEnd"/>
            <w:r>
              <w:t xml:space="preserve"> </w:t>
            </w:r>
            <w:r w:rsidR="007210EE">
              <w:t xml:space="preserve">IDE zur Entwicklung von Software. Wird für die Entwicklung der Android </w:t>
            </w:r>
            <w:r>
              <w:t>Applikation</w:t>
            </w:r>
            <w:r w:rsidR="007210EE">
              <w:t xml:space="preserve"> verwendet</w:t>
            </w:r>
            <w:r>
              <w:t>.</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Pr="00E15C11" w:rsidRDefault="00E15C11" w:rsidP="005077B0">
            <w:pPr>
              <w:rPr>
                <w:lang w:val="en-US"/>
              </w:rPr>
            </w:pPr>
            <w:proofErr w:type="spellStart"/>
            <w:r>
              <w:rPr>
                <w:lang w:val="en-US"/>
              </w:rPr>
              <w:t>NetBeans</w:t>
            </w:r>
            <w:proofErr w:type="spellEnd"/>
            <w:r>
              <w:rPr>
                <w:lang w:val="en-US"/>
              </w:rPr>
              <w:t xml:space="preserve"> IDE</w:t>
            </w:r>
          </w:p>
        </w:tc>
        <w:tc>
          <w:tcPr>
            <w:tcW w:w="1559" w:type="dxa"/>
          </w:tcPr>
          <w:p w:rsidR="00E15C11" w:rsidRP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6.9.1</w:t>
            </w:r>
          </w:p>
        </w:tc>
        <w:tc>
          <w:tcPr>
            <w:tcW w:w="5560" w:type="dxa"/>
          </w:tcPr>
          <w:p w:rsidR="00E15C11" w:rsidRDefault="007210EE" w:rsidP="005077B0">
            <w:pPr>
              <w:cnfStyle w:val="000000010000" w:firstRow="0" w:lastRow="0" w:firstColumn="0" w:lastColumn="0" w:oddVBand="0" w:evenVBand="0" w:oddHBand="0" w:evenHBand="1" w:firstRowFirstColumn="0" w:firstRowLastColumn="0" w:lastRowFirstColumn="0" w:lastRowLastColumn="0"/>
            </w:pPr>
            <w:proofErr w:type="spellStart"/>
            <w:r>
              <w:t>Javabasierte</w:t>
            </w:r>
            <w:proofErr w:type="spellEnd"/>
            <w:r>
              <w:t xml:space="preserve"> IDE zur Entwicklung von Software. Wird für die Entwicklung der </w:t>
            </w:r>
            <w:proofErr w:type="spellStart"/>
            <w:r>
              <w:t>Rails</w:t>
            </w:r>
            <w:proofErr w:type="spellEnd"/>
            <w:r>
              <w:t xml:space="preserve"> Applikation verwendet.</w:t>
            </w:r>
          </w:p>
        </w:tc>
      </w:tr>
      <w:tr w:rsidR="00470BDE"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70BDE" w:rsidRDefault="00470BDE" w:rsidP="005077B0">
            <w:pPr>
              <w:rPr>
                <w:lang w:val="en-US"/>
              </w:rPr>
            </w:pPr>
            <w:r>
              <w:rPr>
                <w:lang w:val="en-US"/>
              </w:rPr>
              <w:t>Java</w:t>
            </w:r>
          </w:p>
        </w:tc>
        <w:tc>
          <w:tcPr>
            <w:tcW w:w="1559" w:type="dxa"/>
          </w:tcPr>
          <w:p w:rsidR="00470BDE" w:rsidRDefault="004A57DB"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6 </w:t>
            </w:r>
            <w:proofErr w:type="spellStart"/>
            <w:r>
              <w:rPr>
                <w:lang w:val="en-US"/>
              </w:rPr>
              <w:t>bzw</w:t>
            </w:r>
            <w:proofErr w:type="spellEnd"/>
            <w:r>
              <w:rPr>
                <w:lang w:val="en-US"/>
              </w:rPr>
              <w:t xml:space="preserve">. JRE </w:t>
            </w:r>
            <w:r w:rsidR="00470BDE">
              <w:rPr>
                <w:lang w:val="en-US"/>
              </w:rPr>
              <w:t>1.6.x</w:t>
            </w:r>
          </w:p>
        </w:tc>
        <w:tc>
          <w:tcPr>
            <w:tcW w:w="5560" w:type="dxa"/>
          </w:tcPr>
          <w:p w:rsidR="00470BDE" w:rsidRDefault="00470BDE" w:rsidP="003C0B6A">
            <w:pPr>
              <w:cnfStyle w:val="000000100000" w:firstRow="0" w:lastRow="0" w:firstColumn="0" w:lastColumn="0" w:oddVBand="0" w:evenVBand="0" w:oddHBand="1" w:evenHBand="0" w:firstRowFirstColumn="0" w:firstRowLastColumn="0" w:lastRowFirstColumn="0" w:lastRowLastColumn="0"/>
            </w:pP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Subversion</w:t>
            </w:r>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1.6.x</w:t>
            </w:r>
          </w:p>
        </w:tc>
        <w:tc>
          <w:tcPr>
            <w:tcW w:w="5560" w:type="dxa"/>
          </w:tcPr>
          <w:p w:rsidR="00E15C11" w:rsidRDefault="003C0B6A" w:rsidP="003C0B6A">
            <w:pPr>
              <w:cnfStyle w:val="000000010000" w:firstRow="0" w:lastRow="0" w:firstColumn="0" w:lastColumn="0" w:oddVBand="0" w:evenVBand="0" w:oddHBand="0" w:evenHBand="1" w:firstRowFirstColumn="0" w:firstRowLastColumn="0" w:lastRowFirstColumn="0" w:lastRowLastColumn="0"/>
            </w:pPr>
            <w:proofErr w:type="spellStart"/>
            <w:r>
              <w:t>Sourcecontroll</w:t>
            </w:r>
            <w:proofErr w:type="spellEnd"/>
            <w:r>
              <w:t xml:space="preserve"> Management System für die </w:t>
            </w:r>
            <w:proofErr w:type="spellStart"/>
            <w:r>
              <w:t>Versionierung</w:t>
            </w:r>
            <w:proofErr w:type="spellEnd"/>
            <w:r>
              <w:t xml:space="preserve"> von Dokumenten und Code. Wird zur </w:t>
            </w:r>
            <w:proofErr w:type="spellStart"/>
            <w:r>
              <w:t>Versionierung</w:t>
            </w:r>
            <w:proofErr w:type="spellEnd"/>
            <w:r>
              <w:t xml:space="preserve"> von </w:t>
            </w:r>
            <w:proofErr w:type="spellStart"/>
            <w:r>
              <w:t>Sourcecode</w:t>
            </w:r>
            <w:proofErr w:type="spellEnd"/>
            <w:r>
              <w:t xml:space="preserve"> und Dokumentation verwendet.</w:t>
            </w: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Android SDK</w:t>
            </w:r>
          </w:p>
        </w:tc>
        <w:tc>
          <w:tcPr>
            <w:tcW w:w="1559" w:type="dxa"/>
          </w:tcPr>
          <w:p w:rsidR="00E15C11" w:rsidRDefault="00B70163"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2.1</w:t>
            </w:r>
          </w:p>
        </w:tc>
        <w:tc>
          <w:tcPr>
            <w:tcW w:w="5560" w:type="dxa"/>
          </w:tcPr>
          <w:p w:rsidR="00E15C11" w:rsidRDefault="007210EE" w:rsidP="007210EE">
            <w:pPr>
              <w:cnfStyle w:val="000000100000" w:firstRow="0" w:lastRow="0" w:firstColumn="0" w:lastColumn="0" w:oddVBand="0" w:evenVBand="0" w:oddHBand="1" w:evenHBand="0" w:firstRowFirstColumn="0" w:firstRowLastColumn="0" w:lastRowFirstColumn="0" w:lastRowLastColumn="0"/>
            </w:pPr>
            <w:r>
              <w:t>Toolkit zur Entwicklung einer Android Applikation</w:t>
            </w:r>
            <w:r w:rsidR="006D40EB">
              <w:t>.</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Ruby</w:t>
            </w:r>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1.8.7</w:t>
            </w:r>
          </w:p>
        </w:tc>
        <w:tc>
          <w:tcPr>
            <w:tcW w:w="5560" w:type="dxa"/>
          </w:tcPr>
          <w:p w:rsidR="00E15C11" w:rsidRDefault="00E15C11" w:rsidP="005077B0">
            <w:pPr>
              <w:cnfStyle w:val="000000010000" w:firstRow="0" w:lastRow="0" w:firstColumn="0" w:lastColumn="0" w:oddVBand="0" w:evenVBand="0" w:oddHBand="0" w:evenHBand="1" w:firstRowFirstColumn="0" w:firstRowLastColumn="0" w:lastRowFirstColumn="0" w:lastRowLastColumn="0"/>
            </w:pP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Ruby on Rails</w:t>
            </w:r>
          </w:p>
        </w:tc>
        <w:tc>
          <w:tcPr>
            <w:tcW w:w="1559" w:type="dxa"/>
          </w:tcPr>
          <w:p w:rsidR="00E15C11" w:rsidRDefault="00E15C11"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3.0.x</w:t>
            </w:r>
          </w:p>
        </w:tc>
        <w:tc>
          <w:tcPr>
            <w:tcW w:w="5560" w:type="dxa"/>
          </w:tcPr>
          <w:p w:rsidR="00E15C11" w:rsidRDefault="002B0757" w:rsidP="005077B0">
            <w:pPr>
              <w:cnfStyle w:val="000000100000" w:firstRow="0" w:lastRow="0" w:firstColumn="0" w:lastColumn="0" w:oddVBand="0" w:evenVBand="0" w:oddHBand="1" w:evenHBand="0" w:firstRowFirstColumn="0" w:firstRowLastColumn="0" w:lastRowFirstColumn="0" w:lastRowLastColumn="0"/>
            </w:pPr>
            <w:proofErr w:type="spellStart"/>
            <w:r>
              <w:t>Rubybasiertes</w:t>
            </w:r>
            <w:proofErr w:type="spellEnd"/>
            <w:r>
              <w:t xml:space="preserve"> Framework zur Entwicklung von Web-Plattformen</w:t>
            </w:r>
            <w:r w:rsidR="00076890">
              <w:t>. Wird für die Entwicklung der Web-</w:t>
            </w:r>
            <w:proofErr w:type="spellStart"/>
            <w:r w:rsidR="00076890">
              <w:t>Plattfrom</w:t>
            </w:r>
            <w:proofErr w:type="spellEnd"/>
            <w:r w:rsidR="00076890">
              <w:t xml:space="preserve"> verwendet.</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Apache</w:t>
            </w:r>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2.2.16</w:t>
            </w:r>
          </w:p>
        </w:tc>
        <w:tc>
          <w:tcPr>
            <w:tcW w:w="5560" w:type="dxa"/>
          </w:tcPr>
          <w:p w:rsidR="00E15C11" w:rsidRDefault="004C14BD" w:rsidP="005077B0">
            <w:pPr>
              <w:cnfStyle w:val="000000010000" w:firstRow="0" w:lastRow="0" w:firstColumn="0" w:lastColumn="0" w:oddVBand="0" w:evenVBand="0" w:oddHBand="0" w:evenHBand="1" w:firstRowFirstColumn="0" w:firstRowLastColumn="0" w:lastRowFirstColumn="0" w:lastRowLastColumn="0"/>
            </w:pPr>
            <w:r>
              <w:t xml:space="preserve">Etablierter Webserver mit diversen Erweiterungsmöglichkeiten. Ermöglicht </w:t>
            </w:r>
            <w:proofErr w:type="spellStart"/>
            <w:r>
              <w:t>Mod</w:t>
            </w:r>
            <w:proofErr w:type="spellEnd"/>
            <w:r>
              <w:t xml:space="preserve"> Passanger</w:t>
            </w:r>
            <w:r w:rsidR="00D0562D">
              <w:t xml:space="preserve"> und wird als Web-Server verwendet für SVN, </w:t>
            </w:r>
            <w:proofErr w:type="spellStart"/>
            <w:r w:rsidR="00D0562D">
              <w:t>Redmine</w:t>
            </w:r>
            <w:proofErr w:type="spellEnd"/>
            <w:r w:rsidR="00D0562D">
              <w:t xml:space="preserve"> und die </w:t>
            </w:r>
            <w:proofErr w:type="spellStart"/>
            <w:r w:rsidR="00D0562D">
              <w:t>Rails</w:t>
            </w:r>
            <w:proofErr w:type="spellEnd"/>
            <w:r w:rsidR="00D0562D">
              <w:t xml:space="preserve"> Applikation</w:t>
            </w:r>
            <w:r>
              <w:t>.</w:t>
            </w: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 xml:space="preserve">Mod </w:t>
            </w:r>
            <w:proofErr w:type="spellStart"/>
            <w:r>
              <w:rPr>
                <w:lang w:val="en-US"/>
              </w:rPr>
              <w:t>Passanger</w:t>
            </w:r>
            <w:proofErr w:type="spellEnd"/>
          </w:p>
        </w:tc>
        <w:tc>
          <w:tcPr>
            <w:tcW w:w="1559" w:type="dxa"/>
          </w:tcPr>
          <w:p w:rsidR="00E15C11" w:rsidRDefault="00E15C11"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2.2.15</w:t>
            </w:r>
          </w:p>
        </w:tc>
        <w:tc>
          <w:tcPr>
            <w:tcW w:w="5560" w:type="dxa"/>
          </w:tcPr>
          <w:p w:rsidR="00E15C11" w:rsidRDefault="00D0562D" w:rsidP="005077B0">
            <w:pPr>
              <w:cnfStyle w:val="000000100000" w:firstRow="0" w:lastRow="0" w:firstColumn="0" w:lastColumn="0" w:oddVBand="0" w:evenVBand="0" w:oddHBand="1" w:evenHBand="0" w:firstRowFirstColumn="0" w:firstRowLastColumn="0" w:lastRowFirstColumn="0" w:lastRowLastColumn="0"/>
            </w:pPr>
            <w:r>
              <w:t xml:space="preserve">Modul für </w:t>
            </w:r>
            <w:proofErr w:type="gramStart"/>
            <w:r>
              <w:t>Apache</w:t>
            </w:r>
            <w:proofErr w:type="gramEnd"/>
            <w:r>
              <w:t xml:space="preserve"> zur Anbindung an </w:t>
            </w:r>
            <w:proofErr w:type="spellStart"/>
            <w:r>
              <w:t>Rails</w:t>
            </w:r>
            <w:proofErr w:type="spellEnd"/>
            <w:r>
              <w:t>-Applikationen.</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proofErr w:type="spellStart"/>
            <w:r>
              <w:rPr>
                <w:lang w:val="en-US"/>
              </w:rPr>
              <w:t>Redmine</w:t>
            </w:r>
            <w:proofErr w:type="spellEnd"/>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1.1.2</w:t>
            </w:r>
          </w:p>
        </w:tc>
        <w:tc>
          <w:tcPr>
            <w:tcW w:w="5560" w:type="dxa"/>
          </w:tcPr>
          <w:p w:rsidR="00E15C11" w:rsidRDefault="00C627DB" w:rsidP="00C627DB">
            <w:pPr>
              <w:cnfStyle w:val="000000010000" w:firstRow="0" w:lastRow="0" w:firstColumn="0" w:lastColumn="0" w:oddVBand="0" w:evenVBand="0" w:oddHBand="0" w:evenHBand="1" w:firstRowFirstColumn="0" w:firstRowLastColumn="0" w:lastRowFirstColumn="0" w:lastRowLastColumn="0"/>
            </w:pPr>
            <w:proofErr w:type="spellStart"/>
            <w:r>
              <w:t>Railsbasiertes</w:t>
            </w:r>
            <w:proofErr w:type="spellEnd"/>
            <w:r>
              <w:t xml:space="preserve"> Projektmanagementtool. Wird für das Projektmanagement, das Wiki und den Stundenrapport verwendet.</w:t>
            </w: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Skype</w:t>
            </w:r>
          </w:p>
        </w:tc>
        <w:tc>
          <w:tcPr>
            <w:tcW w:w="1559" w:type="dxa"/>
          </w:tcPr>
          <w:p w:rsidR="00E15C11" w:rsidRDefault="00E15C11" w:rsidP="00E15C1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Aktuellste</w:t>
            </w:r>
            <w:proofErr w:type="spellEnd"/>
            <w:r>
              <w:rPr>
                <w:lang w:val="en-US"/>
              </w:rPr>
              <w:t xml:space="preserve"> Version</w:t>
            </w:r>
          </w:p>
        </w:tc>
        <w:tc>
          <w:tcPr>
            <w:tcW w:w="5560" w:type="dxa"/>
          </w:tcPr>
          <w:p w:rsidR="00E15C11" w:rsidRDefault="00045476" w:rsidP="00016E54">
            <w:pPr>
              <w:cnfStyle w:val="000000100000" w:firstRow="0" w:lastRow="0" w:firstColumn="0" w:lastColumn="0" w:oddVBand="0" w:evenVBand="0" w:oddHBand="1" w:evenHBand="0" w:firstRowFirstColumn="0" w:firstRowLastColumn="0" w:lastRowFirstColumn="0" w:lastRowLastColumn="0"/>
            </w:pPr>
            <w:proofErr w:type="spellStart"/>
            <w:r>
              <w:t>VoIP</w:t>
            </w:r>
            <w:proofErr w:type="spellEnd"/>
            <w:r w:rsidR="00897043">
              <w:t xml:space="preserve"> Programm mit Gruppenchat Funktion zur ortsunabhängigen Kommunikation innerhalb des Teams</w:t>
            </w:r>
            <w:r w:rsidR="00E62F9E">
              <w:t>.</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MS Office</w:t>
            </w:r>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r>
              <w:rPr>
                <w:lang w:val="en-US"/>
              </w:rPr>
              <w:t>2007, 2010</w:t>
            </w:r>
          </w:p>
        </w:tc>
        <w:tc>
          <w:tcPr>
            <w:tcW w:w="5560" w:type="dxa"/>
          </w:tcPr>
          <w:p w:rsidR="00E15C11" w:rsidRDefault="004C18F2" w:rsidP="009B627C">
            <w:pPr>
              <w:cnfStyle w:val="000000010000" w:firstRow="0" w:lastRow="0" w:firstColumn="0" w:lastColumn="0" w:oddVBand="0" w:evenVBand="0" w:oddHBand="0" w:evenHBand="1" w:firstRowFirstColumn="0" w:firstRowLastColumn="0" w:lastRowFirstColumn="0" w:lastRowLastColumn="0"/>
            </w:pPr>
            <w:r>
              <w:t xml:space="preserve">Suite zur Erstellung von Dokumenten wie Textdokumenten oder Tabellenkalkulationen. </w:t>
            </w:r>
            <w:r w:rsidR="008A7A08">
              <w:t xml:space="preserve">Wird fürs Projektmanagement und jegliche Art von </w:t>
            </w:r>
            <w:r w:rsidR="009B627C">
              <w:t>Dokumenten</w:t>
            </w:r>
            <w:r w:rsidR="008A7A08">
              <w:t xml:space="preserve"> verwendet</w:t>
            </w:r>
            <w:r w:rsidR="00184459">
              <w:t xml:space="preserve"> (z.B. Projektplan)</w:t>
            </w:r>
            <w:r w:rsidR="008A7A08">
              <w:t>.</w:t>
            </w:r>
          </w:p>
        </w:tc>
      </w:tr>
      <w:tr w:rsidR="00E15C11" w:rsidTr="006060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Enterprise Architect</w:t>
            </w:r>
          </w:p>
        </w:tc>
        <w:tc>
          <w:tcPr>
            <w:tcW w:w="1559" w:type="dxa"/>
          </w:tcPr>
          <w:p w:rsidR="00E15C11" w:rsidRDefault="00E15C11" w:rsidP="00E15C11">
            <w:pPr>
              <w:cnfStyle w:val="000000100000" w:firstRow="0" w:lastRow="0" w:firstColumn="0" w:lastColumn="0" w:oddVBand="0" w:evenVBand="0" w:oddHBand="1" w:evenHBand="0" w:firstRowFirstColumn="0" w:firstRowLastColumn="0" w:lastRowFirstColumn="0" w:lastRowLastColumn="0"/>
              <w:rPr>
                <w:lang w:val="en-US"/>
              </w:rPr>
            </w:pPr>
            <w:r>
              <w:rPr>
                <w:lang w:val="en-US"/>
              </w:rPr>
              <w:t>7.5</w:t>
            </w:r>
          </w:p>
        </w:tc>
        <w:tc>
          <w:tcPr>
            <w:tcW w:w="5560" w:type="dxa"/>
          </w:tcPr>
          <w:p w:rsidR="00E15C11" w:rsidRDefault="000A3C49" w:rsidP="005077B0">
            <w:pPr>
              <w:cnfStyle w:val="000000100000" w:firstRow="0" w:lastRow="0" w:firstColumn="0" w:lastColumn="0" w:oddVBand="0" w:evenVBand="0" w:oddHBand="1" w:evenHBand="0" w:firstRowFirstColumn="0" w:firstRowLastColumn="0" w:lastRowFirstColumn="0" w:lastRowLastColumn="0"/>
            </w:pPr>
            <w:r>
              <w:t xml:space="preserve">Modellierungstool, wird für die Erstellung diverser </w:t>
            </w:r>
            <w:proofErr w:type="spellStart"/>
            <w:r>
              <w:t>Artifacts</w:t>
            </w:r>
            <w:proofErr w:type="spellEnd"/>
            <w:r>
              <w:t xml:space="preserve"> (z.B. Domain Model, SSD, etc.) verwendet.</w:t>
            </w:r>
          </w:p>
        </w:tc>
      </w:tr>
      <w:tr w:rsidR="00E15C11" w:rsidTr="006060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15C11" w:rsidRDefault="00E15C11" w:rsidP="005077B0">
            <w:pPr>
              <w:rPr>
                <w:lang w:val="en-US"/>
              </w:rPr>
            </w:pPr>
            <w:r>
              <w:rPr>
                <w:lang w:val="en-US"/>
              </w:rPr>
              <w:t>Google Documents</w:t>
            </w:r>
          </w:p>
        </w:tc>
        <w:tc>
          <w:tcPr>
            <w:tcW w:w="1559" w:type="dxa"/>
          </w:tcPr>
          <w:p w:rsidR="00E15C11" w:rsidRDefault="00E15C11" w:rsidP="00E15C11">
            <w:pPr>
              <w:cnfStyle w:val="000000010000" w:firstRow="0" w:lastRow="0" w:firstColumn="0" w:lastColumn="0" w:oddVBand="0" w:evenVBand="0" w:oddHBand="0" w:evenHBand="1" w:firstRowFirstColumn="0" w:firstRowLastColumn="0" w:lastRowFirstColumn="0" w:lastRowLastColumn="0"/>
              <w:rPr>
                <w:lang w:val="en-US"/>
              </w:rPr>
            </w:pPr>
            <w:proofErr w:type="spellStart"/>
            <w:r>
              <w:rPr>
                <w:lang w:val="en-US"/>
              </w:rPr>
              <w:t>Aktuellste</w:t>
            </w:r>
            <w:proofErr w:type="spellEnd"/>
            <w:r>
              <w:rPr>
                <w:lang w:val="en-US"/>
              </w:rPr>
              <w:t xml:space="preserve"> Version</w:t>
            </w:r>
          </w:p>
        </w:tc>
        <w:tc>
          <w:tcPr>
            <w:tcW w:w="5560" w:type="dxa"/>
          </w:tcPr>
          <w:p w:rsidR="00E15C11" w:rsidRDefault="00F832A7" w:rsidP="005077B0">
            <w:pPr>
              <w:cnfStyle w:val="000000010000" w:firstRow="0" w:lastRow="0" w:firstColumn="0" w:lastColumn="0" w:oddVBand="0" w:evenVBand="0" w:oddHBand="0" w:evenHBand="1" w:firstRowFirstColumn="0" w:firstRowLastColumn="0" w:lastRowFirstColumn="0" w:lastRowLastColumn="0"/>
            </w:pPr>
            <w:r>
              <w:t>Online Office, wird verwendet, falls Dokumente gemeinsam und gleichzeitig erarbeitet werden müssen.</w:t>
            </w:r>
          </w:p>
        </w:tc>
      </w:tr>
    </w:tbl>
    <w:p w:rsidR="00907BA6" w:rsidRDefault="00907BA6" w:rsidP="00907BA6">
      <w:bookmarkStart w:id="155" w:name="_Toc287278381"/>
      <w:bookmarkStart w:id="156" w:name="_Toc286936115"/>
    </w:p>
    <w:p w:rsidR="00907BA6" w:rsidRDefault="00907BA6">
      <w:r>
        <w:br w:type="page"/>
      </w:r>
    </w:p>
    <w:p w:rsidR="00A15A06" w:rsidRDefault="00A15A06" w:rsidP="00A15A06">
      <w:pPr>
        <w:pStyle w:val="berschrift2"/>
      </w:pPr>
      <w:bookmarkStart w:id="157" w:name="_Toc293503422"/>
      <w:r>
        <w:lastRenderedPageBreak/>
        <w:t>Kommunikation</w:t>
      </w:r>
      <w:bookmarkEnd w:id="155"/>
      <w:bookmarkEnd w:id="157"/>
    </w:p>
    <w:p w:rsidR="00A15A06" w:rsidRDefault="00A15A06" w:rsidP="00A15A06">
      <w:r>
        <w:t>Für die Kommunikation zwischen den Projektmitarbeiter werden folgende Hilfsmittel verwendet:</w:t>
      </w:r>
    </w:p>
    <w:p w:rsidR="00A15A06" w:rsidRDefault="00A15A06" w:rsidP="00A15A06">
      <w:pPr>
        <w:pStyle w:val="Listenabsatz"/>
        <w:numPr>
          <w:ilvl w:val="0"/>
          <w:numId w:val="17"/>
        </w:numPr>
      </w:pPr>
      <w:r>
        <w:t>Wiki</w:t>
      </w:r>
      <w:r w:rsidR="005B61F6">
        <w:t xml:space="preserve"> </w:t>
      </w:r>
      <w:proofErr w:type="spellStart"/>
      <w:r w:rsidR="005B61F6">
        <w:t>Redmine</w:t>
      </w:r>
      <w:proofErr w:type="spellEnd"/>
      <w:r>
        <w:t xml:space="preserve"> (</w:t>
      </w:r>
      <w:r w:rsidRPr="008544E9">
        <w:t>https://redmine.elmermx.ch/projects/mrt/wiki</w:t>
      </w:r>
      <w:r>
        <w:t>)</w:t>
      </w:r>
    </w:p>
    <w:p w:rsidR="00A15A06" w:rsidRDefault="00091170" w:rsidP="00A72A39">
      <w:pPr>
        <w:pStyle w:val="Listenabsatz"/>
        <w:numPr>
          <w:ilvl w:val="0"/>
          <w:numId w:val="17"/>
        </w:numPr>
      </w:pPr>
      <w:r>
        <w:t>E-Mail (Mailing Liste an alle Teammitglieder: mrt@elmermx.ch)</w:t>
      </w:r>
    </w:p>
    <w:p w:rsidR="00A72A39" w:rsidRDefault="00A15A06" w:rsidP="00A72A39">
      <w:pPr>
        <w:pStyle w:val="Listenabsatz"/>
        <w:numPr>
          <w:ilvl w:val="0"/>
          <w:numId w:val="17"/>
        </w:numPr>
      </w:pPr>
      <w:r>
        <w:t>Meetings</w:t>
      </w:r>
      <w:r w:rsidR="003225BB">
        <w:t xml:space="preserve"> (siehe</w:t>
      </w:r>
      <w:r w:rsidR="00867F7C">
        <w:t xml:space="preserve"> </w:t>
      </w:r>
      <w:r w:rsidR="00747D14">
        <w:fldChar w:fldCharType="begin"/>
      </w:r>
      <w:r w:rsidR="003225BB">
        <w:instrText xml:space="preserve"> REF _Ref287196098 \r \h </w:instrText>
      </w:r>
      <w:r w:rsidR="00747D14">
        <w:fldChar w:fldCharType="separate"/>
      </w:r>
      <w:r w:rsidR="004B137C">
        <w:t>5.2.5</w:t>
      </w:r>
      <w:r w:rsidR="00747D14">
        <w:fldChar w:fldCharType="end"/>
      </w:r>
      <w:r w:rsidR="00FC119A">
        <w:t xml:space="preserve"> </w:t>
      </w:r>
      <w:r w:rsidR="00747D14">
        <w:fldChar w:fldCharType="begin"/>
      </w:r>
      <w:r w:rsidR="003225BB">
        <w:instrText xml:space="preserve"> REF _Ref287196103 \h </w:instrText>
      </w:r>
      <w:r w:rsidR="00747D14">
        <w:fldChar w:fldCharType="separate"/>
      </w:r>
      <w:r w:rsidR="004B137C" w:rsidRPr="005077B0">
        <w:t>Besprechungen</w:t>
      </w:r>
      <w:r w:rsidR="00747D14">
        <w:fldChar w:fldCharType="end"/>
      </w:r>
      <w:r w:rsidR="003225BB">
        <w:t>)</w:t>
      </w:r>
    </w:p>
    <w:p w:rsidR="00A15A06" w:rsidRDefault="00A72A39" w:rsidP="00A72A39">
      <w:pPr>
        <w:pStyle w:val="Listenabsatz"/>
        <w:numPr>
          <w:ilvl w:val="0"/>
          <w:numId w:val="17"/>
        </w:numPr>
      </w:pPr>
      <w:r>
        <w:t>Skype</w:t>
      </w:r>
    </w:p>
    <w:p w:rsidR="00795EC5" w:rsidRDefault="00795EC5" w:rsidP="00795EC5">
      <w:pPr>
        <w:pStyle w:val="berschrift3"/>
      </w:pPr>
      <w:bookmarkStart w:id="158" w:name="_Toc293503423"/>
      <w:r>
        <w:t>Wiki</w:t>
      </w:r>
      <w:r w:rsidR="005F58DB">
        <w:t xml:space="preserve"> </w:t>
      </w:r>
      <w:proofErr w:type="spellStart"/>
      <w:r w:rsidR="005F58DB">
        <w:t>Redmine</w:t>
      </w:r>
      <w:bookmarkEnd w:id="158"/>
      <w:proofErr w:type="spellEnd"/>
    </w:p>
    <w:p w:rsidR="006351BF" w:rsidRDefault="006351BF">
      <w:r>
        <w:t>Das Wiki wird für folgende Dinge verwendet:</w:t>
      </w:r>
    </w:p>
    <w:p w:rsidR="006351BF" w:rsidRDefault="0095171D" w:rsidP="006351BF">
      <w:pPr>
        <w:pStyle w:val="Listenabsatz"/>
        <w:numPr>
          <w:ilvl w:val="0"/>
          <w:numId w:val="17"/>
        </w:numPr>
      </w:pPr>
      <w:r>
        <w:t>Wichtige Informationen persistent speichern (Bsp. URL für SVN Server)</w:t>
      </w:r>
    </w:p>
    <w:p w:rsidR="0095171D" w:rsidRDefault="0095171D" w:rsidP="006351BF">
      <w:pPr>
        <w:pStyle w:val="Listenabsatz"/>
        <w:numPr>
          <w:ilvl w:val="0"/>
          <w:numId w:val="17"/>
        </w:numPr>
      </w:pPr>
      <w:r>
        <w:t>Austausch zwischen Teammitgliedern</w:t>
      </w:r>
    </w:p>
    <w:p w:rsidR="0095171D" w:rsidRDefault="0095171D" w:rsidP="006351BF">
      <w:pPr>
        <w:pStyle w:val="Listenabsatz"/>
        <w:numPr>
          <w:ilvl w:val="0"/>
          <w:numId w:val="17"/>
        </w:numPr>
      </w:pPr>
      <w:r>
        <w:t xml:space="preserve">Fragen, die </w:t>
      </w:r>
      <w:r w:rsidR="00DF3A5F">
        <w:t>abgeklärt / besprochen</w:t>
      </w:r>
      <w:r>
        <w:t xml:space="preserve"> werden müssen</w:t>
      </w:r>
    </w:p>
    <w:p w:rsidR="0095171D" w:rsidRDefault="00DF3A5F" w:rsidP="006351BF">
      <w:pPr>
        <w:pStyle w:val="Listenabsatz"/>
        <w:numPr>
          <w:ilvl w:val="0"/>
          <w:numId w:val="17"/>
        </w:numPr>
      </w:pPr>
      <w:r>
        <w:t>Fragen an den Betreuer</w:t>
      </w:r>
    </w:p>
    <w:p w:rsidR="00DF3A5F" w:rsidRDefault="00DF3A5F" w:rsidP="006351BF">
      <w:pPr>
        <w:pStyle w:val="Listenabsatz"/>
        <w:numPr>
          <w:ilvl w:val="0"/>
          <w:numId w:val="17"/>
        </w:numPr>
      </w:pPr>
      <w:r>
        <w:t>Kleinere Checkliste für die Abgabe</w:t>
      </w:r>
    </w:p>
    <w:p w:rsidR="006351BF" w:rsidRDefault="006351BF">
      <w:r>
        <w:br w:type="page"/>
      </w:r>
    </w:p>
    <w:p w:rsidR="00077C25" w:rsidRPr="005077B0" w:rsidRDefault="00077C25" w:rsidP="005077B0">
      <w:pPr>
        <w:pStyle w:val="berschrift1"/>
      </w:pPr>
      <w:bookmarkStart w:id="159" w:name="_Qualitätsmassnahmen"/>
      <w:bookmarkStart w:id="160" w:name="_Toc287278382"/>
      <w:bookmarkStart w:id="161" w:name="_Toc293503424"/>
      <w:bookmarkStart w:id="162" w:name="_Ref293565988"/>
      <w:bookmarkStart w:id="163" w:name="_Ref293565992"/>
      <w:bookmarkEnd w:id="159"/>
      <w:r w:rsidRPr="005077B0">
        <w:lastRenderedPageBreak/>
        <w:t>Qualitätsmassnahmen</w:t>
      </w:r>
      <w:bookmarkEnd w:id="156"/>
      <w:bookmarkEnd w:id="160"/>
      <w:bookmarkEnd w:id="161"/>
      <w:bookmarkEnd w:id="162"/>
      <w:bookmarkEnd w:id="163"/>
    </w:p>
    <w:p w:rsidR="00077C25" w:rsidRPr="005077B0" w:rsidRDefault="00077C25" w:rsidP="005077B0">
      <w:pPr>
        <w:pStyle w:val="berschrift2"/>
      </w:pPr>
      <w:bookmarkStart w:id="164" w:name="_Toc286936116"/>
      <w:bookmarkStart w:id="165" w:name="_Toc287278383"/>
      <w:bookmarkStart w:id="166" w:name="_Toc293503425"/>
      <w:r w:rsidRPr="005077B0">
        <w:t>Allgemein</w:t>
      </w:r>
      <w:bookmarkEnd w:id="164"/>
      <w:bookmarkEnd w:id="165"/>
      <w:bookmarkEnd w:id="166"/>
    </w:p>
    <w:p w:rsidR="00077C25" w:rsidRPr="005077B0" w:rsidRDefault="00077C25" w:rsidP="005077B0">
      <w:pPr>
        <w:pStyle w:val="berschrift3"/>
      </w:pPr>
      <w:bookmarkStart w:id="167" w:name="_Toc286936117"/>
      <w:bookmarkStart w:id="168" w:name="_Toc287278384"/>
      <w:bookmarkStart w:id="169" w:name="_Toc293503426"/>
      <w:r w:rsidRPr="005077B0">
        <w:t>Regelmässige Teamsit</w:t>
      </w:r>
      <w:r w:rsidR="002D3021">
        <w:t xml:space="preserve">zungen und </w:t>
      </w:r>
      <w:r w:rsidR="0082090E">
        <w:t>t</w:t>
      </w:r>
      <w:r w:rsidRPr="005077B0">
        <w:t>eamfördernde Massnahmen</w:t>
      </w:r>
      <w:bookmarkEnd w:id="167"/>
      <w:bookmarkEnd w:id="168"/>
      <w:bookmarkEnd w:id="169"/>
    </w:p>
    <w:p w:rsidR="00077C25" w:rsidRDefault="00077C25" w:rsidP="005077B0">
      <w:r>
        <w:t>Neben den regelmässigen Teamsitzungen (</w:t>
      </w:r>
      <w:r w:rsidR="000536A2">
        <w:t>siehe</w:t>
      </w:r>
      <w:r w:rsidR="00DA73BB">
        <w:t xml:space="preserve"> </w:t>
      </w:r>
      <w:r w:rsidR="00747D14" w:rsidRPr="005A7B2A">
        <w:fldChar w:fldCharType="begin"/>
      </w:r>
      <w:r w:rsidR="000536A2" w:rsidRPr="005A7B2A">
        <w:instrText xml:space="preserve"> REF _Ref287196098 \r \h </w:instrText>
      </w:r>
      <w:r w:rsidR="00747D14" w:rsidRPr="005A7B2A">
        <w:fldChar w:fldCharType="separate"/>
      </w:r>
      <w:r w:rsidR="004B137C">
        <w:t>5.2.5</w:t>
      </w:r>
      <w:r w:rsidR="00747D14" w:rsidRPr="005A7B2A">
        <w:fldChar w:fldCharType="end"/>
      </w:r>
      <w:r w:rsidR="00FC119A" w:rsidRPr="005A7B2A">
        <w:t xml:space="preserve"> </w:t>
      </w:r>
      <w:r w:rsidR="00747D14" w:rsidRPr="005A7B2A">
        <w:fldChar w:fldCharType="begin"/>
      </w:r>
      <w:r w:rsidR="000536A2" w:rsidRPr="005A7B2A">
        <w:instrText xml:space="preserve"> REF _Ref287196103 \h </w:instrText>
      </w:r>
      <w:r w:rsidR="00747D14" w:rsidRPr="005A7B2A">
        <w:fldChar w:fldCharType="separate"/>
      </w:r>
      <w:r w:rsidR="004B137C" w:rsidRPr="005077B0">
        <w:t>Besprechungen</w:t>
      </w:r>
      <w:r w:rsidR="00747D14" w:rsidRPr="005A7B2A">
        <w:fldChar w:fldCharType="end"/>
      </w:r>
      <w:r>
        <w:t xml:space="preserve">) nimmt das gesamte Team </w:t>
      </w:r>
      <w:r w:rsidR="0082090E">
        <w:t>einm</w:t>
      </w:r>
      <w:r>
        <w:t>al pro Monat an einem gemeinsamen Nachtessen Teil. Dabei wird das Projekt auf einer lockeren Basis diskutiert und der Teamgeist gefördert</w:t>
      </w:r>
      <w:r w:rsidR="0082090E">
        <w:t>.</w:t>
      </w:r>
    </w:p>
    <w:p w:rsidR="00077C25" w:rsidRPr="005077B0" w:rsidRDefault="00E961BA" w:rsidP="005077B0">
      <w:pPr>
        <w:pStyle w:val="berschrift3"/>
      </w:pPr>
      <w:bookmarkStart w:id="170" w:name="_Toc286936118"/>
      <w:bookmarkStart w:id="171" w:name="_Toc287278385"/>
      <w:bookmarkStart w:id="172" w:name="_Ref287366935"/>
      <w:bookmarkStart w:id="173" w:name="_Ref287366946"/>
      <w:bookmarkStart w:id="174" w:name="_Toc293503427"/>
      <w:r>
        <w:t xml:space="preserve">Subversion / </w:t>
      </w:r>
      <w:proofErr w:type="spellStart"/>
      <w:r w:rsidR="00077C25" w:rsidRPr="005077B0">
        <w:t>Sourcecode</w:t>
      </w:r>
      <w:proofErr w:type="spellEnd"/>
      <w:r w:rsidR="00077C25" w:rsidRPr="005077B0">
        <w:t xml:space="preserve"> Management</w:t>
      </w:r>
      <w:bookmarkEnd w:id="170"/>
      <w:bookmarkEnd w:id="171"/>
      <w:bookmarkEnd w:id="172"/>
      <w:bookmarkEnd w:id="173"/>
      <w:bookmarkEnd w:id="174"/>
    </w:p>
    <w:p w:rsidR="00077C25" w:rsidRDefault="00077C25" w:rsidP="008544E9">
      <w:r>
        <w:t xml:space="preserve">Der gesamte </w:t>
      </w:r>
      <w:proofErr w:type="spellStart"/>
      <w:r>
        <w:t>Sourcecode</w:t>
      </w:r>
      <w:proofErr w:type="spellEnd"/>
      <w:r w:rsidR="00AB3D3A">
        <w:t xml:space="preserve"> wie auch die Dokumentation</w:t>
      </w:r>
      <w:r>
        <w:t xml:space="preserve"> wird </w:t>
      </w:r>
      <w:proofErr w:type="gramStart"/>
      <w:r w:rsidR="00BB20E8">
        <w:t>im</w:t>
      </w:r>
      <w:proofErr w:type="gramEnd"/>
      <w:r>
        <w:t xml:space="preserve"> Subversion verwaltet</w:t>
      </w:r>
      <w:r w:rsidR="0082090E">
        <w:t xml:space="preserve">. Diese Software hat </w:t>
      </w:r>
      <w:r>
        <w:t xml:space="preserve">sich </w:t>
      </w:r>
      <w:r w:rsidR="005D50E9">
        <w:t xml:space="preserve">schon in vielen produktiven Projekten und </w:t>
      </w:r>
      <w:r>
        <w:t xml:space="preserve">in </w:t>
      </w:r>
      <w:r w:rsidR="00E0036C">
        <w:t xml:space="preserve">einem Projekt während des letztens Semesters bewährt, </w:t>
      </w:r>
      <w:r w:rsidR="0082090E">
        <w:t xml:space="preserve">somit </w:t>
      </w:r>
      <w:r w:rsidR="00E0036C">
        <w:t>wird</w:t>
      </w:r>
      <w:r>
        <w:t xml:space="preserve"> auf eine solide Basis </w:t>
      </w:r>
      <w:r w:rsidR="0082090E">
        <w:t>gebaut</w:t>
      </w:r>
      <w:r w:rsidR="00E0036C">
        <w:t>.</w:t>
      </w:r>
      <w:r>
        <w:t xml:space="preserve"> Das Repository ist </w:t>
      </w:r>
      <w:r w:rsidR="00E0036C">
        <w:t>mit de</w:t>
      </w:r>
      <w:r>
        <w:t xml:space="preserve">m </w:t>
      </w:r>
      <w:proofErr w:type="spellStart"/>
      <w:r>
        <w:t>Redmine</w:t>
      </w:r>
      <w:proofErr w:type="spellEnd"/>
      <w:r>
        <w:t xml:space="preserve"> verlinkt, sodass direkt auf </w:t>
      </w:r>
      <w:r w:rsidR="003C74CD">
        <w:t>Tickets</w:t>
      </w:r>
      <w:r w:rsidR="00961A10">
        <w:t xml:space="preserve"> </w:t>
      </w:r>
      <w:proofErr w:type="spellStart"/>
      <w:r>
        <w:t>committed</w:t>
      </w:r>
      <w:proofErr w:type="spellEnd"/>
      <w:r>
        <w:t xml:space="preserve"> werden kann.</w:t>
      </w:r>
      <w:r w:rsidR="00362371">
        <w:t xml:space="preserve"> Die URL des Subversion </w:t>
      </w:r>
      <w:proofErr w:type="spellStart"/>
      <w:r w:rsidR="00362371">
        <w:t>Repositories</w:t>
      </w:r>
      <w:proofErr w:type="spellEnd"/>
      <w:r w:rsidR="00362371">
        <w:t xml:space="preserve"> lautet: </w:t>
      </w:r>
      <w:r w:rsidR="00523921" w:rsidRPr="008544E9">
        <w:t>https://se2p_svn.elmermx.ch/</w:t>
      </w:r>
      <w:r w:rsidR="00523921">
        <w:t>. Jedes Projektmitglied hat seine persönlichen Zugangsdaten bereits erhalten.</w:t>
      </w:r>
    </w:p>
    <w:p w:rsidR="00871FD5" w:rsidRDefault="007F3D68" w:rsidP="005077B0">
      <w:r>
        <w:t>Grundsätzlich wird bei jedem Commit</w:t>
      </w:r>
      <w:r w:rsidR="00326FA8">
        <w:t>, wo es sinnvoll ist,</w:t>
      </w:r>
      <w:r>
        <w:t xml:space="preserve"> die Ticketnummer gleich im Kommentar angegeben, damit der Commit </w:t>
      </w:r>
      <w:proofErr w:type="gramStart"/>
      <w:r>
        <w:t>im</w:t>
      </w:r>
      <w:proofErr w:type="gramEnd"/>
      <w:r>
        <w:t xml:space="preserve"> </w:t>
      </w:r>
      <w:proofErr w:type="spellStart"/>
      <w:r>
        <w:t>Redmine</w:t>
      </w:r>
      <w:proofErr w:type="spellEnd"/>
      <w:r>
        <w:t xml:space="preserve"> einem Ticket zugeordnet werden kann.</w:t>
      </w:r>
      <w:r w:rsidR="00871FD5">
        <w:t xml:space="preserve"> Das Format für den Kommentar ist Folgendes:</w:t>
      </w:r>
      <w:r w:rsidR="00612B00">
        <w:t xml:space="preserve"> </w:t>
      </w:r>
      <w:proofErr w:type="spellStart"/>
      <w:r w:rsidR="00871FD5" w:rsidRPr="00FC119A">
        <w:rPr>
          <w:i/>
        </w:rPr>
        <w:t>refs</w:t>
      </w:r>
      <w:proofErr w:type="spellEnd"/>
      <w:r w:rsidR="00871FD5" w:rsidRPr="00FC119A">
        <w:rPr>
          <w:i/>
        </w:rPr>
        <w:t xml:space="preserve"> #&lt;</w:t>
      </w:r>
      <w:proofErr w:type="spellStart"/>
      <w:r w:rsidR="00871FD5" w:rsidRPr="00FC119A">
        <w:rPr>
          <w:i/>
        </w:rPr>
        <w:t>TicketID</w:t>
      </w:r>
      <w:proofErr w:type="spellEnd"/>
      <w:r w:rsidR="00871FD5" w:rsidRPr="00FC119A">
        <w:rPr>
          <w:i/>
        </w:rPr>
        <w:t>&gt;&lt;Kommentar&gt;</w:t>
      </w:r>
      <w:r w:rsidR="00BF0A76" w:rsidRPr="00FC119A">
        <w:rPr>
          <w:i/>
        </w:rPr>
        <w:t>.</w:t>
      </w:r>
    </w:p>
    <w:p w:rsidR="00077C25" w:rsidRPr="005077B0" w:rsidRDefault="00077C25" w:rsidP="005077B0">
      <w:pPr>
        <w:pStyle w:val="berschrift3"/>
      </w:pPr>
      <w:bookmarkStart w:id="175" w:name="_Toc286936119"/>
      <w:bookmarkStart w:id="176" w:name="_Toc287278386"/>
      <w:bookmarkStart w:id="177" w:name="_Toc293503428"/>
      <w:proofErr w:type="spellStart"/>
      <w:r w:rsidRPr="005077B0">
        <w:t>Issuetracking</w:t>
      </w:r>
      <w:bookmarkEnd w:id="175"/>
      <w:bookmarkEnd w:id="176"/>
      <w:bookmarkEnd w:id="177"/>
      <w:proofErr w:type="spellEnd"/>
    </w:p>
    <w:p w:rsidR="00077C25" w:rsidRDefault="00077C25" w:rsidP="005077B0">
      <w:r>
        <w:t xml:space="preserve">Als </w:t>
      </w:r>
      <w:proofErr w:type="spellStart"/>
      <w:r>
        <w:t>Issuetracker</w:t>
      </w:r>
      <w:proofErr w:type="spellEnd"/>
      <w:r w:rsidR="004A2DB7">
        <w:t xml:space="preserve"> </w:t>
      </w:r>
      <w:r w:rsidR="004A05BE">
        <w:t>wird</w:t>
      </w:r>
      <w:r w:rsidR="004A2DB7">
        <w:t xml:space="preserve"> </w:t>
      </w:r>
      <w:proofErr w:type="spellStart"/>
      <w:r>
        <w:t>Redmine</w:t>
      </w:r>
      <w:proofErr w:type="spellEnd"/>
      <w:r>
        <w:t xml:space="preserve"> auf </w:t>
      </w:r>
      <w:r w:rsidRPr="008544E9">
        <w:t>https://redmine.elmermx.ch</w:t>
      </w:r>
      <w:r w:rsidR="004A05BE">
        <w:t>verwendet</w:t>
      </w:r>
      <w:r>
        <w:t xml:space="preserve">. </w:t>
      </w:r>
      <w:proofErr w:type="spellStart"/>
      <w:r>
        <w:t>Redmine</w:t>
      </w:r>
      <w:proofErr w:type="spellEnd"/>
      <w:r>
        <w:t xml:space="preserve"> bietet ein ausgereiftes Bug</w:t>
      </w:r>
      <w:r w:rsidR="00E3061F">
        <w:t>-</w:t>
      </w:r>
      <w:r>
        <w:t xml:space="preserve"> und </w:t>
      </w:r>
      <w:proofErr w:type="spellStart"/>
      <w:r>
        <w:t>Issuemanagement</w:t>
      </w:r>
      <w:proofErr w:type="spellEnd"/>
      <w:r>
        <w:t xml:space="preserve"> sowie eine SVN Integration und ausgereiftes Reporting</w:t>
      </w:r>
      <w:r w:rsidR="00D87E3B">
        <w:t>. Jedes Projektmitglied hat seine persönlichen Zugangsdaten bereits erhalten.</w:t>
      </w:r>
    </w:p>
    <w:p w:rsidR="00077C25" w:rsidRPr="005077B0" w:rsidRDefault="00077C25" w:rsidP="005077B0">
      <w:pPr>
        <w:pStyle w:val="berschrift3"/>
      </w:pPr>
      <w:bookmarkStart w:id="178" w:name="_Toc286936120"/>
      <w:bookmarkStart w:id="179" w:name="_Toc287278387"/>
      <w:bookmarkStart w:id="180" w:name="_Toc293503429"/>
      <w:r w:rsidRPr="005077B0">
        <w:t>Austausch</w:t>
      </w:r>
      <w:bookmarkEnd w:id="178"/>
      <w:bookmarkEnd w:id="179"/>
      <w:bookmarkEnd w:id="180"/>
    </w:p>
    <w:p w:rsidR="00077C25" w:rsidRDefault="00077C25" w:rsidP="005077B0">
      <w:r>
        <w:t>Als Plattform für Fragen und</w:t>
      </w:r>
      <w:r w:rsidR="004A05BE">
        <w:t xml:space="preserve"> zum Austausch</w:t>
      </w:r>
      <w:r>
        <w:t xml:space="preserve"> nutzen wir das bereits vorhandene</w:t>
      </w:r>
      <w:r w:rsidR="00F54C97">
        <w:t xml:space="preserve"> gegen aussen geschlossene</w:t>
      </w:r>
      <w:r>
        <w:t xml:space="preserve"> Wiki von </w:t>
      </w:r>
      <w:proofErr w:type="spellStart"/>
      <w:r>
        <w:t>Redmine</w:t>
      </w:r>
      <w:proofErr w:type="spellEnd"/>
      <w:r>
        <w:t xml:space="preserve"> (</w:t>
      </w:r>
      <w:r w:rsidRPr="008544E9">
        <w:t>https://redmine.elmermx.ch/projects/mrt/wiki</w:t>
      </w:r>
      <w:r>
        <w:t>). Die Ergebnisse der Sitzungen werden jeweils in den Sitzungsprotokollen festgehalten.</w:t>
      </w:r>
    </w:p>
    <w:p w:rsidR="00077C25" w:rsidRPr="005077B0" w:rsidRDefault="00F1489B" w:rsidP="005077B0">
      <w:pPr>
        <w:pStyle w:val="berschrift3"/>
      </w:pPr>
      <w:bookmarkStart w:id="181" w:name="_Toc286936121"/>
      <w:bookmarkStart w:id="182" w:name="_Toc287278388"/>
      <w:bookmarkStart w:id="183" w:name="_Ref287366957"/>
      <w:bookmarkStart w:id="184" w:name="_Ref287366962"/>
      <w:bookmarkStart w:id="185" w:name="_Toc293503430"/>
      <w:r>
        <w:t>Dok</w:t>
      </w:r>
      <w:r w:rsidR="00077C25" w:rsidRPr="005077B0">
        <w:t>ume</w:t>
      </w:r>
      <w:r w:rsidR="00970710">
        <w:t>n</w:t>
      </w:r>
      <w:r w:rsidR="00077C25" w:rsidRPr="005077B0">
        <w:t>tation Guidelines &amp; Review</w:t>
      </w:r>
      <w:bookmarkEnd w:id="181"/>
      <w:bookmarkEnd w:id="182"/>
      <w:bookmarkEnd w:id="183"/>
      <w:bookmarkEnd w:id="184"/>
      <w:bookmarkEnd w:id="185"/>
    </w:p>
    <w:p w:rsidR="004679E1" w:rsidRDefault="00077C25" w:rsidP="005077B0">
      <w:r>
        <w:t>Alle im Rahmen des Projekt</w:t>
      </w:r>
      <w:r w:rsidR="00EA4DB4">
        <w:t>e</w:t>
      </w:r>
      <w:r>
        <w:t xml:space="preserve">s erzeugten </w:t>
      </w:r>
      <w:r w:rsidR="00920746">
        <w:t>Word-</w:t>
      </w:r>
      <w:r>
        <w:t>Dokumente werden auf der Basis eines</w:t>
      </w:r>
      <w:r w:rsidR="00B84136">
        <w:t xml:space="preserve"> </w:t>
      </w:r>
      <w:r w:rsidR="00920746">
        <w:t>Word-</w:t>
      </w:r>
      <w:r w:rsidR="00483BC4">
        <w:t>Templates erstellt. Dadurch werden</w:t>
      </w:r>
      <w:r w:rsidR="004A05BE">
        <w:t xml:space="preserve"> den über alle dem Projekt zugehörigen Dokumenten</w:t>
      </w:r>
      <w:r>
        <w:t xml:space="preserve"> eine gewisse Struktur und</w:t>
      </w:r>
      <w:r w:rsidR="004679E1">
        <w:t xml:space="preserve"> damit eine Konsistenz gegeben.</w:t>
      </w:r>
    </w:p>
    <w:p w:rsidR="002103B2" w:rsidRDefault="002103B2" w:rsidP="005077B0">
      <w:r>
        <w:t>Da die Änderungsgeschichte eines Dokumentes wertvoll ist, wird diese in jedem Dokument separat geführt. Die entsprechende Tabelle befindet sich im ersten Abschnitt jedes Dokumentes.</w:t>
      </w:r>
    </w:p>
    <w:p w:rsidR="0062174A" w:rsidRPr="004679E1" w:rsidRDefault="00077C25">
      <w:r>
        <w:t>Bevor ein Dokument als Final deklariert werden</w:t>
      </w:r>
      <w:r w:rsidR="004A05BE">
        <w:t xml:space="preserve"> kann, muss es von mindestens </w:t>
      </w:r>
      <w:r w:rsidR="004679E1">
        <w:t>einer</w:t>
      </w:r>
      <w:r w:rsidR="004A05BE">
        <w:t xml:space="preserve"> w</w:t>
      </w:r>
      <w:r>
        <w:t xml:space="preserve">eiteren </w:t>
      </w:r>
      <w:r w:rsidR="004679E1">
        <w:t>Instanz</w:t>
      </w:r>
      <w:r>
        <w:t xml:space="preserve"> gegengelesen und freigegeben werden.</w:t>
      </w:r>
      <w:r w:rsidR="004679E1">
        <w:t xml:space="preserve"> Dies geschieht, indem im Dokument bei den Dokumentinformationen ein entsprechender Eintrag gemacht wird.</w:t>
      </w:r>
      <w:bookmarkStart w:id="186" w:name="_Toc286936122"/>
      <w:r w:rsidR="0062174A">
        <w:br w:type="page"/>
      </w:r>
    </w:p>
    <w:p w:rsidR="00077C25" w:rsidRPr="005077B0" w:rsidRDefault="00077C25" w:rsidP="005077B0">
      <w:pPr>
        <w:pStyle w:val="berschrift2"/>
      </w:pPr>
      <w:bookmarkStart w:id="187" w:name="_Toc287278389"/>
      <w:bookmarkStart w:id="188" w:name="_Toc293503431"/>
      <w:r w:rsidRPr="005077B0">
        <w:lastRenderedPageBreak/>
        <w:t>Codequalität</w:t>
      </w:r>
      <w:bookmarkEnd w:id="186"/>
      <w:bookmarkEnd w:id="187"/>
      <w:bookmarkEnd w:id="188"/>
    </w:p>
    <w:p w:rsidR="00077C25" w:rsidRPr="005077B0" w:rsidRDefault="00077C25" w:rsidP="005077B0">
      <w:pPr>
        <w:pStyle w:val="berschrift3"/>
      </w:pPr>
      <w:bookmarkStart w:id="189" w:name="_Toc286936123"/>
      <w:bookmarkStart w:id="190" w:name="_Toc287278390"/>
      <w:bookmarkStart w:id="191" w:name="_Toc293503432"/>
      <w:r w:rsidRPr="005077B0">
        <w:t>Codereview</w:t>
      </w:r>
      <w:bookmarkEnd w:id="189"/>
      <w:bookmarkEnd w:id="190"/>
      <w:bookmarkEnd w:id="191"/>
    </w:p>
    <w:p w:rsidR="00077C25" w:rsidRDefault="004A05BE" w:rsidP="005077B0">
      <w:r>
        <w:t>Mindestens einm</w:t>
      </w:r>
      <w:r w:rsidR="00077C25">
        <w:t xml:space="preserve">al pro Iteration findet ein Codereview durch das jeweils andere Team statt. Damit behalten </w:t>
      </w:r>
      <w:r>
        <w:t>a</w:t>
      </w:r>
      <w:r w:rsidR="00077C25">
        <w:t>lle den Überblick über das gesamte Projekt und</w:t>
      </w:r>
      <w:r>
        <w:t xml:space="preserve"> der Code wurde von mindestens </w:t>
      </w:r>
      <w:r w:rsidR="00C50CAC">
        <w:t>einer anderen Instanz</w:t>
      </w:r>
      <w:r w:rsidR="00077C25">
        <w:t xml:space="preserve"> überprüft.</w:t>
      </w:r>
    </w:p>
    <w:p w:rsidR="00001084" w:rsidRDefault="00001084" w:rsidP="005077B0">
      <w:r>
        <w:t>Der Ablauf eines Tickets könnte etwa folgendermassen aussehen:</w:t>
      </w:r>
    </w:p>
    <w:p w:rsidR="00001084" w:rsidRDefault="00001084" w:rsidP="00001084">
      <w:pPr>
        <w:pStyle w:val="Listenabsatz"/>
        <w:numPr>
          <w:ilvl w:val="0"/>
          <w:numId w:val="19"/>
        </w:numPr>
      </w:pPr>
      <w:r>
        <w:t xml:space="preserve">Beginn Implementation Feature XXX (EL) </w:t>
      </w:r>
      <w:r>
        <w:sym w:font="Wingdings" w:char="F0E0"/>
      </w:r>
      <w:r>
        <w:t xml:space="preserve"> Status ändert von „New“ nach „In Progress“</w:t>
      </w:r>
    </w:p>
    <w:p w:rsidR="00001084" w:rsidRDefault="00925C9A" w:rsidP="00001084">
      <w:pPr>
        <w:pStyle w:val="Listenabsatz"/>
        <w:numPr>
          <w:ilvl w:val="0"/>
          <w:numId w:val="19"/>
        </w:numPr>
      </w:pPr>
      <w:r>
        <w:t xml:space="preserve">Arbeiten fertig für Feature XXX (EL) </w:t>
      </w:r>
      <w:r>
        <w:sym w:font="Wingdings" w:char="F0E0"/>
      </w:r>
      <w:r>
        <w:t xml:space="preserve"> Status ändert zu „</w:t>
      </w:r>
      <w:proofErr w:type="spellStart"/>
      <w:r>
        <w:t>Resolved</w:t>
      </w:r>
      <w:proofErr w:type="spellEnd"/>
      <w:r>
        <w:t>“</w:t>
      </w:r>
    </w:p>
    <w:p w:rsidR="00925C9A" w:rsidRDefault="00925C9A" w:rsidP="00001084">
      <w:pPr>
        <w:pStyle w:val="Listenabsatz"/>
        <w:numPr>
          <w:ilvl w:val="0"/>
          <w:numId w:val="19"/>
        </w:numPr>
      </w:pPr>
      <w:r>
        <w:t xml:space="preserve">Review für Feature XXX wird gemacht (TD) </w:t>
      </w:r>
      <w:r>
        <w:sym w:font="Wingdings" w:char="F0E0"/>
      </w:r>
      <w:r>
        <w:t xml:space="preserve"> Status ändert zu „</w:t>
      </w:r>
      <w:proofErr w:type="spellStart"/>
      <w:r>
        <w:t>Closed</w:t>
      </w:r>
      <w:proofErr w:type="spellEnd"/>
      <w:r>
        <w:t>“</w:t>
      </w:r>
    </w:p>
    <w:p w:rsidR="001672F1" w:rsidRDefault="001672F1" w:rsidP="001672F1">
      <w:r>
        <w:t>Durch diesen Ablauf kann garantiert werden, dass bei jedem Ticket nach den Arbeiten ein Review gemacht wird.</w:t>
      </w:r>
    </w:p>
    <w:p w:rsidR="00077C25" w:rsidRPr="005077B0" w:rsidRDefault="00077C25" w:rsidP="005077B0">
      <w:pPr>
        <w:pStyle w:val="berschrift3"/>
      </w:pPr>
      <w:bookmarkStart w:id="192" w:name="_Toc286936124"/>
      <w:bookmarkStart w:id="193" w:name="_Toc287278391"/>
      <w:bookmarkStart w:id="194" w:name="_Toc293503433"/>
      <w:proofErr w:type="spellStart"/>
      <w:r w:rsidRPr="005077B0">
        <w:t>Styleguide</w:t>
      </w:r>
      <w:proofErr w:type="spellEnd"/>
      <w:r w:rsidRPr="005077B0">
        <w:t xml:space="preserve"> für Code</w:t>
      </w:r>
      <w:bookmarkEnd w:id="192"/>
      <w:bookmarkEnd w:id="193"/>
      <w:bookmarkEnd w:id="194"/>
    </w:p>
    <w:p w:rsidR="00B46ABF" w:rsidRDefault="00077C25" w:rsidP="00B46ABF">
      <w:r>
        <w:t xml:space="preserve">Alle Entwickler haben sich beim </w:t>
      </w:r>
      <w:r w:rsidR="009C2A42">
        <w:t>Schreiben</w:t>
      </w:r>
      <w:r>
        <w:t xml:space="preserve"> von Code an die in dem </w:t>
      </w:r>
      <w:proofErr w:type="spellStart"/>
      <w:r>
        <w:t>Styleguide</w:t>
      </w:r>
      <w:proofErr w:type="spellEnd"/>
      <w:r>
        <w:t xml:space="preserve"> für </w:t>
      </w:r>
      <w:proofErr w:type="spellStart"/>
      <w:r>
        <w:t>Sourcecode</w:t>
      </w:r>
      <w:proofErr w:type="spellEnd"/>
      <w:r>
        <w:t xml:space="preserve"> definierten Richtlinien zu halten.</w:t>
      </w:r>
    </w:p>
    <w:p w:rsidR="006D0639" w:rsidRDefault="006D0639" w:rsidP="00B46ABF">
      <w:r>
        <w:t xml:space="preserve">Für beide Technologien (Ruby on </w:t>
      </w:r>
      <w:proofErr w:type="spellStart"/>
      <w:r>
        <w:t>Rails</w:t>
      </w:r>
      <w:proofErr w:type="spellEnd"/>
      <w:r w:rsidR="00FC119A">
        <w:t xml:space="preserve"> </w:t>
      </w:r>
      <w:r>
        <w:t>&amp;</w:t>
      </w:r>
      <w:r w:rsidR="00FC119A">
        <w:t xml:space="preserve"> </w:t>
      </w:r>
      <w:r>
        <w:t>Android) werden die Standardvorlagen</w:t>
      </w:r>
      <w:r w:rsidR="00FC119A">
        <w:t xml:space="preserve"> der IDE</w:t>
      </w:r>
      <w:r>
        <w:t xml:space="preserve"> benutzt, abgesehen von der Anpassung der Breite (200 statt 80 Zeichen).</w:t>
      </w:r>
    </w:p>
    <w:p w:rsidR="00CC277C" w:rsidRDefault="00CC277C" w:rsidP="00CC277C">
      <w:pPr>
        <w:pStyle w:val="berschrift4"/>
      </w:pPr>
      <w:r>
        <w:t>Grundsätzliches</w:t>
      </w:r>
    </w:p>
    <w:p w:rsidR="00CC277C" w:rsidRDefault="00D5502B" w:rsidP="00CC277C">
      <w:pPr>
        <w:pStyle w:val="Listenabsatz"/>
        <w:numPr>
          <w:ilvl w:val="0"/>
          <w:numId w:val="17"/>
        </w:numPr>
      </w:pPr>
      <w:r>
        <w:t>Einfache Klassen oder Methoden dürfen, müssen aber nicht kommentiert werden</w:t>
      </w:r>
    </w:p>
    <w:p w:rsidR="00D5502B" w:rsidRDefault="00D5502B" w:rsidP="00CC277C">
      <w:pPr>
        <w:pStyle w:val="Listenabsatz"/>
        <w:numPr>
          <w:ilvl w:val="0"/>
          <w:numId w:val="17"/>
        </w:numPr>
      </w:pPr>
      <w:r>
        <w:t>Komplexe und schwierig zu verstehende Klassen und Methoden sollen kurz kommentiert werden</w:t>
      </w:r>
    </w:p>
    <w:p w:rsidR="005D39F8" w:rsidRDefault="005D39F8" w:rsidP="005D39F8">
      <w:pPr>
        <w:pStyle w:val="Listenabsatz"/>
        <w:numPr>
          <w:ilvl w:val="0"/>
          <w:numId w:val="17"/>
        </w:numPr>
      </w:pPr>
      <w:r>
        <w:t>Jegliche Art von Code oder Kommentar wird in englischer Sprache geschrieben</w:t>
      </w:r>
    </w:p>
    <w:p w:rsidR="00A737C5" w:rsidRDefault="00BA5D9E" w:rsidP="0017407D">
      <w:pPr>
        <w:pStyle w:val="berschrift4"/>
      </w:pPr>
      <w:r>
        <w:t>Android</w:t>
      </w:r>
    </w:p>
    <w:p w:rsidR="007522AC" w:rsidRDefault="007522AC" w:rsidP="007522AC">
      <w:pPr>
        <w:pStyle w:val="Listenabsatz"/>
        <w:numPr>
          <w:ilvl w:val="0"/>
          <w:numId w:val="9"/>
        </w:numPr>
      </w:pPr>
      <w:r>
        <w:t>Paketnamen werden klein geschrieben</w:t>
      </w:r>
    </w:p>
    <w:p w:rsidR="00A737C5" w:rsidRDefault="00A737C5" w:rsidP="00A737C5">
      <w:pPr>
        <w:pStyle w:val="Listenabsatz"/>
        <w:numPr>
          <w:ilvl w:val="0"/>
          <w:numId w:val="9"/>
        </w:numPr>
      </w:pPr>
      <w:r>
        <w:t xml:space="preserve">Methoden werden klein und </w:t>
      </w:r>
      <w:proofErr w:type="spellStart"/>
      <w:r>
        <w:t>camelCase</w:t>
      </w:r>
      <w:proofErr w:type="spellEnd"/>
      <w:r>
        <w:t xml:space="preserve"> geschrieben</w:t>
      </w:r>
    </w:p>
    <w:p w:rsidR="00A737C5" w:rsidRDefault="00A737C5" w:rsidP="00A737C5">
      <w:pPr>
        <w:pStyle w:val="Listenabsatz"/>
        <w:numPr>
          <w:ilvl w:val="0"/>
          <w:numId w:val="9"/>
        </w:numPr>
      </w:pPr>
      <w:r>
        <w:t xml:space="preserve">Klassen werden gross und </w:t>
      </w:r>
      <w:proofErr w:type="spellStart"/>
      <w:r>
        <w:t>CamelCase</w:t>
      </w:r>
      <w:proofErr w:type="spellEnd"/>
      <w:r>
        <w:t xml:space="preserve"> geschrieben</w:t>
      </w:r>
    </w:p>
    <w:p w:rsidR="00A737C5" w:rsidRDefault="00A737C5" w:rsidP="00A737C5">
      <w:pPr>
        <w:pStyle w:val="Listenabsatz"/>
        <w:numPr>
          <w:ilvl w:val="0"/>
          <w:numId w:val="9"/>
        </w:numPr>
      </w:pPr>
      <w:r>
        <w:t xml:space="preserve">Konstanten / </w:t>
      </w:r>
      <w:proofErr w:type="spellStart"/>
      <w:r>
        <w:t>StaticVariabeln</w:t>
      </w:r>
      <w:proofErr w:type="spellEnd"/>
      <w:r>
        <w:t xml:space="preserve"> werden GROSS_UND_MIT_UNTERSTRICH geschrieben</w:t>
      </w:r>
    </w:p>
    <w:p w:rsidR="00BA5D9E" w:rsidRDefault="00BA5D9E" w:rsidP="00BA5D9E">
      <w:pPr>
        <w:pStyle w:val="Listenabsatz"/>
        <w:numPr>
          <w:ilvl w:val="0"/>
          <w:numId w:val="9"/>
        </w:numPr>
      </w:pPr>
      <w:r>
        <w:t xml:space="preserve">Für die Formatierung wird bei dem </w:t>
      </w:r>
      <w:proofErr w:type="spellStart"/>
      <w:r>
        <w:t>Eclipse</w:t>
      </w:r>
      <w:proofErr w:type="spellEnd"/>
      <w:r>
        <w:t xml:space="preserve">-Projekt in den Projekteinstellungen ein Code Style </w:t>
      </w:r>
      <w:proofErr w:type="spellStart"/>
      <w:r>
        <w:t>Formatting</w:t>
      </w:r>
      <w:proofErr w:type="spellEnd"/>
      <w:r>
        <w:t xml:space="preserve"> File ins SVN eingecheckt, damit die</w:t>
      </w:r>
      <w:r w:rsidR="00086BF1">
        <w:t xml:space="preserve"> </w:t>
      </w:r>
      <w:r w:rsidR="00A562E4">
        <w:t>automatische</w:t>
      </w:r>
      <w:r>
        <w:t xml:space="preserve"> Formatierung einheitlich bleibt.</w:t>
      </w:r>
    </w:p>
    <w:p w:rsidR="0017407D" w:rsidRDefault="0017407D">
      <w:pPr>
        <w:rPr>
          <w:caps/>
          <w:color w:val="365F91" w:themeColor="accent1" w:themeShade="BF"/>
          <w:spacing w:val="10"/>
          <w:sz w:val="22"/>
          <w:szCs w:val="22"/>
        </w:rPr>
      </w:pPr>
      <w:r>
        <w:br w:type="page"/>
      </w:r>
    </w:p>
    <w:p w:rsidR="006D0639" w:rsidRDefault="006D0639" w:rsidP="006D0639">
      <w:pPr>
        <w:pStyle w:val="berschrift5"/>
      </w:pPr>
      <w:r>
        <w:lastRenderedPageBreak/>
        <w:t>Codeformatierung</w:t>
      </w:r>
    </w:p>
    <w:p w:rsidR="0017407D" w:rsidRDefault="006D0639" w:rsidP="0017407D">
      <w:r>
        <w:t xml:space="preserve">Auf der nachfolgenden Abbildung (Abb. 1 Codeformatierung Android) sind sämtliche wichtigen Codeformatierungen ersichtlich, die für </w:t>
      </w:r>
      <w:r w:rsidR="0017407D">
        <w:t>unser Projekt verwendet werden.</w:t>
      </w:r>
    </w:p>
    <w:p w:rsidR="003B067F" w:rsidRDefault="003B067F" w:rsidP="003B067F">
      <w:pPr>
        <w:keepNext/>
      </w:pPr>
      <w:r>
        <w:rPr>
          <w:noProof/>
          <w:lang w:eastAsia="de-CH"/>
        </w:rPr>
        <w:drawing>
          <wp:inline distT="0" distB="0" distL="0" distR="0" wp14:anchorId="3971B8DC" wp14:editId="5ACDA603">
            <wp:extent cx="2496454" cy="3324225"/>
            <wp:effectExtent l="0" t="0" r="0" b="0"/>
            <wp:docPr id="14" name="Grafik 14" descr="E:\hsr\se2p_svn.elmermx.ch\doc\templates\java_form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templates\java_formattin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7667" cy="3325840"/>
                    </a:xfrm>
                    <a:prstGeom prst="rect">
                      <a:avLst/>
                    </a:prstGeom>
                    <a:noFill/>
                    <a:ln>
                      <a:noFill/>
                    </a:ln>
                  </pic:spPr>
                </pic:pic>
              </a:graphicData>
            </a:graphic>
          </wp:inline>
        </w:drawing>
      </w:r>
    </w:p>
    <w:p w:rsidR="003B067F" w:rsidRPr="006D0639" w:rsidRDefault="003B067F" w:rsidP="003B067F">
      <w:pPr>
        <w:pStyle w:val="Beschriftung"/>
      </w:pPr>
      <w:bookmarkStart w:id="195" w:name="_Toc293503444"/>
      <w:r>
        <w:t xml:space="preserve">Abbildung </w:t>
      </w:r>
      <w:r w:rsidR="008A2304">
        <w:fldChar w:fldCharType="begin"/>
      </w:r>
      <w:r w:rsidR="008A2304">
        <w:instrText xml:space="preserve"> SEQ Abbildung \* ARABIC </w:instrText>
      </w:r>
      <w:r w:rsidR="008A2304">
        <w:fldChar w:fldCharType="separate"/>
      </w:r>
      <w:r w:rsidR="002C282D">
        <w:rPr>
          <w:noProof/>
        </w:rPr>
        <w:t>7</w:t>
      </w:r>
      <w:r w:rsidR="008A2304">
        <w:rPr>
          <w:noProof/>
        </w:rPr>
        <w:fldChar w:fldCharType="end"/>
      </w:r>
      <w:r w:rsidR="00F613B5">
        <w:rPr>
          <w:noProof/>
        </w:rPr>
        <w:t xml:space="preserve"> -</w:t>
      </w:r>
      <w:r>
        <w:t xml:space="preserve"> </w:t>
      </w:r>
      <w:r w:rsidRPr="00BF0C56">
        <w:t>Codeformatierung Android</w:t>
      </w:r>
      <w:bookmarkEnd w:id="195"/>
    </w:p>
    <w:p w:rsidR="00BA5D9E" w:rsidRDefault="00BA5D9E" w:rsidP="00BA5D9E">
      <w:pPr>
        <w:pStyle w:val="berschrift4"/>
      </w:pPr>
      <w:r>
        <w:t>Webplattform (</w:t>
      </w:r>
      <w:proofErr w:type="spellStart"/>
      <w:r>
        <w:t>RoR</w:t>
      </w:r>
      <w:proofErr w:type="spellEnd"/>
      <w:r>
        <w:t>)</w:t>
      </w:r>
    </w:p>
    <w:p w:rsidR="00BA5D9E" w:rsidRDefault="00BA5D9E" w:rsidP="00BA5D9E">
      <w:pPr>
        <w:pStyle w:val="Listenabsatz"/>
        <w:numPr>
          <w:ilvl w:val="0"/>
          <w:numId w:val="9"/>
        </w:numPr>
      </w:pPr>
      <w:r>
        <w:t xml:space="preserve">Methoden werden </w:t>
      </w:r>
      <w:proofErr w:type="spellStart"/>
      <w:r>
        <w:t>klein_und_mit_unterstrich</w:t>
      </w:r>
      <w:proofErr w:type="spellEnd"/>
      <w:r>
        <w:t xml:space="preserve"> geschrieben</w:t>
      </w:r>
    </w:p>
    <w:p w:rsidR="00BA5D9E" w:rsidRDefault="00BA5D9E" w:rsidP="00BA5D9E">
      <w:pPr>
        <w:pStyle w:val="Listenabsatz"/>
        <w:numPr>
          <w:ilvl w:val="0"/>
          <w:numId w:val="9"/>
        </w:numPr>
      </w:pPr>
      <w:r>
        <w:t xml:space="preserve">Klassen werden gross und </w:t>
      </w:r>
      <w:proofErr w:type="spellStart"/>
      <w:r>
        <w:t>CamelCase</w:t>
      </w:r>
      <w:proofErr w:type="spellEnd"/>
      <w:r>
        <w:t xml:space="preserve"> geschrieben</w:t>
      </w:r>
    </w:p>
    <w:p w:rsidR="00BA5D9E" w:rsidRDefault="00BA5D9E" w:rsidP="00BA5D9E">
      <w:pPr>
        <w:pStyle w:val="Listenabsatz"/>
        <w:numPr>
          <w:ilvl w:val="0"/>
          <w:numId w:val="9"/>
        </w:numPr>
      </w:pPr>
      <w:r>
        <w:t xml:space="preserve">Konstanten / </w:t>
      </w:r>
      <w:proofErr w:type="spellStart"/>
      <w:r>
        <w:t>StaticVariabeln</w:t>
      </w:r>
      <w:proofErr w:type="spellEnd"/>
      <w:r>
        <w:t xml:space="preserve"> werden GROSS_UND_MIT_UNTERSTRICH geschrieben</w:t>
      </w:r>
    </w:p>
    <w:p w:rsidR="00BA5D9E" w:rsidRDefault="00BA5D9E" w:rsidP="00BA5D9E">
      <w:pPr>
        <w:pStyle w:val="Listenabsatz"/>
        <w:numPr>
          <w:ilvl w:val="0"/>
          <w:numId w:val="9"/>
        </w:numPr>
      </w:pPr>
      <w:r>
        <w:t xml:space="preserve">Für die Formatierung wird bei dem </w:t>
      </w:r>
      <w:proofErr w:type="spellStart"/>
      <w:r w:rsidR="005D30E9">
        <w:t>Netbeans</w:t>
      </w:r>
      <w:proofErr w:type="spellEnd"/>
      <w:r>
        <w:t xml:space="preserve">-Projekt in den Projekteinstellungen ein Code Style </w:t>
      </w:r>
      <w:proofErr w:type="spellStart"/>
      <w:r>
        <w:t>Formatting</w:t>
      </w:r>
      <w:proofErr w:type="spellEnd"/>
      <w:r>
        <w:t xml:space="preserve"> File ins SVN eingecheckt, damit die </w:t>
      </w:r>
      <w:r w:rsidR="00A562E4">
        <w:t xml:space="preserve">automatische </w:t>
      </w:r>
      <w:r>
        <w:t>Formatierung einheitlich bleibt.</w:t>
      </w:r>
    </w:p>
    <w:p w:rsidR="006D0639" w:rsidRDefault="006D0639" w:rsidP="00AB25E0">
      <w:pPr>
        <w:pStyle w:val="berschrift5"/>
      </w:pPr>
      <w:r>
        <w:t>Codeformatierung</w:t>
      </w:r>
    </w:p>
    <w:p w:rsidR="0017407D" w:rsidRDefault="0017407D" w:rsidP="0017407D">
      <w:r>
        <w:t xml:space="preserve">Auf der nachfolgenden Abbildung (Abb. 2 Codeformatierung Ruby on </w:t>
      </w:r>
      <w:proofErr w:type="spellStart"/>
      <w:r>
        <w:t>Rails</w:t>
      </w:r>
      <w:proofErr w:type="spellEnd"/>
      <w:r>
        <w:t>) sind sämtliche wichtigen Codeformatierungen ersichtlich, die für unser Projekt verwendet werden.</w:t>
      </w:r>
    </w:p>
    <w:p w:rsidR="00421187" w:rsidRDefault="00421187" w:rsidP="00421187">
      <w:pPr>
        <w:keepNext/>
      </w:pPr>
      <w:r>
        <w:rPr>
          <w:noProof/>
          <w:lang w:eastAsia="de-CH"/>
        </w:rPr>
        <w:drawing>
          <wp:inline distT="0" distB="0" distL="0" distR="0" wp14:anchorId="1E66B5FB" wp14:editId="65601F72">
            <wp:extent cx="3460109" cy="2600325"/>
            <wp:effectExtent l="0" t="0" r="0" b="0"/>
            <wp:docPr id="15" name="Grafik 15" descr="E:\hsr\se2p_svn.elmermx.ch\doc\templates\ruby_form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templates\ruby_formattin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64044" cy="2603282"/>
                    </a:xfrm>
                    <a:prstGeom prst="rect">
                      <a:avLst/>
                    </a:prstGeom>
                    <a:noFill/>
                    <a:ln>
                      <a:noFill/>
                    </a:ln>
                  </pic:spPr>
                </pic:pic>
              </a:graphicData>
            </a:graphic>
          </wp:inline>
        </w:drawing>
      </w:r>
    </w:p>
    <w:p w:rsidR="00421187" w:rsidRPr="006D0639" w:rsidRDefault="00421187" w:rsidP="00421187">
      <w:pPr>
        <w:pStyle w:val="Beschriftung"/>
      </w:pPr>
      <w:bookmarkStart w:id="196" w:name="_Toc293503445"/>
      <w:r>
        <w:t xml:space="preserve">Abbildung </w:t>
      </w:r>
      <w:r w:rsidR="008A2304">
        <w:fldChar w:fldCharType="begin"/>
      </w:r>
      <w:r w:rsidR="008A2304">
        <w:instrText xml:space="preserve"> SEQ Abbildung \* ARABIC </w:instrText>
      </w:r>
      <w:r w:rsidR="008A2304">
        <w:fldChar w:fldCharType="separate"/>
      </w:r>
      <w:r w:rsidR="002C282D">
        <w:rPr>
          <w:noProof/>
        </w:rPr>
        <w:t>8</w:t>
      </w:r>
      <w:r w:rsidR="008A2304">
        <w:rPr>
          <w:noProof/>
        </w:rPr>
        <w:fldChar w:fldCharType="end"/>
      </w:r>
      <w:r w:rsidR="00F613B5">
        <w:rPr>
          <w:noProof/>
        </w:rPr>
        <w:t xml:space="preserve"> -</w:t>
      </w:r>
      <w:r>
        <w:t xml:space="preserve"> </w:t>
      </w:r>
      <w:r w:rsidRPr="00C62523">
        <w:t xml:space="preserve">Codeformatierung Ruby on </w:t>
      </w:r>
      <w:proofErr w:type="spellStart"/>
      <w:r w:rsidRPr="00C62523">
        <w:t>Rails</w:t>
      </w:r>
      <w:bookmarkEnd w:id="196"/>
      <w:proofErr w:type="spellEnd"/>
    </w:p>
    <w:p w:rsidR="00077C25" w:rsidRDefault="00077C25" w:rsidP="00123977">
      <w:pPr>
        <w:pStyle w:val="berschrift3"/>
      </w:pPr>
      <w:bookmarkStart w:id="197" w:name="_Toc287278392"/>
      <w:bookmarkStart w:id="198" w:name="_Toc293503434"/>
      <w:r>
        <w:lastRenderedPageBreak/>
        <w:t>Projektautomation</w:t>
      </w:r>
      <w:bookmarkEnd w:id="197"/>
      <w:bookmarkEnd w:id="198"/>
    </w:p>
    <w:p w:rsidR="00077C25" w:rsidRDefault="00077C25" w:rsidP="005077B0">
      <w:pPr>
        <w:pStyle w:val="Listenabsatz"/>
        <w:numPr>
          <w:ilvl w:val="0"/>
          <w:numId w:val="9"/>
        </w:numPr>
      </w:pPr>
      <w:r>
        <w:t xml:space="preserve">Im Android-Teil sorgt ein </w:t>
      </w:r>
      <w:proofErr w:type="spellStart"/>
      <w:r>
        <w:t>Ant</w:t>
      </w:r>
      <w:proofErr w:type="spellEnd"/>
      <w:r>
        <w:t>-Skript für regelmässiges kompilieren und automatisiertes Testen des Projektes.</w:t>
      </w:r>
    </w:p>
    <w:p w:rsidR="00787091" w:rsidRDefault="00077C25" w:rsidP="00EB0942">
      <w:pPr>
        <w:pStyle w:val="Listenabsatz"/>
        <w:numPr>
          <w:ilvl w:val="0"/>
          <w:numId w:val="9"/>
        </w:numPr>
      </w:pPr>
      <w:r>
        <w:t xml:space="preserve">Für den </w:t>
      </w:r>
      <w:proofErr w:type="spellStart"/>
      <w:r>
        <w:t>Rails</w:t>
      </w:r>
      <w:proofErr w:type="spellEnd"/>
      <w:r w:rsidR="003D592D">
        <w:t xml:space="preserve">-Teil sind keine automatischen </w:t>
      </w:r>
      <w:proofErr w:type="spellStart"/>
      <w:r w:rsidR="003D592D">
        <w:t>B</w:t>
      </w:r>
      <w:r>
        <w:t>uilds</w:t>
      </w:r>
      <w:proofErr w:type="spellEnd"/>
      <w:r>
        <w:t xml:space="preserve"> vorgesehen, da Ruby eine Skriptsprache ist und dementsprechend nicht kompiliert werden muss. </w:t>
      </w:r>
      <w:r w:rsidR="00787091">
        <w:t>Das Framework sieht automatische Tests bereits vor, die vor jedem Commit vom Entwickler manuell ausgelöst werden müssen</w:t>
      </w:r>
      <w:r w:rsidR="00035C6B">
        <w:t xml:space="preserve"> (Befehl: </w:t>
      </w:r>
      <w:proofErr w:type="spellStart"/>
      <w:r w:rsidR="00035C6B">
        <w:t>rake</w:t>
      </w:r>
      <w:proofErr w:type="spellEnd"/>
      <w:r w:rsidR="00C6328D">
        <w:t xml:space="preserve"> </w:t>
      </w:r>
      <w:proofErr w:type="spellStart"/>
      <w:r w:rsidR="00035C6B">
        <w:t>test</w:t>
      </w:r>
      <w:proofErr w:type="spellEnd"/>
      <w:r w:rsidR="00035C6B">
        <w:t>)</w:t>
      </w:r>
      <w:r w:rsidR="00787091">
        <w:t>.</w:t>
      </w:r>
      <w:r w:rsidR="00FC119A">
        <w:t xml:space="preserve"> </w:t>
      </w:r>
      <w:r w:rsidR="004B7794">
        <w:t>Falls sich wiederholende Tasks anfallen, wie z.B. das Simulieren eines neuen Stundeneintrags mit GPS Koordinaten, so wird dafür ein eigener Rake-Task geschrieben, der dann über die Konsole (</w:t>
      </w:r>
      <w:proofErr w:type="spellStart"/>
      <w:r w:rsidR="004B7794">
        <w:t>rake</w:t>
      </w:r>
      <w:proofErr w:type="spellEnd"/>
      <w:r w:rsidR="004B7794">
        <w:t xml:space="preserve"> TASK_NAME) ausgelöst werden kann.</w:t>
      </w:r>
    </w:p>
    <w:p w:rsidR="0038760D" w:rsidRDefault="00077C25" w:rsidP="00787091">
      <w:r>
        <w:t xml:space="preserve">Der Einsatz eines </w:t>
      </w:r>
      <w:r w:rsidR="005151A8">
        <w:t>Jenkins (Hudson)</w:t>
      </w:r>
      <w:r>
        <w:t xml:space="preserve">-Servers hat sich nach einer Teambesprechung als nicht </w:t>
      </w:r>
      <w:r w:rsidR="004A05BE">
        <w:t>s</w:t>
      </w:r>
      <w:r>
        <w:t>innvoll e</w:t>
      </w:r>
      <w:r w:rsidR="00A737C5">
        <w:t>rwiesen.</w:t>
      </w:r>
    </w:p>
    <w:p w:rsidR="00077C25" w:rsidRPr="00B46ABF" w:rsidRDefault="00077C25" w:rsidP="00B46ABF">
      <w:pPr>
        <w:pStyle w:val="berschrift2"/>
      </w:pPr>
      <w:bookmarkStart w:id="199" w:name="_Toc286936125"/>
      <w:bookmarkStart w:id="200" w:name="_Toc287278393"/>
      <w:bookmarkStart w:id="201" w:name="_Toc293503435"/>
      <w:r w:rsidRPr="00B46ABF">
        <w:t>Tests</w:t>
      </w:r>
      <w:bookmarkEnd w:id="199"/>
      <w:bookmarkEnd w:id="200"/>
      <w:bookmarkEnd w:id="201"/>
    </w:p>
    <w:p w:rsidR="00E474F8" w:rsidRDefault="00E474F8" w:rsidP="004D1D9F">
      <w:pPr>
        <w:pStyle w:val="berschrift3"/>
      </w:pPr>
      <w:bookmarkStart w:id="202" w:name="_Toc293503436"/>
      <w:bookmarkStart w:id="203" w:name="_Toc287278394"/>
      <w:bookmarkStart w:id="204" w:name="_Ref287367122"/>
      <w:bookmarkStart w:id="205" w:name="_Ref287367130"/>
      <w:r>
        <w:t>Testprozedur</w:t>
      </w:r>
      <w:bookmarkEnd w:id="202"/>
    </w:p>
    <w:p w:rsidR="00FA766D" w:rsidRDefault="0029396E" w:rsidP="00E474F8">
      <w:r>
        <w:t xml:space="preserve">Sobald das Projekt um eine weitere Funktionalität erweitert wird, wird umgehend ein Unit-Test geschrieben. Dieser Unit-Test soll sicherstellen, dass </w:t>
      </w:r>
      <w:r w:rsidR="0094291A">
        <w:t xml:space="preserve">die Erweiterung den Erwartungen entspricht. </w:t>
      </w:r>
    </w:p>
    <w:p w:rsidR="00507568" w:rsidRPr="00E474F8" w:rsidRDefault="00FA766D" w:rsidP="00E474F8">
      <w:r>
        <w:t xml:space="preserve">Am Ende des Projekts sollten alle Komponenten mit eigenen Testprozeduren auf ihre Korrektheit geprüft werden können. </w:t>
      </w:r>
    </w:p>
    <w:p w:rsidR="00E474F8" w:rsidRPr="00E474F8" w:rsidRDefault="00E474F8" w:rsidP="00E474F8">
      <w:pPr>
        <w:pStyle w:val="berschrift3"/>
      </w:pPr>
      <w:bookmarkStart w:id="206" w:name="_Toc293503437"/>
      <w:r>
        <w:t>Testkategorien</w:t>
      </w:r>
      <w:bookmarkEnd w:id="206"/>
    </w:p>
    <w:p w:rsidR="00077C25" w:rsidRDefault="00077C25" w:rsidP="00EE0214">
      <w:pPr>
        <w:pStyle w:val="berschrift4"/>
      </w:pPr>
      <w:r>
        <w:t>Unit Tests</w:t>
      </w:r>
      <w:bookmarkEnd w:id="203"/>
      <w:bookmarkEnd w:id="204"/>
      <w:bookmarkEnd w:id="205"/>
    </w:p>
    <w:p w:rsidR="004D1D9F" w:rsidRDefault="00F3523B" w:rsidP="004D1D9F">
      <w:r>
        <w:t>Für alle wichtigen Klassen werden Unit Tests geschrieben. Dadurch kann eine hohe Qualität der einzelnen Komponenten in sich selbst gewährleistet werden. Um die Tests durchzuführen, werden Skripts geschrieben, damit die Tests automatisiert ausgeführt werden können (z.B. mit dem Befehl „</w:t>
      </w:r>
      <w:proofErr w:type="spellStart"/>
      <w:r>
        <w:t>raketest</w:t>
      </w:r>
      <w:proofErr w:type="spellEnd"/>
      <w:r>
        <w:t>“).</w:t>
      </w:r>
    </w:p>
    <w:p w:rsidR="00692C1E" w:rsidRDefault="00692C1E" w:rsidP="00EE0214">
      <w:pPr>
        <w:pStyle w:val="berschrift5"/>
      </w:pPr>
      <w:r>
        <w:t>Android</w:t>
      </w:r>
    </w:p>
    <w:p w:rsidR="00692C1E" w:rsidRPr="00692C1E" w:rsidRDefault="00692C1E" w:rsidP="00692C1E">
      <w:r>
        <w:t xml:space="preserve">Auf Android wird </w:t>
      </w:r>
      <w:proofErr w:type="spellStart"/>
      <w:r>
        <w:t>JUnit</w:t>
      </w:r>
      <w:proofErr w:type="spellEnd"/>
      <w:r>
        <w:t xml:space="preserve"> 3 </w:t>
      </w:r>
      <w:proofErr w:type="spellStart"/>
      <w:r>
        <w:t>eingesetz</w:t>
      </w:r>
      <w:proofErr w:type="spellEnd"/>
      <w:r>
        <w:t xml:space="preserve">. Es ist jedoch nicht direkt </w:t>
      </w:r>
      <w:proofErr w:type="spellStart"/>
      <w:r>
        <w:t>TestCase</w:t>
      </w:r>
      <w:proofErr w:type="spellEnd"/>
      <w:r>
        <w:t xml:space="preserve"> (</w:t>
      </w:r>
      <w:proofErr w:type="spellStart"/>
      <w:r>
        <w:t>JUnit</w:t>
      </w:r>
      <w:proofErr w:type="spellEnd"/>
      <w:r>
        <w:t xml:space="preserve"> Standard) sondern </w:t>
      </w:r>
      <w:proofErr w:type="spellStart"/>
      <w:r>
        <w:t>AndroidTestCase</w:t>
      </w:r>
      <w:proofErr w:type="spellEnd"/>
      <w:r>
        <w:t xml:space="preserve"> (Android spezifisch, erbt von </w:t>
      </w:r>
      <w:proofErr w:type="spellStart"/>
      <w:r>
        <w:t>TestCase</w:t>
      </w:r>
      <w:proofErr w:type="spellEnd"/>
      <w:r>
        <w:t>) zu verwenden.</w:t>
      </w:r>
    </w:p>
    <w:p w:rsidR="00280F5E" w:rsidRDefault="00692C1E" w:rsidP="00EE0214">
      <w:pPr>
        <w:pStyle w:val="berschrift5"/>
      </w:pPr>
      <w:proofErr w:type="spellStart"/>
      <w:r>
        <w:t>Rails</w:t>
      </w:r>
      <w:proofErr w:type="spellEnd"/>
    </w:p>
    <w:p w:rsidR="00692C1E" w:rsidRPr="00692C1E" w:rsidRDefault="00692C1E" w:rsidP="00692C1E">
      <w:r>
        <w:t xml:space="preserve">Das Ruby on </w:t>
      </w:r>
      <w:proofErr w:type="spellStart"/>
      <w:r>
        <w:t>Rails</w:t>
      </w:r>
      <w:proofErr w:type="spellEnd"/>
      <w:r>
        <w:t xml:space="preserve"> Framework unterstützt Unit Tests</w:t>
      </w:r>
      <w:r w:rsidR="00C5133B">
        <w:t xml:space="preserve"> für Models</w:t>
      </w:r>
      <w:r>
        <w:t>.</w:t>
      </w:r>
      <w:r w:rsidR="00C5133B">
        <w:t xml:space="preserve"> Deshalb werd</w:t>
      </w:r>
      <w:r w:rsidR="00DC33EE">
        <w:t xml:space="preserve">en diese mit Unit Test getestet, das Entsprechende Modul heisst </w:t>
      </w:r>
      <w:proofErr w:type="spellStart"/>
      <w:r w:rsidR="00DC33EE">
        <w:t>test_helper</w:t>
      </w:r>
      <w:proofErr w:type="spellEnd"/>
      <w:r w:rsidR="00DC33EE">
        <w:t>.</w:t>
      </w:r>
    </w:p>
    <w:p w:rsidR="00280F5E" w:rsidRDefault="00280F5E" w:rsidP="004D1D9F">
      <w:r>
        <w:t xml:space="preserve">Da im Ruby on </w:t>
      </w:r>
      <w:proofErr w:type="spellStart"/>
      <w:r>
        <w:t>Rails</w:t>
      </w:r>
      <w:proofErr w:type="spellEnd"/>
      <w:r>
        <w:t xml:space="preserve"> Teil die Controller (Klassen) per </w:t>
      </w:r>
      <w:proofErr w:type="spellStart"/>
      <w:r>
        <w:t>Functional</w:t>
      </w:r>
      <w:proofErr w:type="spellEnd"/>
      <w:r>
        <w:t xml:space="preserve"> Tests getestet werden, werden statt Unit Tests im </w:t>
      </w:r>
      <w:proofErr w:type="spellStart"/>
      <w:r>
        <w:t>Rails</w:t>
      </w:r>
      <w:proofErr w:type="spellEnd"/>
      <w:r>
        <w:t xml:space="preserve"> Teil für die Controller </w:t>
      </w:r>
      <w:proofErr w:type="spellStart"/>
      <w:r>
        <w:t>Functional</w:t>
      </w:r>
      <w:proofErr w:type="spellEnd"/>
      <w:r>
        <w:t xml:space="preserve"> Tests geschrieben. Da die </w:t>
      </w:r>
      <w:proofErr w:type="spellStart"/>
      <w:r>
        <w:t>Functional</w:t>
      </w:r>
      <w:proofErr w:type="spellEnd"/>
      <w:r>
        <w:t xml:space="preserve"> praktisch den Unit Tests für die Controller entsprechen, fallen die </w:t>
      </w:r>
      <w:proofErr w:type="spellStart"/>
      <w:r>
        <w:t>Functional</w:t>
      </w:r>
      <w:proofErr w:type="spellEnd"/>
      <w:r>
        <w:t xml:space="preserve"> Tests in die Arbeitspakete / Kategorie der Unit Tests.</w:t>
      </w:r>
    </w:p>
    <w:p w:rsidR="00077C25" w:rsidRDefault="00077C25" w:rsidP="00EE0214">
      <w:pPr>
        <w:pStyle w:val="berschrift4"/>
      </w:pPr>
      <w:bookmarkStart w:id="207" w:name="_Toc287278395"/>
      <w:r>
        <w:t>Systemtests</w:t>
      </w:r>
      <w:bookmarkEnd w:id="207"/>
    </w:p>
    <w:p w:rsidR="005C6619" w:rsidRDefault="00FC119A" w:rsidP="005C6619">
      <w:r>
        <w:t>Am Ende der Milestones 3, 4 und 5 werden umfassende Systemtests durchgeführt. Dazu wird im Vorfeld ein Testskript entworfen, für das alle Ergebnisse in einem Testprotokoll festgehalten werden. Dieses Protokoll bi</w:t>
      </w:r>
      <w:r w:rsidR="005A7B2A">
        <w:t xml:space="preserve">ldet dann die Grundlage für die </w:t>
      </w:r>
      <w:r>
        <w:t>„Bugfixing“</w:t>
      </w:r>
      <w:r w:rsidR="005A7B2A">
        <w:t>-Arbeitspakete</w:t>
      </w:r>
    </w:p>
    <w:p w:rsidR="00C96E9D" w:rsidRDefault="00C96E9D">
      <w:pPr>
        <w:rPr>
          <w:color w:val="365F91" w:themeColor="accent1" w:themeShade="BF"/>
          <w:spacing w:val="10"/>
          <w:sz w:val="22"/>
          <w:szCs w:val="22"/>
        </w:rPr>
      </w:pPr>
      <w:bookmarkStart w:id="208" w:name="_Toc287278396"/>
      <w:r>
        <w:br w:type="page"/>
      </w:r>
    </w:p>
    <w:p w:rsidR="005C6619" w:rsidRDefault="005C6619" w:rsidP="00EE0214">
      <w:pPr>
        <w:pStyle w:val="berschrift4"/>
      </w:pPr>
      <w:proofErr w:type="spellStart"/>
      <w:r>
        <w:lastRenderedPageBreak/>
        <w:t>Usability</w:t>
      </w:r>
      <w:proofErr w:type="spellEnd"/>
      <w:r>
        <w:t xml:space="preserve"> Tests</w:t>
      </w:r>
      <w:bookmarkEnd w:id="208"/>
    </w:p>
    <w:p w:rsidR="008D2924" w:rsidRDefault="008D2924" w:rsidP="008D2924">
      <w:r>
        <w:t>In der Elaboration Phase werden Paper-</w:t>
      </w:r>
      <w:proofErr w:type="spellStart"/>
      <w:r>
        <w:t>Prototyping</w:t>
      </w:r>
      <w:proofErr w:type="spellEnd"/>
      <w:r>
        <w:t xml:space="preserve"> Methoden eingesetzt, falls in dieser Phase genügend Zeit bleibt (optional, die Iteration ist noch nicht genau definiert). </w:t>
      </w:r>
      <w:r w:rsidR="00683DFB">
        <w:t>Im diesem Fall</w:t>
      </w:r>
      <w:r>
        <w:t xml:space="preserve"> wird das entsprechende Ticket einer entsprechenden Iteration zugewiesen.</w:t>
      </w:r>
    </w:p>
    <w:p w:rsidR="005C6619" w:rsidRDefault="005C6619" w:rsidP="00B46ABF">
      <w:r>
        <w:t xml:space="preserve">Später, am Ende der </w:t>
      </w:r>
      <w:proofErr w:type="spellStart"/>
      <w:r>
        <w:t>Construction</w:t>
      </w:r>
      <w:proofErr w:type="spellEnd"/>
      <w:r>
        <w:t xml:space="preserve"> Phase, werden </w:t>
      </w:r>
      <w:proofErr w:type="spellStart"/>
      <w:r>
        <w:t>Usability</w:t>
      </w:r>
      <w:proofErr w:type="spellEnd"/>
      <w:r>
        <w:t xml:space="preserve"> Tests mit echten Benutzern durchgeführt, um Schwächen im Bereich </w:t>
      </w:r>
      <w:proofErr w:type="spellStart"/>
      <w:r>
        <w:t>Usability</w:t>
      </w:r>
      <w:proofErr w:type="spellEnd"/>
      <w:r>
        <w:t xml:space="preserve"> zu erkennen und zu beseitigen.</w:t>
      </w:r>
    </w:p>
    <w:sectPr w:rsidR="005C6619" w:rsidSect="008E328B">
      <w:headerReference w:type="default" r:id="rId74"/>
      <w:footerReference w:type="default" r:id="rId7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2304" w:rsidRDefault="008A2304" w:rsidP="008F2373">
      <w:pPr>
        <w:spacing w:after="0"/>
      </w:pPr>
      <w:r>
        <w:separator/>
      </w:r>
    </w:p>
  </w:endnote>
  <w:endnote w:type="continuationSeparator" w:id="0">
    <w:p w:rsidR="008A2304" w:rsidRDefault="008A2304" w:rsidP="008F2373">
      <w:pPr>
        <w:spacing w:after="0"/>
      </w:pPr>
      <w:r>
        <w:continuationSeparator/>
      </w:r>
    </w:p>
  </w:endnote>
  <w:endnote w:type="continuationNotice" w:id="1">
    <w:p w:rsidR="008A2304" w:rsidRDefault="008A230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3E8" w:rsidRDefault="006643E8">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sidR="00F742A4">
      <w:rPr>
        <w:noProof/>
      </w:rPr>
      <w:t>19. Mai 2011</w:t>
    </w:r>
    <w:r>
      <w:rPr>
        <w:noProof/>
      </w:rPr>
      <w:fldChar w:fldCharType="end"/>
    </w:r>
    <w:r>
      <w:tab/>
    </w:r>
    <w:r>
      <w:rPr>
        <w:lang w:val="de-DE"/>
      </w:rPr>
      <w:t xml:space="preserve">Seite </w:t>
    </w:r>
    <w:r>
      <w:rPr>
        <w:b/>
      </w:rPr>
      <w:fldChar w:fldCharType="begin"/>
    </w:r>
    <w:r>
      <w:rPr>
        <w:b/>
      </w:rPr>
      <w:instrText>PAGE  \* Arabic  \* MERGEFORMAT</w:instrText>
    </w:r>
    <w:r>
      <w:rPr>
        <w:b/>
      </w:rPr>
      <w:fldChar w:fldCharType="separate"/>
    </w:r>
    <w:r w:rsidR="00F742A4" w:rsidRPr="00F742A4">
      <w:rPr>
        <w:b/>
        <w:noProof/>
        <w:lang w:val="de-DE"/>
      </w:rPr>
      <w:t>4</w:t>
    </w:r>
    <w:r>
      <w:rPr>
        <w:b/>
      </w:rPr>
      <w:fldChar w:fldCharType="end"/>
    </w:r>
    <w:r>
      <w:rPr>
        <w:lang w:val="de-DE"/>
      </w:rPr>
      <w:t xml:space="preserve"> von </w:t>
    </w:r>
    <w:r w:rsidR="008A2304">
      <w:fldChar w:fldCharType="begin"/>
    </w:r>
    <w:r w:rsidR="008A2304">
      <w:instrText>NUMPAGES  \* Arabic  \* MERGEFORMAT</w:instrText>
    </w:r>
    <w:r w:rsidR="008A2304">
      <w:fldChar w:fldCharType="separate"/>
    </w:r>
    <w:r w:rsidR="00F742A4" w:rsidRPr="00F742A4">
      <w:rPr>
        <w:b/>
        <w:noProof/>
        <w:lang w:val="de-DE"/>
      </w:rPr>
      <w:t>26</w:t>
    </w:r>
    <w:r w:rsidR="008A2304">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2304" w:rsidRDefault="008A2304" w:rsidP="008F2373">
      <w:pPr>
        <w:spacing w:after="0"/>
      </w:pPr>
      <w:r>
        <w:separator/>
      </w:r>
    </w:p>
  </w:footnote>
  <w:footnote w:type="continuationSeparator" w:id="0">
    <w:p w:rsidR="008A2304" w:rsidRDefault="008A2304" w:rsidP="008F2373">
      <w:pPr>
        <w:spacing w:after="0"/>
      </w:pPr>
      <w:r>
        <w:continuationSeparator/>
      </w:r>
    </w:p>
  </w:footnote>
  <w:footnote w:type="continuationNotice" w:id="1">
    <w:p w:rsidR="008A2304" w:rsidRDefault="008A2304">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3E8" w:rsidRDefault="006643E8">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Projektplan</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46946"/>
    <w:multiLevelType w:val="multilevel"/>
    <w:tmpl w:val="C91E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29000A"/>
    <w:multiLevelType w:val="hybridMultilevel"/>
    <w:tmpl w:val="9C60B41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8971F11"/>
    <w:multiLevelType w:val="multilevel"/>
    <w:tmpl w:val="1292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D7374"/>
    <w:multiLevelType w:val="multilevel"/>
    <w:tmpl w:val="C91E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8913FE"/>
    <w:multiLevelType w:val="hybridMultilevel"/>
    <w:tmpl w:val="491643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D463F2E"/>
    <w:multiLevelType w:val="hybridMultilevel"/>
    <w:tmpl w:val="E2C05D24"/>
    <w:lvl w:ilvl="0" w:tplc="2F9A73AA">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6891BC1"/>
    <w:multiLevelType w:val="multilevel"/>
    <w:tmpl w:val="C91E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9F5808"/>
    <w:multiLevelType w:val="multilevel"/>
    <w:tmpl w:val="D340F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E27596"/>
    <w:multiLevelType w:val="multilevel"/>
    <w:tmpl w:val="7DCC5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48791320"/>
    <w:multiLevelType w:val="hybridMultilevel"/>
    <w:tmpl w:val="142C5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D7C383C"/>
    <w:multiLevelType w:val="multilevel"/>
    <w:tmpl w:val="05283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1D2F3E"/>
    <w:multiLevelType w:val="hybridMultilevel"/>
    <w:tmpl w:val="446A0B1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71A228F"/>
    <w:multiLevelType w:val="multilevel"/>
    <w:tmpl w:val="03CE3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E86467"/>
    <w:multiLevelType w:val="hybridMultilevel"/>
    <w:tmpl w:val="32A094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96E40C7"/>
    <w:multiLevelType w:val="multilevel"/>
    <w:tmpl w:val="A51A8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B8773A"/>
    <w:multiLevelType w:val="multilevel"/>
    <w:tmpl w:val="6BF61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17"/>
  </w:num>
  <w:num w:numId="4">
    <w:abstractNumId w:val="11"/>
  </w:num>
  <w:num w:numId="5">
    <w:abstractNumId w:val="1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2"/>
  </w:num>
  <w:num w:numId="7">
    <w:abstractNumId w:val="0"/>
  </w:num>
  <w:num w:numId="8">
    <w:abstractNumId w:val="20"/>
  </w:num>
  <w:num w:numId="9">
    <w:abstractNumId w:val="9"/>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0">
    <w:abstractNumId w:val="13"/>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1">
    <w:abstractNumId w:val="10"/>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2">
    <w:abstractNumId w:val="15"/>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3"/>
  </w:num>
  <w:num w:numId="14">
    <w:abstractNumId w:val="8"/>
  </w:num>
  <w:num w:numId="15">
    <w:abstractNumId w:val="12"/>
  </w:num>
  <w:num w:numId="16">
    <w:abstractNumId w:val="5"/>
  </w:num>
  <w:num w:numId="17">
    <w:abstractNumId w:val="4"/>
  </w:num>
  <w:num w:numId="18">
    <w:abstractNumId w:val="14"/>
  </w:num>
  <w:num w:numId="19">
    <w:abstractNumId w:val="1"/>
  </w:num>
  <w:num w:numId="20">
    <w:abstractNumId w:val="1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3342B3"/>
    <w:rsid w:val="00001084"/>
    <w:rsid w:val="00005FC1"/>
    <w:rsid w:val="00007BFB"/>
    <w:rsid w:val="000133FC"/>
    <w:rsid w:val="0001421C"/>
    <w:rsid w:val="00016E54"/>
    <w:rsid w:val="00017E6F"/>
    <w:rsid w:val="00034926"/>
    <w:rsid w:val="00035C6B"/>
    <w:rsid w:val="0004100A"/>
    <w:rsid w:val="00045476"/>
    <w:rsid w:val="000536A2"/>
    <w:rsid w:val="00053ACB"/>
    <w:rsid w:val="000546A5"/>
    <w:rsid w:val="0005598C"/>
    <w:rsid w:val="0006205E"/>
    <w:rsid w:val="00066CE2"/>
    <w:rsid w:val="00067E66"/>
    <w:rsid w:val="0007097A"/>
    <w:rsid w:val="00074663"/>
    <w:rsid w:val="00076890"/>
    <w:rsid w:val="000771CD"/>
    <w:rsid w:val="00077C25"/>
    <w:rsid w:val="000825C4"/>
    <w:rsid w:val="00083C05"/>
    <w:rsid w:val="00084575"/>
    <w:rsid w:val="00086BF1"/>
    <w:rsid w:val="00087A56"/>
    <w:rsid w:val="000907DF"/>
    <w:rsid w:val="00091170"/>
    <w:rsid w:val="00093F94"/>
    <w:rsid w:val="00097AB6"/>
    <w:rsid w:val="000A00E4"/>
    <w:rsid w:val="000A31EB"/>
    <w:rsid w:val="000A3C49"/>
    <w:rsid w:val="000A3F44"/>
    <w:rsid w:val="000B2DF3"/>
    <w:rsid w:val="000B658F"/>
    <w:rsid w:val="000C052F"/>
    <w:rsid w:val="000C3727"/>
    <w:rsid w:val="000C48F0"/>
    <w:rsid w:val="000D1EA1"/>
    <w:rsid w:val="000E1A68"/>
    <w:rsid w:val="000E2361"/>
    <w:rsid w:val="000E6DD2"/>
    <w:rsid w:val="000E71F7"/>
    <w:rsid w:val="000F0543"/>
    <w:rsid w:val="000F0C00"/>
    <w:rsid w:val="000F77AF"/>
    <w:rsid w:val="001008A4"/>
    <w:rsid w:val="001045DF"/>
    <w:rsid w:val="00106047"/>
    <w:rsid w:val="0011566F"/>
    <w:rsid w:val="0011603C"/>
    <w:rsid w:val="00122BDC"/>
    <w:rsid w:val="0012301E"/>
    <w:rsid w:val="00123977"/>
    <w:rsid w:val="00123CE3"/>
    <w:rsid w:val="00127ED5"/>
    <w:rsid w:val="0013017A"/>
    <w:rsid w:val="0013329E"/>
    <w:rsid w:val="00141CA8"/>
    <w:rsid w:val="001427D5"/>
    <w:rsid w:val="001433B3"/>
    <w:rsid w:val="0014617D"/>
    <w:rsid w:val="00150ED2"/>
    <w:rsid w:val="00151706"/>
    <w:rsid w:val="0015446E"/>
    <w:rsid w:val="00156373"/>
    <w:rsid w:val="00157BFB"/>
    <w:rsid w:val="001609C2"/>
    <w:rsid w:val="0016522C"/>
    <w:rsid w:val="001672F1"/>
    <w:rsid w:val="001707F6"/>
    <w:rsid w:val="00170CA0"/>
    <w:rsid w:val="00170FF1"/>
    <w:rsid w:val="0017407D"/>
    <w:rsid w:val="001762B7"/>
    <w:rsid w:val="00176A89"/>
    <w:rsid w:val="00177316"/>
    <w:rsid w:val="00180AB3"/>
    <w:rsid w:val="00181DA7"/>
    <w:rsid w:val="00183B79"/>
    <w:rsid w:val="00184459"/>
    <w:rsid w:val="00185D39"/>
    <w:rsid w:val="00187027"/>
    <w:rsid w:val="00197D81"/>
    <w:rsid w:val="001A2D04"/>
    <w:rsid w:val="001A47A0"/>
    <w:rsid w:val="001A48AA"/>
    <w:rsid w:val="001B10EE"/>
    <w:rsid w:val="001B1FAA"/>
    <w:rsid w:val="001B4401"/>
    <w:rsid w:val="001B5291"/>
    <w:rsid w:val="001D17F5"/>
    <w:rsid w:val="001D26EC"/>
    <w:rsid w:val="001D6FEB"/>
    <w:rsid w:val="001E00B8"/>
    <w:rsid w:val="001E57F8"/>
    <w:rsid w:val="001E7152"/>
    <w:rsid w:val="001F1125"/>
    <w:rsid w:val="001F23D0"/>
    <w:rsid w:val="001F2A8C"/>
    <w:rsid w:val="00203684"/>
    <w:rsid w:val="002103B2"/>
    <w:rsid w:val="00216F3B"/>
    <w:rsid w:val="00217BEB"/>
    <w:rsid w:val="00223137"/>
    <w:rsid w:val="00233751"/>
    <w:rsid w:val="0023389C"/>
    <w:rsid w:val="002367D0"/>
    <w:rsid w:val="00237F5F"/>
    <w:rsid w:val="00241FD4"/>
    <w:rsid w:val="00251AFF"/>
    <w:rsid w:val="00252931"/>
    <w:rsid w:val="00257F19"/>
    <w:rsid w:val="0026117E"/>
    <w:rsid w:val="00262036"/>
    <w:rsid w:val="00263C27"/>
    <w:rsid w:val="0026560F"/>
    <w:rsid w:val="00266514"/>
    <w:rsid w:val="00271917"/>
    <w:rsid w:val="00273456"/>
    <w:rsid w:val="00274B52"/>
    <w:rsid w:val="00276DCB"/>
    <w:rsid w:val="00280F5E"/>
    <w:rsid w:val="00283DFC"/>
    <w:rsid w:val="002850CE"/>
    <w:rsid w:val="00286079"/>
    <w:rsid w:val="0029396E"/>
    <w:rsid w:val="0029540C"/>
    <w:rsid w:val="00295B1C"/>
    <w:rsid w:val="002A1573"/>
    <w:rsid w:val="002A1C3F"/>
    <w:rsid w:val="002A257D"/>
    <w:rsid w:val="002A2DAE"/>
    <w:rsid w:val="002A4012"/>
    <w:rsid w:val="002A43C9"/>
    <w:rsid w:val="002A459E"/>
    <w:rsid w:val="002A5750"/>
    <w:rsid w:val="002A7E17"/>
    <w:rsid w:val="002B0757"/>
    <w:rsid w:val="002B1BAD"/>
    <w:rsid w:val="002B51BA"/>
    <w:rsid w:val="002B7672"/>
    <w:rsid w:val="002C282D"/>
    <w:rsid w:val="002C46DA"/>
    <w:rsid w:val="002C512E"/>
    <w:rsid w:val="002C5976"/>
    <w:rsid w:val="002D3021"/>
    <w:rsid w:val="002D562A"/>
    <w:rsid w:val="002D7B2F"/>
    <w:rsid w:val="002E01AC"/>
    <w:rsid w:val="002E037F"/>
    <w:rsid w:val="002E16A4"/>
    <w:rsid w:val="002E65A6"/>
    <w:rsid w:val="002F20D1"/>
    <w:rsid w:val="002F2230"/>
    <w:rsid w:val="002F28DD"/>
    <w:rsid w:val="00301A0A"/>
    <w:rsid w:val="003056C6"/>
    <w:rsid w:val="00315EE7"/>
    <w:rsid w:val="003214B3"/>
    <w:rsid w:val="003225BB"/>
    <w:rsid w:val="00323187"/>
    <w:rsid w:val="00324766"/>
    <w:rsid w:val="00325FB8"/>
    <w:rsid w:val="00326FA8"/>
    <w:rsid w:val="003342B3"/>
    <w:rsid w:val="00334FCE"/>
    <w:rsid w:val="0033615E"/>
    <w:rsid w:val="00343453"/>
    <w:rsid w:val="003456D0"/>
    <w:rsid w:val="003464AC"/>
    <w:rsid w:val="003509A6"/>
    <w:rsid w:val="00353578"/>
    <w:rsid w:val="00356791"/>
    <w:rsid w:val="00362371"/>
    <w:rsid w:val="0036537E"/>
    <w:rsid w:val="00366804"/>
    <w:rsid w:val="0036783C"/>
    <w:rsid w:val="003702D5"/>
    <w:rsid w:val="0037354C"/>
    <w:rsid w:val="0037740E"/>
    <w:rsid w:val="003805F9"/>
    <w:rsid w:val="00380BF5"/>
    <w:rsid w:val="0038760D"/>
    <w:rsid w:val="003926FE"/>
    <w:rsid w:val="00397E1D"/>
    <w:rsid w:val="003A0ADD"/>
    <w:rsid w:val="003A24FD"/>
    <w:rsid w:val="003A5C55"/>
    <w:rsid w:val="003B067F"/>
    <w:rsid w:val="003B2C25"/>
    <w:rsid w:val="003B344A"/>
    <w:rsid w:val="003B4296"/>
    <w:rsid w:val="003B51D5"/>
    <w:rsid w:val="003C0B6A"/>
    <w:rsid w:val="003C12BD"/>
    <w:rsid w:val="003C2A33"/>
    <w:rsid w:val="003C3BB7"/>
    <w:rsid w:val="003C5497"/>
    <w:rsid w:val="003C74CD"/>
    <w:rsid w:val="003D4C99"/>
    <w:rsid w:val="003D592D"/>
    <w:rsid w:val="003E40FB"/>
    <w:rsid w:val="003F09AD"/>
    <w:rsid w:val="003F14A3"/>
    <w:rsid w:val="003F426D"/>
    <w:rsid w:val="003F76E4"/>
    <w:rsid w:val="004056D7"/>
    <w:rsid w:val="00405F1A"/>
    <w:rsid w:val="004128A4"/>
    <w:rsid w:val="00421187"/>
    <w:rsid w:val="004222AF"/>
    <w:rsid w:val="0042538B"/>
    <w:rsid w:val="00425A4E"/>
    <w:rsid w:val="004373B9"/>
    <w:rsid w:val="00437DD7"/>
    <w:rsid w:val="00442B91"/>
    <w:rsid w:val="00447E28"/>
    <w:rsid w:val="00450646"/>
    <w:rsid w:val="004520D8"/>
    <w:rsid w:val="004539A3"/>
    <w:rsid w:val="00454ECE"/>
    <w:rsid w:val="00456136"/>
    <w:rsid w:val="00457870"/>
    <w:rsid w:val="00460343"/>
    <w:rsid w:val="00466FBA"/>
    <w:rsid w:val="004679E1"/>
    <w:rsid w:val="00470BDE"/>
    <w:rsid w:val="0047445C"/>
    <w:rsid w:val="00483BC4"/>
    <w:rsid w:val="00485774"/>
    <w:rsid w:val="0049275D"/>
    <w:rsid w:val="00495A70"/>
    <w:rsid w:val="00496B23"/>
    <w:rsid w:val="004A05BE"/>
    <w:rsid w:val="004A2DB7"/>
    <w:rsid w:val="004A3AC5"/>
    <w:rsid w:val="004A5565"/>
    <w:rsid w:val="004A57DB"/>
    <w:rsid w:val="004B137C"/>
    <w:rsid w:val="004B7794"/>
    <w:rsid w:val="004C14BD"/>
    <w:rsid w:val="004C165C"/>
    <w:rsid w:val="004C18F2"/>
    <w:rsid w:val="004C41CD"/>
    <w:rsid w:val="004C578E"/>
    <w:rsid w:val="004D1D9F"/>
    <w:rsid w:val="004D5093"/>
    <w:rsid w:val="004E3E12"/>
    <w:rsid w:val="004E3E35"/>
    <w:rsid w:val="004F209E"/>
    <w:rsid w:val="004F637C"/>
    <w:rsid w:val="00500952"/>
    <w:rsid w:val="00505E30"/>
    <w:rsid w:val="00507103"/>
    <w:rsid w:val="00507568"/>
    <w:rsid w:val="005077B0"/>
    <w:rsid w:val="00507A2F"/>
    <w:rsid w:val="005151A8"/>
    <w:rsid w:val="00515C03"/>
    <w:rsid w:val="005202FD"/>
    <w:rsid w:val="00523921"/>
    <w:rsid w:val="00524E3F"/>
    <w:rsid w:val="00524ECF"/>
    <w:rsid w:val="005278D2"/>
    <w:rsid w:val="00537ABD"/>
    <w:rsid w:val="00537C13"/>
    <w:rsid w:val="00543DAC"/>
    <w:rsid w:val="00546B2C"/>
    <w:rsid w:val="00547C50"/>
    <w:rsid w:val="00550926"/>
    <w:rsid w:val="00553E56"/>
    <w:rsid w:val="00565BEA"/>
    <w:rsid w:val="005701C7"/>
    <w:rsid w:val="00572C95"/>
    <w:rsid w:val="005743F7"/>
    <w:rsid w:val="00577AC1"/>
    <w:rsid w:val="005820BE"/>
    <w:rsid w:val="005863D4"/>
    <w:rsid w:val="00586B04"/>
    <w:rsid w:val="00587367"/>
    <w:rsid w:val="00593BC4"/>
    <w:rsid w:val="00594505"/>
    <w:rsid w:val="005A536C"/>
    <w:rsid w:val="005A79D6"/>
    <w:rsid w:val="005A7B2A"/>
    <w:rsid w:val="005B024D"/>
    <w:rsid w:val="005B081C"/>
    <w:rsid w:val="005B61F6"/>
    <w:rsid w:val="005C0826"/>
    <w:rsid w:val="005C3B8C"/>
    <w:rsid w:val="005C6619"/>
    <w:rsid w:val="005C7862"/>
    <w:rsid w:val="005D024A"/>
    <w:rsid w:val="005D166C"/>
    <w:rsid w:val="005D30E9"/>
    <w:rsid w:val="005D39F8"/>
    <w:rsid w:val="005D50E9"/>
    <w:rsid w:val="005E1ED6"/>
    <w:rsid w:val="005E6C04"/>
    <w:rsid w:val="005F58DB"/>
    <w:rsid w:val="00603EEA"/>
    <w:rsid w:val="00604A7E"/>
    <w:rsid w:val="0060520A"/>
    <w:rsid w:val="0060606D"/>
    <w:rsid w:val="00612490"/>
    <w:rsid w:val="006127C1"/>
    <w:rsid w:val="00612B00"/>
    <w:rsid w:val="00613F8F"/>
    <w:rsid w:val="00613F98"/>
    <w:rsid w:val="006156A4"/>
    <w:rsid w:val="0062059B"/>
    <w:rsid w:val="0062174A"/>
    <w:rsid w:val="00621FA6"/>
    <w:rsid w:val="006229B9"/>
    <w:rsid w:val="0062621E"/>
    <w:rsid w:val="006315DB"/>
    <w:rsid w:val="00634921"/>
    <w:rsid w:val="006351BF"/>
    <w:rsid w:val="0063610B"/>
    <w:rsid w:val="00637189"/>
    <w:rsid w:val="00640251"/>
    <w:rsid w:val="006409E0"/>
    <w:rsid w:val="00640D75"/>
    <w:rsid w:val="006413F8"/>
    <w:rsid w:val="00645055"/>
    <w:rsid w:val="00651384"/>
    <w:rsid w:val="006540FE"/>
    <w:rsid w:val="0065433B"/>
    <w:rsid w:val="00662684"/>
    <w:rsid w:val="00663B8F"/>
    <w:rsid w:val="006643E8"/>
    <w:rsid w:val="0067752A"/>
    <w:rsid w:val="0068214B"/>
    <w:rsid w:val="00683DFB"/>
    <w:rsid w:val="00686BA9"/>
    <w:rsid w:val="00687B2A"/>
    <w:rsid w:val="00692C1E"/>
    <w:rsid w:val="006939B6"/>
    <w:rsid w:val="00694504"/>
    <w:rsid w:val="00695AA6"/>
    <w:rsid w:val="00695B75"/>
    <w:rsid w:val="00695F14"/>
    <w:rsid w:val="0069637E"/>
    <w:rsid w:val="006A0078"/>
    <w:rsid w:val="006A7C1A"/>
    <w:rsid w:val="006B177D"/>
    <w:rsid w:val="006B25A0"/>
    <w:rsid w:val="006B4236"/>
    <w:rsid w:val="006C088C"/>
    <w:rsid w:val="006C6507"/>
    <w:rsid w:val="006D0639"/>
    <w:rsid w:val="006D1031"/>
    <w:rsid w:val="006D40EB"/>
    <w:rsid w:val="006D6B45"/>
    <w:rsid w:val="006E29D9"/>
    <w:rsid w:val="006E4EE3"/>
    <w:rsid w:val="006E6843"/>
    <w:rsid w:val="006F2255"/>
    <w:rsid w:val="006F4481"/>
    <w:rsid w:val="006F5A6F"/>
    <w:rsid w:val="006F7697"/>
    <w:rsid w:val="006F7E9F"/>
    <w:rsid w:val="0070453B"/>
    <w:rsid w:val="007149AE"/>
    <w:rsid w:val="00720EBC"/>
    <w:rsid w:val="007210EE"/>
    <w:rsid w:val="0072156F"/>
    <w:rsid w:val="0072260C"/>
    <w:rsid w:val="00724C77"/>
    <w:rsid w:val="0072538A"/>
    <w:rsid w:val="00726271"/>
    <w:rsid w:val="00731353"/>
    <w:rsid w:val="00731824"/>
    <w:rsid w:val="00731D24"/>
    <w:rsid w:val="00736418"/>
    <w:rsid w:val="0074002A"/>
    <w:rsid w:val="007421CA"/>
    <w:rsid w:val="00742A3E"/>
    <w:rsid w:val="00745F90"/>
    <w:rsid w:val="0074668D"/>
    <w:rsid w:val="00747D14"/>
    <w:rsid w:val="0075029B"/>
    <w:rsid w:val="0075202D"/>
    <w:rsid w:val="007522AC"/>
    <w:rsid w:val="00752471"/>
    <w:rsid w:val="00753740"/>
    <w:rsid w:val="007537D1"/>
    <w:rsid w:val="007773E3"/>
    <w:rsid w:val="00777ACD"/>
    <w:rsid w:val="00781CCB"/>
    <w:rsid w:val="007820A6"/>
    <w:rsid w:val="0078275E"/>
    <w:rsid w:val="00786B65"/>
    <w:rsid w:val="00787091"/>
    <w:rsid w:val="0079043F"/>
    <w:rsid w:val="00790B0A"/>
    <w:rsid w:val="00791731"/>
    <w:rsid w:val="00795EC5"/>
    <w:rsid w:val="007A06AF"/>
    <w:rsid w:val="007A158A"/>
    <w:rsid w:val="007A40B9"/>
    <w:rsid w:val="007B1443"/>
    <w:rsid w:val="007B291C"/>
    <w:rsid w:val="007B3C44"/>
    <w:rsid w:val="007B442E"/>
    <w:rsid w:val="007B4CE9"/>
    <w:rsid w:val="007C0643"/>
    <w:rsid w:val="007C2DFD"/>
    <w:rsid w:val="007C545B"/>
    <w:rsid w:val="007C5FA1"/>
    <w:rsid w:val="007C77C3"/>
    <w:rsid w:val="007D1013"/>
    <w:rsid w:val="007D342D"/>
    <w:rsid w:val="007D405F"/>
    <w:rsid w:val="007D7E55"/>
    <w:rsid w:val="007E072E"/>
    <w:rsid w:val="007E4263"/>
    <w:rsid w:val="007F3D68"/>
    <w:rsid w:val="00800A9B"/>
    <w:rsid w:val="008016A2"/>
    <w:rsid w:val="00802F4D"/>
    <w:rsid w:val="00803789"/>
    <w:rsid w:val="00805BF7"/>
    <w:rsid w:val="0081003D"/>
    <w:rsid w:val="0081464B"/>
    <w:rsid w:val="0081520C"/>
    <w:rsid w:val="00815AA6"/>
    <w:rsid w:val="0082090E"/>
    <w:rsid w:val="00820BA0"/>
    <w:rsid w:val="00824A2D"/>
    <w:rsid w:val="00825CAA"/>
    <w:rsid w:val="008314A1"/>
    <w:rsid w:val="00831FBA"/>
    <w:rsid w:val="00836F61"/>
    <w:rsid w:val="008479EF"/>
    <w:rsid w:val="008544E9"/>
    <w:rsid w:val="00867F7C"/>
    <w:rsid w:val="00870296"/>
    <w:rsid w:val="00870C31"/>
    <w:rsid w:val="00871FD5"/>
    <w:rsid w:val="008722E3"/>
    <w:rsid w:val="00874418"/>
    <w:rsid w:val="00877816"/>
    <w:rsid w:val="00883131"/>
    <w:rsid w:val="008864FE"/>
    <w:rsid w:val="00887085"/>
    <w:rsid w:val="00897043"/>
    <w:rsid w:val="008A2304"/>
    <w:rsid w:val="008A4925"/>
    <w:rsid w:val="008A4E18"/>
    <w:rsid w:val="008A5FCA"/>
    <w:rsid w:val="008A6C3E"/>
    <w:rsid w:val="008A7A08"/>
    <w:rsid w:val="008B339B"/>
    <w:rsid w:val="008B38E4"/>
    <w:rsid w:val="008B3B6B"/>
    <w:rsid w:val="008B5A70"/>
    <w:rsid w:val="008C0AC7"/>
    <w:rsid w:val="008C2BD0"/>
    <w:rsid w:val="008C529C"/>
    <w:rsid w:val="008C54BF"/>
    <w:rsid w:val="008D2924"/>
    <w:rsid w:val="008D3A38"/>
    <w:rsid w:val="008D683A"/>
    <w:rsid w:val="008E0672"/>
    <w:rsid w:val="008E328B"/>
    <w:rsid w:val="008E5764"/>
    <w:rsid w:val="008E74DF"/>
    <w:rsid w:val="008E7E79"/>
    <w:rsid w:val="008F12C7"/>
    <w:rsid w:val="008F2373"/>
    <w:rsid w:val="008F397D"/>
    <w:rsid w:val="008F4D7D"/>
    <w:rsid w:val="00901D72"/>
    <w:rsid w:val="009030F0"/>
    <w:rsid w:val="00904F97"/>
    <w:rsid w:val="00906E0A"/>
    <w:rsid w:val="00907BA6"/>
    <w:rsid w:val="00910D25"/>
    <w:rsid w:val="00920746"/>
    <w:rsid w:val="009210A0"/>
    <w:rsid w:val="00923861"/>
    <w:rsid w:val="00925C9A"/>
    <w:rsid w:val="00926FB3"/>
    <w:rsid w:val="0093128C"/>
    <w:rsid w:val="00937B04"/>
    <w:rsid w:val="00941EAB"/>
    <w:rsid w:val="0094291A"/>
    <w:rsid w:val="00942EBB"/>
    <w:rsid w:val="00942F3A"/>
    <w:rsid w:val="0095171D"/>
    <w:rsid w:val="0095260B"/>
    <w:rsid w:val="00952B86"/>
    <w:rsid w:val="00961A10"/>
    <w:rsid w:val="0096263C"/>
    <w:rsid w:val="009636A2"/>
    <w:rsid w:val="009678CC"/>
    <w:rsid w:val="00970397"/>
    <w:rsid w:val="00970710"/>
    <w:rsid w:val="00970C10"/>
    <w:rsid w:val="0097662E"/>
    <w:rsid w:val="00985DD8"/>
    <w:rsid w:val="009914E9"/>
    <w:rsid w:val="00994CB7"/>
    <w:rsid w:val="00996510"/>
    <w:rsid w:val="00996952"/>
    <w:rsid w:val="00997AF4"/>
    <w:rsid w:val="009A11C5"/>
    <w:rsid w:val="009A5533"/>
    <w:rsid w:val="009A6521"/>
    <w:rsid w:val="009A6C21"/>
    <w:rsid w:val="009B50B2"/>
    <w:rsid w:val="009B627C"/>
    <w:rsid w:val="009B730A"/>
    <w:rsid w:val="009C1503"/>
    <w:rsid w:val="009C2A42"/>
    <w:rsid w:val="009C5564"/>
    <w:rsid w:val="009C658C"/>
    <w:rsid w:val="009D23A2"/>
    <w:rsid w:val="009E1C51"/>
    <w:rsid w:val="009E3085"/>
    <w:rsid w:val="009E3D2F"/>
    <w:rsid w:val="009E5601"/>
    <w:rsid w:val="009E6D22"/>
    <w:rsid w:val="009F1C9E"/>
    <w:rsid w:val="009F25F3"/>
    <w:rsid w:val="009F53E2"/>
    <w:rsid w:val="00A00558"/>
    <w:rsid w:val="00A01FA8"/>
    <w:rsid w:val="00A06530"/>
    <w:rsid w:val="00A06B4F"/>
    <w:rsid w:val="00A07B8B"/>
    <w:rsid w:val="00A11073"/>
    <w:rsid w:val="00A1373A"/>
    <w:rsid w:val="00A1399E"/>
    <w:rsid w:val="00A14644"/>
    <w:rsid w:val="00A14D4B"/>
    <w:rsid w:val="00A15A06"/>
    <w:rsid w:val="00A21ED7"/>
    <w:rsid w:val="00A305A3"/>
    <w:rsid w:val="00A41354"/>
    <w:rsid w:val="00A46583"/>
    <w:rsid w:val="00A513D9"/>
    <w:rsid w:val="00A53880"/>
    <w:rsid w:val="00A555E9"/>
    <w:rsid w:val="00A562E4"/>
    <w:rsid w:val="00A611DF"/>
    <w:rsid w:val="00A61215"/>
    <w:rsid w:val="00A6239E"/>
    <w:rsid w:val="00A62A1D"/>
    <w:rsid w:val="00A6316B"/>
    <w:rsid w:val="00A66B8E"/>
    <w:rsid w:val="00A72032"/>
    <w:rsid w:val="00A7252C"/>
    <w:rsid w:val="00A72A39"/>
    <w:rsid w:val="00A737C5"/>
    <w:rsid w:val="00A7547F"/>
    <w:rsid w:val="00A80E76"/>
    <w:rsid w:val="00A93ED8"/>
    <w:rsid w:val="00A9681C"/>
    <w:rsid w:val="00A9727F"/>
    <w:rsid w:val="00AA1E29"/>
    <w:rsid w:val="00AA2DDE"/>
    <w:rsid w:val="00AB0A98"/>
    <w:rsid w:val="00AB1E9E"/>
    <w:rsid w:val="00AB25E0"/>
    <w:rsid w:val="00AB3D3A"/>
    <w:rsid w:val="00AB444D"/>
    <w:rsid w:val="00AB51D5"/>
    <w:rsid w:val="00AC21E1"/>
    <w:rsid w:val="00AC40CC"/>
    <w:rsid w:val="00AC5FF0"/>
    <w:rsid w:val="00AE119D"/>
    <w:rsid w:val="00AE3FBC"/>
    <w:rsid w:val="00AE6F7D"/>
    <w:rsid w:val="00AF322A"/>
    <w:rsid w:val="00AF3D95"/>
    <w:rsid w:val="00AF46AF"/>
    <w:rsid w:val="00AF4AE0"/>
    <w:rsid w:val="00B013FB"/>
    <w:rsid w:val="00B038C9"/>
    <w:rsid w:val="00B10239"/>
    <w:rsid w:val="00B12B1D"/>
    <w:rsid w:val="00B1324E"/>
    <w:rsid w:val="00B13C41"/>
    <w:rsid w:val="00B142CA"/>
    <w:rsid w:val="00B153CB"/>
    <w:rsid w:val="00B2246D"/>
    <w:rsid w:val="00B23A04"/>
    <w:rsid w:val="00B407DD"/>
    <w:rsid w:val="00B40E4B"/>
    <w:rsid w:val="00B46465"/>
    <w:rsid w:val="00B46ABF"/>
    <w:rsid w:val="00B523D4"/>
    <w:rsid w:val="00B5489F"/>
    <w:rsid w:val="00B5671B"/>
    <w:rsid w:val="00B63F67"/>
    <w:rsid w:val="00B66E99"/>
    <w:rsid w:val="00B70163"/>
    <w:rsid w:val="00B712B5"/>
    <w:rsid w:val="00B73498"/>
    <w:rsid w:val="00B74998"/>
    <w:rsid w:val="00B752B9"/>
    <w:rsid w:val="00B811DA"/>
    <w:rsid w:val="00B84136"/>
    <w:rsid w:val="00B87BAC"/>
    <w:rsid w:val="00B9399B"/>
    <w:rsid w:val="00BA2AD2"/>
    <w:rsid w:val="00BA5D9E"/>
    <w:rsid w:val="00BA678E"/>
    <w:rsid w:val="00BA7477"/>
    <w:rsid w:val="00BA7D4C"/>
    <w:rsid w:val="00BB068D"/>
    <w:rsid w:val="00BB1425"/>
    <w:rsid w:val="00BB19E3"/>
    <w:rsid w:val="00BB20E8"/>
    <w:rsid w:val="00BB3E9F"/>
    <w:rsid w:val="00BB4DE4"/>
    <w:rsid w:val="00BB7880"/>
    <w:rsid w:val="00BC3BF0"/>
    <w:rsid w:val="00BC455A"/>
    <w:rsid w:val="00BD24D6"/>
    <w:rsid w:val="00BE1564"/>
    <w:rsid w:val="00BE538E"/>
    <w:rsid w:val="00BE6DFC"/>
    <w:rsid w:val="00BE774C"/>
    <w:rsid w:val="00BE7B55"/>
    <w:rsid w:val="00BF038F"/>
    <w:rsid w:val="00BF0A76"/>
    <w:rsid w:val="00BF1D55"/>
    <w:rsid w:val="00C02FFD"/>
    <w:rsid w:val="00C0443D"/>
    <w:rsid w:val="00C102CD"/>
    <w:rsid w:val="00C137B0"/>
    <w:rsid w:val="00C1431A"/>
    <w:rsid w:val="00C14F5B"/>
    <w:rsid w:val="00C170FC"/>
    <w:rsid w:val="00C212C0"/>
    <w:rsid w:val="00C212FC"/>
    <w:rsid w:val="00C22202"/>
    <w:rsid w:val="00C240FB"/>
    <w:rsid w:val="00C32B77"/>
    <w:rsid w:val="00C363EC"/>
    <w:rsid w:val="00C36675"/>
    <w:rsid w:val="00C474F9"/>
    <w:rsid w:val="00C47BE9"/>
    <w:rsid w:val="00C50CAC"/>
    <w:rsid w:val="00C50D21"/>
    <w:rsid w:val="00C50D81"/>
    <w:rsid w:val="00C5133B"/>
    <w:rsid w:val="00C53B4A"/>
    <w:rsid w:val="00C5545A"/>
    <w:rsid w:val="00C578FF"/>
    <w:rsid w:val="00C627DB"/>
    <w:rsid w:val="00C6328D"/>
    <w:rsid w:val="00C66342"/>
    <w:rsid w:val="00C66748"/>
    <w:rsid w:val="00C675E7"/>
    <w:rsid w:val="00C72130"/>
    <w:rsid w:val="00C736F2"/>
    <w:rsid w:val="00C74BF5"/>
    <w:rsid w:val="00C76874"/>
    <w:rsid w:val="00C76A08"/>
    <w:rsid w:val="00C76D44"/>
    <w:rsid w:val="00C824DB"/>
    <w:rsid w:val="00C85D28"/>
    <w:rsid w:val="00C86FF7"/>
    <w:rsid w:val="00C9144C"/>
    <w:rsid w:val="00C940BD"/>
    <w:rsid w:val="00C9533A"/>
    <w:rsid w:val="00C96E9D"/>
    <w:rsid w:val="00C97252"/>
    <w:rsid w:val="00CA1F4F"/>
    <w:rsid w:val="00CA47CC"/>
    <w:rsid w:val="00CB0412"/>
    <w:rsid w:val="00CB214F"/>
    <w:rsid w:val="00CB5B7E"/>
    <w:rsid w:val="00CB7B0D"/>
    <w:rsid w:val="00CC277C"/>
    <w:rsid w:val="00CC34D0"/>
    <w:rsid w:val="00CC4BA2"/>
    <w:rsid w:val="00CC559E"/>
    <w:rsid w:val="00CC6B00"/>
    <w:rsid w:val="00CD3253"/>
    <w:rsid w:val="00CD42C7"/>
    <w:rsid w:val="00CD6644"/>
    <w:rsid w:val="00CD6BDE"/>
    <w:rsid w:val="00CE31C7"/>
    <w:rsid w:val="00CE4BD2"/>
    <w:rsid w:val="00CE4DED"/>
    <w:rsid w:val="00CE533D"/>
    <w:rsid w:val="00CE638D"/>
    <w:rsid w:val="00CE66B3"/>
    <w:rsid w:val="00CF2EF2"/>
    <w:rsid w:val="00CF3036"/>
    <w:rsid w:val="00CF47B5"/>
    <w:rsid w:val="00CF75F1"/>
    <w:rsid w:val="00D0562D"/>
    <w:rsid w:val="00D06A12"/>
    <w:rsid w:val="00D06DF4"/>
    <w:rsid w:val="00D12BF3"/>
    <w:rsid w:val="00D202ED"/>
    <w:rsid w:val="00D275ED"/>
    <w:rsid w:val="00D3213A"/>
    <w:rsid w:val="00D36D35"/>
    <w:rsid w:val="00D37A0B"/>
    <w:rsid w:val="00D4621B"/>
    <w:rsid w:val="00D46AA1"/>
    <w:rsid w:val="00D5502B"/>
    <w:rsid w:val="00D60849"/>
    <w:rsid w:val="00D71D71"/>
    <w:rsid w:val="00D7249C"/>
    <w:rsid w:val="00D73F3E"/>
    <w:rsid w:val="00D75C8B"/>
    <w:rsid w:val="00D76458"/>
    <w:rsid w:val="00D818D7"/>
    <w:rsid w:val="00D827EA"/>
    <w:rsid w:val="00D87E3B"/>
    <w:rsid w:val="00D87F5F"/>
    <w:rsid w:val="00D95303"/>
    <w:rsid w:val="00D95CC3"/>
    <w:rsid w:val="00DA73BB"/>
    <w:rsid w:val="00DC20BD"/>
    <w:rsid w:val="00DC33EE"/>
    <w:rsid w:val="00DC3566"/>
    <w:rsid w:val="00DC415A"/>
    <w:rsid w:val="00DC5644"/>
    <w:rsid w:val="00DD3F04"/>
    <w:rsid w:val="00DD666E"/>
    <w:rsid w:val="00DE10D4"/>
    <w:rsid w:val="00DE350F"/>
    <w:rsid w:val="00DE48E1"/>
    <w:rsid w:val="00DF0CC0"/>
    <w:rsid w:val="00DF1084"/>
    <w:rsid w:val="00DF3A5F"/>
    <w:rsid w:val="00DF569F"/>
    <w:rsid w:val="00DF740E"/>
    <w:rsid w:val="00E0036C"/>
    <w:rsid w:val="00E01464"/>
    <w:rsid w:val="00E01E46"/>
    <w:rsid w:val="00E126EA"/>
    <w:rsid w:val="00E13BEF"/>
    <w:rsid w:val="00E1425C"/>
    <w:rsid w:val="00E15C11"/>
    <w:rsid w:val="00E2070F"/>
    <w:rsid w:val="00E21EEA"/>
    <w:rsid w:val="00E22264"/>
    <w:rsid w:val="00E25EB1"/>
    <w:rsid w:val="00E26FE6"/>
    <w:rsid w:val="00E30227"/>
    <w:rsid w:val="00E3061F"/>
    <w:rsid w:val="00E333B5"/>
    <w:rsid w:val="00E37C25"/>
    <w:rsid w:val="00E46332"/>
    <w:rsid w:val="00E474F8"/>
    <w:rsid w:val="00E53BA1"/>
    <w:rsid w:val="00E54A2B"/>
    <w:rsid w:val="00E603AE"/>
    <w:rsid w:val="00E61823"/>
    <w:rsid w:val="00E62F9E"/>
    <w:rsid w:val="00E668ED"/>
    <w:rsid w:val="00E7053B"/>
    <w:rsid w:val="00E711E0"/>
    <w:rsid w:val="00E76CA4"/>
    <w:rsid w:val="00E84BD7"/>
    <w:rsid w:val="00E860CF"/>
    <w:rsid w:val="00E87169"/>
    <w:rsid w:val="00E93716"/>
    <w:rsid w:val="00E93823"/>
    <w:rsid w:val="00E94CC8"/>
    <w:rsid w:val="00E951A1"/>
    <w:rsid w:val="00E961BA"/>
    <w:rsid w:val="00EA2CFB"/>
    <w:rsid w:val="00EA2EE4"/>
    <w:rsid w:val="00EA3CA6"/>
    <w:rsid w:val="00EA4DB4"/>
    <w:rsid w:val="00EA6520"/>
    <w:rsid w:val="00EB0942"/>
    <w:rsid w:val="00EB0AA2"/>
    <w:rsid w:val="00EB2840"/>
    <w:rsid w:val="00EB2C4F"/>
    <w:rsid w:val="00EB33F5"/>
    <w:rsid w:val="00EB53CB"/>
    <w:rsid w:val="00EB58CB"/>
    <w:rsid w:val="00EB6587"/>
    <w:rsid w:val="00EC1418"/>
    <w:rsid w:val="00EC21AE"/>
    <w:rsid w:val="00EC26E9"/>
    <w:rsid w:val="00EC3F86"/>
    <w:rsid w:val="00EC4FFB"/>
    <w:rsid w:val="00EC634B"/>
    <w:rsid w:val="00ED17BD"/>
    <w:rsid w:val="00ED2E33"/>
    <w:rsid w:val="00ED7CA0"/>
    <w:rsid w:val="00EE0214"/>
    <w:rsid w:val="00EE0EC9"/>
    <w:rsid w:val="00EE2AB1"/>
    <w:rsid w:val="00EE439C"/>
    <w:rsid w:val="00EE4A99"/>
    <w:rsid w:val="00EE7E64"/>
    <w:rsid w:val="00EF26C2"/>
    <w:rsid w:val="00EF4F06"/>
    <w:rsid w:val="00EF5A2C"/>
    <w:rsid w:val="00F01623"/>
    <w:rsid w:val="00F047F7"/>
    <w:rsid w:val="00F1017C"/>
    <w:rsid w:val="00F12DA3"/>
    <w:rsid w:val="00F13B2E"/>
    <w:rsid w:val="00F1489B"/>
    <w:rsid w:val="00F15DAC"/>
    <w:rsid w:val="00F34C41"/>
    <w:rsid w:val="00F34D38"/>
    <w:rsid w:val="00F34EFA"/>
    <w:rsid w:val="00F3523B"/>
    <w:rsid w:val="00F4101B"/>
    <w:rsid w:val="00F41C76"/>
    <w:rsid w:val="00F42E13"/>
    <w:rsid w:val="00F47794"/>
    <w:rsid w:val="00F51EAC"/>
    <w:rsid w:val="00F52813"/>
    <w:rsid w:val="00F54A15"/>
    <w:rsid w:val="00F54C97"/>
    <w:rsid w:val="00F559D6"/>
    <w:rsid w:val="00F602B0"/>
    <w:rsid w:val="00F613B5"/>
    <w:rsid w:val="00F63563"/>
    <w:rsid w:val="00F7029C"/>
    <w:rsid w:val="00F70C8B"/>
    <w:rsid w:val="00F72F0B"/>
    <w:rsid w:val="00F742A4"/>
    <w:rsid w:val="00F7437B"/>
    <w:rsid w:val="00F766ED"/>
    <w:rsid w:val="00F80C16"/>
    <w:rsid w:val="00F832A7"/>
    <w:rsid w:val="00F8649E"/>
    <w:rsid w:val="00F8770B"/>
    <w:rsid w:val="00F90CEF"/>
    <w:rsid w:val="00F9165F"/>
    <w:rsid w:val="00F9181E"/>
    <w:rsid w:val="00F92A9C"/>
    <w:rsid w:val="00FA5432"/>
    <w:rsid w:val="00FA766D"/>
    <w:rsid w:val="00FA7E34"/>
    <w:rsid w:val="00FB2E11"/>
    <w:rsid w:val="00FB54EE"/>
    <w:rsid w:val="00FC119A"/>
    <w:rsid w:val="00FC3B88"/>
    <w:rsid w:val="00FC3D48"/>
    <w:rsid w:val="00FC4551"/>
    <w:rsid w:val="00FC7108"/>
    <w:rsid w:val="00FD225D"/>
    <w:rsid w:val="00FD2F06"/>
    <w:rsid w:val="00FD42FD"/>
    <w:rsid w:val="00FD6A94"/>
    <w:rsid w:val="00FD7EDA"/>
    <w:rsid w:val="00FE321A"/>
    <w:rsid w:val="00FE59F7"/>
    <w:rsid w:val="00FF1AA9"/>
    <w:rsid w:val="00FF3A58"/>
    <w:rsid w:val="00FF7422"/>
  </w:rsids>
  <m:mathPr>
    <m:mathFont m:val="Cambria Math"/>
    <m:brkBin m:val="before"/>
    <m:brkBinSub m:val="--"/>
    <m:smallFrac/>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8314A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AB25E0"/>
    <w:pPr>
      <w:numPr>
        <w:ilvl w:val="4"/>
        <w:numId w:val="4"/>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Raster-Akzent11">
    <w:name w:val="Helles Raster - Akzent 1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ittlereSchattierung1-Akzent11">
    <w:name w:val="Mittlere Schattierung 1 - Akzent 1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1-Akzent11">
    <w:name w:val="Mittlere Liste 1 - Akzent 1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8314A1"/>
    <w:rPr>
      <w:color w:val="365F91" w:themeColor="accent1" w:themeShade="BF"/>
      <w:spacing w:val="10"/>
    </w:rPr>
  </w:style>
  <w:style w:type="character" w:customStyle="1" w:styleId="berschrift5Zchn">
    <w:name w:val="Überschrift 5 Zchn"/>
    <w:basedOn w:val="Absatz-Standardschriftart"/>
    <w:link w:val="berschrift5"/>
    <w:uiPriority w:val="9"/>
    <w:rsid w:val="00AB25E0"/>
    <w:rPr>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640D75"/>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466FBA"/>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StandardWeb">
    <w:name w:val="Normal (Web)"/>
    <w:basedOn w:val="Standard"/>
    <w:uiPriority w:val="99"/>
    <w:semiHidden/>
    <w:unhideWhenUsed/>
    <w:rsid w:val="00077C25"/>
    <w:pPr>
      <w:spacing w:before="100" w:beforeAutospacing="1" w:after="100" w:afterAutospacing="1"/>
    </w:pPr>
    <w:rPr>
      <w:rFonts w:ascii="Times New Roman" w:eastAsia="Times New Roman" w:hAnsi="Times New Roman" w:cs="Times New Roman"/>
      <w:sz w:val="24"/>
      <w:szCs w:val="24"/>
      <w:lang w:eastAsia="de-CH"/>
    </w:rPr>
  </w:style>
  <w:style w:type="table" w:customStyle="1" w:styleId="MittlereSchattierung1-Akzent110">
    <w:name w:val="Mittlere Schattierung 1 - Akzent 11"/>
    <w:basedOn w:val="NormaleTabelle"/>
    <w:uiPriority w:val="63"/>
    <w:rsid w:val="00DE350F"/>
    <w:pPr>
      <w:spacing w:after="0"/>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EC4FFB"/>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erarbeitung">
    <w:name w:val="Revision"/>
    <w:hidden/>
    <w:uiPriority w:val="99"/>
    <w:semiHidden/>
    <w:rsid w:val="00C170FC"/>
    <w:pPr>
      <w:spacing w:after="0"/>
    </w:pPr>
    <w:rPr>
      <w:sz w:val="20"/>
      <w:szCs w:val="20"/>
    </w:rPr>
  </w:style>
  <w:style w:type="character" w:styleId="BesuchterHyperlink">
    <w:name w:val="FollowedHyperlink"/>
    <w:basedOn w:val="Absatz-Standardschriftart"/>
    <w:uiPriority w:val="99"/>
    <w:semiHidden/>
    <w:unhideWhenUsed/>
    <w:rsid w:val="00A46583"/>
    <w:rPr>
      <w:color w:val="800080" w:themeColor="followedHyperlink"/>
      <w:u w:val="single"/>
    </w:rPr>
  </w:style>
  <w:style w:type="paragraph" w:styleId="Abbildungsverzeichnis">
    <w:name w:val="table of figures"/>
    <w:basedOn w:val="Standard"/>
    <w:next w:val="Standard"/>
    <w:uiPriority w:val="99"/>
    <w:unhideWhenUsed/>
    <w:rsid w:val="00C76874"/>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8314A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AB25E0"/>
    <w:pPr>
      <w:numPr>
        <w:ilvl w:val="4"/>
        <w:numId w:val="4"/>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Raster-Akzent11">
    <w:name w:val="Helles Raster - Akzent 1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ittlereSchattierung1-Akzent11">
    <w:name w:val="Mittlere Schattierung 1 - Akzent 1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1-Akzent11">
    <w:name w:val="Mittlere Liste 1 - Akzent 1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8314A1"/>
    <w:rPr>
      <w:color w:val="365F91" w:themeColor="accent1" w:themeShade="BF"/>
      <w:spacing w:val="10"/>
    </w:rPr>
  </w:style>
  <w:style w:type="character" w:customStyle="1" w:styleId="berschrift5Zchn">
    <w:name w:val="Überschrift 5 Zchn"/>
    <w:basedOn w:val="Absatz-Standardschriftart"/>
    <w:link w:val="berschrift5"/>
    <w:uiPriority w:val="9"/>
    <w:rsid w:val="00AB25E0"/>
    <w:rPr>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640D75"/>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466FBA"/>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StandardWeb">
    <w:name w:val="Normal (Web)"/>
    <w:basedOn w:val="Standard"/>
    <w:uiPriority w:val="99"/>
    <w:semiHidden/>
    <w:unhideWhenUsed/>
    <w:rsid w:val="00077C25"/>
    <w:pPr>
      <w:spacing w:before="100" w:beforeAutospacing="1" w:after="100" w:afterAutospacing="1"/>
    </w:pPr>
    <w:rPr>
      <w:rFonts w:ascii="Times New Roman" w:eastAsia="Times New Roman" w:hAnsi="Times New Roman" w:cs="Times New Roman"/>
      <w:sz w:val="24"/>
      <w:szCs w:val="24"/>
      <w:lang w:eastAsia="de-CH"/>
    </w:rPr>
  </w:style>
  <w:style w:type="table" w:customStyle="1" w:styleId="MittlereSchattierung1-Akzent110">
    <w:name w:val="Mittlere Schattierung 1 - Akzent 11"/>
    <w:basedOn w:val="NormaleTabelle"/>
    <w:uiPriority w:val="63"/>
    <w:rsid w:val="00DE350F"/>
    <w:pPr>
      <w:spacing w:after="0"/>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EC4FFB"/>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erarbeitung">
    <w:name w:val="Revision"/>
    <w:hidden/>
    <w:uiPriority w:val="99"/>
    <w:semiHidden/>
    <w:rsid w:val="00C170FC"/>
    <w:pPr>
      <w:spacing w:after="0"/>
    </w:pPr>
    <w:rPr>
      <w:sz w:val="20"/>
      <w:szCs w:val="20"/>
    </w:rPr>
  </w:style>
  <w:style w:type="character" w:styleId="BesuchterHyperlink">
    <w:name w:val="FollowedHyperlink"/>
    <w:basedOn w:val="Absatz-Standardschriftart"/>
    <w:uiPriority w:val="99"/>
    <w:semiHidden/>
    <w:unhideWhenUsed/>
    <w:rsid w:val="00A46583"/>
    <w:rPr>
      <w:color w:val="800080" w:themeColor="followedHyperlink"/>
      <w:u w:val="single"/>
    </w:rPr>
  </w:style>
  <w:style w:type="paragraph" w:styleId="Abbildungsverzeichnis">
    <w:name w:val="table of figures"/>
    <w:basedOn w:val="Standard"/>
    <w:next w:val="Standard"/>
    <w:uiPriority w:val="99"/>
    <w:unhideWhenUsed/>
    <w:rsid w:val="00C7687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768862">
      <w:bodyDiv w:val="1"/>
      <w:marLeft w:val="0"/>
      <w:marRight w:val="0"/>
      <w:marTop w:val="0"/>
      <w:marBottom w:val="0"/>
      <w:divBdr>
        <w:top w:val="none" w:sz="0" w:space="0" w:color="auto"/>
        <w:left w:val="none" w:sz="0" w:space="0" w:color="auto"/>
        <w:bottom w:val="none" w:sz="0" w:space="0" w:color="auto"/>
        <w:right w:val="none" w:sz="0" w:space="0" w:color="auto"/>
      </w:divBdr>
    </w:div>
    <w:div w:id="656955701">
      <w:bodyDiv w:val="1"/>
      <w:marLeft w:val="0"/>
      <w:marRight w:val="0"/>
      <w:marTop w:val="0"/>
      <w:marBottom w:val="0"/>
      <w:divBdr>
        <w:top w:val="none" w:sz="0" w:space="0" w:color="auto"/>
        <w:left w:val="none" w:sz="0" w:space="0" w:color="auto"/>
        <w:bottom w:val="none" w:sz="0" w:space="0" w:color="auto"/>
        <w:right w:val="none" w:sz="0" w:space="0" w:color="auto"/>
      </w:divBdr>
    </w:div>
    <w:div w:id="170848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image" Target="media/image5.jpeg"/><Relationship Id="rId68" Type="http://schemas.openxmlformats.org/officeDocument/2006/relationships/image" Target="media/image10.png"/><Relationship Id="rId16" Type="http://schemas.openxmlformats.org/officeDocument/2006/relationships/customXml" Target="../customXml/item16.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customXml" Target="../customXml/item32.xml"/><Relationship Id="rId37" Type="http://schemas.openxmlformats.org/officeDocument/2006/relationships/customXml" Target="../customXml/item37.xml"/><Relationship Id="rId40" Type="http://schemas.openxmlformats.org/officeDocument/2006/relationships/customXml" Target="../customXml/item40.xml"/><Relationship Id="rId45" Type="http://schemas.openxmlformats.org/officeDocument/2006/relationships/customXml" Target="../customXml/item45.xml"/><Relationship Id="rId53" Type="http://schemas.openxmlformats.org/officeDocument/2006/relationships/styles" Target="styles.xml"/><Relationship Id="rId58" Type="http://schemas.openxmlformats.org/officeDocument/2006/relationships/endnotes" Target="endnotes.xml"/><Relationship Id="rId66" Type="http://schemas.openxmlformats.org/officeDocument/2006/relationships/image" Target="media/image8.png"/><Relationship Id="rId74"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3.jpeg"/><Relationship Id="rId19" Type="http://schemas.openxmlformats.org/officeDocument/2006/relationships/customXml" Target="../customXml/item1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customXml" Target="../customXml/item48.xml"/><Relationship Id="rId56" Type="http://schemas.openxmlformats.org/officeDocument/2006/relationships/webSettings" Target="webSettings.xml"/><Relationship Id="rId64" Type="http://schemas.openxmlformats.org/officeDocument/2006/relationships/image" Target="media/image6.jpeg"/><Relationship Id="rId69" Type="http://schemas.openxmlformats.org/officeDocument/2006/relationships/image" Target="media/image11.png"/><Relationship Id="rId77"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image" Target="media/image1.png"/><Relationship Id="rId67" Type="http://schemas.openxmlformats.org/officeDocument/2006/relationships/image" Target="media/image9.png"/><Relationship Id="rId20" Type="http://schemas.openxmlformats.org/officeDocument/2006/relationships/customXml" Target="../customXml/item20.xml"/><Relationship Id="rId41" Type="http://schemas.openxmlformats.org/officeDocument/2006/relationships/customXml" Target="../customXml/item41.xml"/><Relationship Id="rId54" Type="http://schemas.microsoft.com/office/2007/relationships/stylesWithEffects" Target="stylesWithEffects.xml"/><Relationship Id="rId62" Type="http://schemas.openxmlformats.org/officeDocument/2006/relationships/image" Target="media/image4.png"/><Relationship Id="rId70" Type="http://schemas.openxmlformats.org/officeDocument/2006/relationships/image" Target="media/image1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footnotes" Target="footnotes.xml"/><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numbering" Target="numbering.xml"/><Relationship Id="rId60" Type="http://schemas.openxmlformats.org/officeDocument/2006/relationships/image" Target="media/image2.jpeg"/><Relationship Id="rId65" Type="http://schemas.openxmlformats.org/officeDocument/2006/relationships/image" Target="media/image7.png"/><Relationship Id="rId73"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settings" Target="settings.xml"/><Relationship Id="rId76"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image" Target="media/image13.png"/><Relationship Id="rId2" Type="http://schemas.openxmlformats.org/officeDocument/2006/relationships/customXml" Target="../customXml/item2.xml"/><Relationship Id="rId29" Type="http://schemas.openxmlformats.org/officeDocument/2006/relationships/customXml" Target="../customXml/item29.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G:\SVN\se2p_svn.elmermx.ch\doc\01_Projektplan\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11C9EE-8C5D-4F9C-806C-2EC7BC5B1E9A}">
  <ds:schemaRefs>
    <ds:schemaRef ds:uri="http://schemas.openxmlformats.org/officeDocument/2006/bibliography"/>
  </ds:schemaRefs>
</ds:datastoreItem>
</file>

<file path=customXml/itemProps10.xml><?xml version="1.0" encoding="utf-8"?>
<ds:datastoreItem xmlns:ds="http://schemas.openxmlformats.org/officeDocument/2006/customXml" ds:itemID="{A57446D0-E214-4C67-BF77-4C606EC69F50}">
  <ds:schemaRefs>
    <ds:schemaRef ds:uri="http://schemas.openxmlformats.org/officeDocument/2006/bibliography"/>
  </ds:schemaRefs>
</ds:datastoreItem>
</file>

<file path=customXml/itemProps11.xml><?xml version="1.0" encoding="utf-8"?>
<ds:datastoreItem xmlns:ds="http://schemas.openxmlformats.org/officeDocument/2006/customXml" ds:itemID="{5CF56227-436E-4651-9F96-0F91F0A25689}">
  <ds:schemaRefs>
    <ds:schemaRef ds:uri="http://schemas.openxmlformats.org/officeDocument/2006/bibliography"/>
  </ds:schemaRefs>
</ds:datastoreItem>
</file>

<file path=customXml/itemProps12.xml><?xml version="1.0" encoding="utf-8"?>
<ds:datastoreItem xmlns:ds="http://schemas.openxmlformats.org/officeDocument/2006/customXml" ds:itemID="{748B698A-91F4-4189-90E2-E334893B7A11}">
  <ds:schemaRefs>
    <ds:schemaRef ds:uri="http://schemas.openxmlformats.org/officeDocument/2006/bibliography"/>
  </ds:schemaRefs>
</ds:datastoreItem>
</file>

<file path=customXml/itemProps13.xml><?xml version="1.0" encoding="utf-8"?>
<ds:datastoreItem xmlns:ds="http://schemas.openxmlformats.org/officeDocument/2006/customXml" ds:itemID="{0CAC1A51-5DF1-419B-935E-45DF8D5A1069}">
  <ds:schemaRefs>
    <ds:schemaRef ds:uri="http://schemas.openxmlformats.org/officeDocument/2006/bibliography"/>
  </ds:schemaRefs>
</ds:datastoreItem>
</file>

<file path=customXml/itemProps14.xml><?xml version="1.0" encoding="utf-8"?>
<ds:datastoreItem xmlns:ds="http://schemas.openxmlformats.org/officeDocument/2006/customXml" ds:itemID="{6AFC1B93-CCD3-4AF3-A40D-318B6FF52898}">
  <ds:schemaRefs>
    <ds:schemaRef ds:uri="http://schemas.openxmlformats.org/officeDocument/2006/bibliography"/>
  </ds:schemaRefs>
</ds:datastoreItem>
</file>

<file path=customXml/itemProps15.xml><?xml version="1.0" encoding="utf-8"?>
<ds:datastoreItem xmlns:ds="http://schemas.openxmlformats.org/officeDocument/2006/customXml" ds:itemID="{B97293D0-E3E2-4EED-B8B6-994BC821F6ED}">
  <ds:schemaRefs>
    <ds:schemaRef ds:uri="http://schemas.openxmlformats.org/officeDocument/2006/bibliography"/>
  </ds:schemaRefs>
</ds:datastoreItem>
</file>

<file path=customXml/itemProps16.xml><?xml version="1.0" encoding="utf-8"?>
<ds:datastoreItem xmlns:ds="http://schemas.openxmlformats.org/officeDocument/2006/customXml" ds:itemID="{CBD1C3FC-D195-4B55-BDB9-E35448BB3527}">
  <ds:schemaRefs>
    <ds:schemaRef ds:uri="http://schemas.openxmlformats.org/officeDocument/2006/bibliography"/>
  </ds:schemaRefs>
</ds:datastoreItem>
</file>

<file path=customXml/itemProps17.xml><?xml version="1.0" encoding="utf-8"?>
<ds:datastoreItem xmlns:ds="http://schemas.openxmlformats.org/officeDocument/2006/customXml" ds:itemID="{1517254D-FA0F-485D-80BE-00B24C70AFC8}">
  <ds:schemaRefs>
    <ds:schemaRef ds:uri="http://schemas.openxmlformats.org/officeDocument/2006/bibliography"/>
  </ds:schemaRefs>
</ds:datastoreItem>
</file>

<file path=customXml/itemProps18.xml><?xml version="1.0" encoding="utf-8"?>
<ds:datastoreItem xmlns:ds="http://schemas.openxmlformats.org/officeDocument/2006/customXml" ds:itemID="{874A02C0-DD51-42E3-86B2-86324118252F}">
  <ds:schemaRefs>
    <ds:schemaRef ds:uri="http://schemas.openxmlformats.org/officeDocument/2006/bibliography"/>
  </ds:schemaRefs>
</ds:datastoreItem>
</file>

<file path=customXml/itemProps19.xml><?xml version="1.0" encoding="utf-8"?>
<ds:datastoreItem xmlns:ds="http://schemas.openxmlformats.org/officeDocument/2006/customXml" ds:itemID="{EBE1119F-511B-4FCA-A665-8568967DAA60}">
  <ds:schemaRefs>
    <ds:schemaRef ds:uri="http://schemas.openxmlformats.org/officeDocument/2006/bibliography"/>
  </ds:schemaRefs>
</ds:datastoreItem>
</file>

<file path=customXml/itemProps2.xml><?xml version="1.0" encoding="utf-8"?>
<ds:datastoreItem xmlns:ds="http://schemas.openxmlformats.org/officeDocument/2006/customXml" ds:itemID="{F2B8D5F7-7386-43F4-BD95-9A654EA11E9C}">
  <ds:schemaRefs>
    <ds:schemaRef ds:uri="http://schemas.openxmlformats.org/officeDocument/2006/bibliography"/>
  </ds:schemaRefs>
</ds:datastoreItem>
</file>

<file path=customXml/itemProps20.xml><?xml version="1.0" encoding="utf-8"?>
<ds:datastoreItem xmlns:ds="http://schemas.openxmlformats.org/officeDocument/2006/customXml" ds:itemID="{4CD47E1A-20C5-42D2-9A12-14AFFFFA4F03}">
  <ds:schemaRefs>
    <ds:schemaRef ds:uri="http://schemas.openxmlformats.org/officeDocument/2006/bibliography"/>
  </ds:schemaRefs>
</ds:datastoreItem>
</file>

<file path=customXml/itemProps21.xml><?xml version="1.0" encoding="utf-8"?>
<ds:datastoreItem xmlns:ds="http://schemas.openxmlformats.org/officeDocument/2006/customXml" ds:itemID="{A0F463AE-0380-468F-B6D4-F825AB3D87D1}">
  <ds:schemaRefs>
    <ds:schemaRef ds:uri="http://schemas.openxmlformats.org/officeDocument/2006/bibliography"/>
  </ds:schemaRefs>
</ds:datastoreItem>
</file>

<file path=customXml/itemProps22.xml><?xml version="1.0" encoding="utf-8"?>
<ds:datastoreItem xmlns:ds="http://schemas.openxmlformats.org/officeDocument/2006/customXml" ds:itemID="{18961580-2F08-438B-BF09-36C7EF2010AF}">
  <ds:schemaRefs>
    <ds:schemaRef ds:uri="http://schemas.openxmlformats.org/officeDocument/2006/bibliography"/>
  </ds:schemaRefs>
</ds:datastoreItem>
</file>

<file path=customXml/itemProps23.xml><?xml version="1.0" encoding="utf-8"?>
<ds:datastoreItem xmlns:ds="http://schemas.openxmlformats.org/officeDocument/2006/customXml" ds:itemID="{08EA7E11-E397-4A84-8CAC-B66DDF273640}">
  <ds:schemaRefs>
    <ds:schemaRef ds:uri="http://schemas.openxmlformats.org/officeDocument/2006/bibliography"/>
  </ds:schemaRefs>
</ds:datastoreItem>
</file>

<file path=customXml/itemProps24.xml><?xml version="1.0" encoding="utf-8"?>
<ds:datastoreItem xmlns:ds="http://schemas.openxmlformats.org/officeDocument/2006/customXml" ds:itemID="{56A13DB0-1AF1-4D4C-91EF-D893C3ACCBCC}">
  <ds:schemaRefs>
    <ds:schemaRef ds:uri="http://schemas.openxmlformats.org/officeDocument/2006/bibliography"/>
  </ds:schemaRefs>
</ds:datastoreItem>
</file>

<file path=customXml/itemProps25.xml><?xml version="1.0" encoding="utf-8"?>
<ds:datastoreItem xmlns:ds="http://schemas.openxmlformats.org/officeDocument/2006/customXml" ds:itemID="{60A9892B-D7E3-4068-989F-8A7D6D58CB5F}">
  <ds:schemaRefs>
    <ds:schemaRef ds:uri="http://schemas.openxmlformats.org/officeDocument/2006/bibliography"/>
  </ds:schemaRefs>
</ds:datastoreItem>
</file>

<file path=customXml/itemProps26.xml><?xml version="1.0" encoding="utf-8"?>
<ds:datastoreItem xmlns:ds="http://schemas.openxmlformats.org/officeDocument/2006/customXml" ds:itemID="{A5E1885D-4C19-45F3-BEA6-AC3D858BA9B8}">
  <ds:schemaRefs>
    <ds:schemaRef ds:uri="http://schemas.openxmlformats.org/officeDocument/2006/bibliography"/>
  </ds:schemaRefs>
</ds:datastoreItem>
</file>

<file path=customXml/itemProps27.xml><?xml version="1.0" encoding="utf-8"?>
<ds:datastoreItem xmlns:ds="http://schemas.openxmlformats.org/officeDocument/2006/customXml" ds:itemID="{BBC06504-5BEC-42CE-88A3-86CF1717DE93}">
  <ds:schemaRefs>
    <ds:schemaRef ds:uri="http://schemas.openxmlformats.org/officeDocument/2006/bibliography"/>
  </ds:schemaRefs>
</ds:datastoreItem>
</file>

<file path=customXml/itemProps28.xml><?xml version="1.0" encoding="utf-8"?>
<ds:datastoreItem xmlns:ds="http://schemas.openxmlformats.org/officeDocument/2006/customXml" ds:itemID="{5C343937-C63D-466C-8B1D-1339AD843219}">
  <ds:schemaRefs>
    <ds:schemaRef ds:uri="http://schemas.openxmlformats.org/officeDocument/2006/bibliography"/>
  </ds:schemaRefs>
</ds:datastoreItem>
</file>

<file path=customXml/itemProps29.xml><?xml version="1.0" encoding="utf-8"?>
<ds:datastoreItem xmlns:ds="http://schemas.openxmlformats.org/officeDocument/2006/customXml" ds:itemID="{0736E94D-3120-4728-9266-88B09BD1A999}">
  <ds:schemaRefs>
    <ds:schemaRef ds:uri="http://schemas.openxmlformats.org/officeDocument/2006/bibliography"/>
  </ds:schemaRefs>
</ds:datastoreItem>
</file>

<file path=customXml/itemProps3.xml><?xml version="1.0" encoding="utf-8"?>
<ds:datastoreItem xmlns:ds="http://schemas.openxmlformats.org/officeDocument/2006/customXml" ds:itemID="{6EAB574C-DC84-45DC-929C-1E7717CDAFD4}">
  <ds:schemaRefs>
    <ds:schemaRef ds:uri="http://schemas.openxmlformats.org/officeDocument/2006/bibliography"/>
  </ds:schemaRefs>
</ds:datastoreItem>
</file>

<file path=customXml/itemProps30.xml><?xml version="1.0" encoding="utf-8"?>
<ds:datastoreItem xmlns:ds="http://schemas.openxmlformats.org/officeDocument/2006/customXml" ds:itemID="{D62DAF7D-ED08-4DD9-9F82-9D3E067181FE}">
  <ds:schemaRefs>
    <ds:schemaRef ds:uri="http://schemas.openxmlformats.org/officeDocument/2006/bibliography"/>
  </ds:schemaRefs>
</ds:datastoreItem>
</file>

<file path=customXml/itemProps31.xml><?xml version="1.0" encoding="utf-8"?>
<ds:datastoreItem xmlns:ds="http://schemas.openxmlformats.org/officeDocument/2006/customXml" ds:itemID="{89B39035-6EFB-40A2-93D1-A3F1478F0B8F}">
  <ds:schemaRefs>
    <ds:schemaRef ds:uri="http://schemas.openxmlformats.org/officeDocument/2006/bibliography"/>
  </ds:schemaRefs>
</ds:datastoreItem>
</file>

<file path=customXml/itemProps32.xml><?xml version="1.0" encoding="utf-8"?>
<ds:datastoreItem xmlns:ds="http://schemas.openxmlformats.org/officeDocument/2006/customXml" ds:itemID="{B3C78909-3E87-4D5A-8D39-A4AA260AB152}">
  <ds:schemaRefs>
    <ds:schemaRef ds:uri="http://schemas.openxmlformats.org/officeDocument/2006/bibliography"/>
  </ds:schemaRefs>
</ds:datastoreItem>
</file>

<file path=customXml/itemProps33.xml><?xml version="1.0" encoding="utf-8"?>
<ds:datastoreItem xmlns:ds="http://schemas.openxmlformats.org/officeDocument/2006/customXml" ds:itemID="{CA2BEEB8-7944-4959-97DA-057C289BD51B}">
  <ds:schemaRefs>
    <ds:schemaRef ds:uri="http://schemas.openxmlformats.org/officeDocument/2006/bibliography"/>
  </ds:schemaRefs>
</ds:datastoreItem>
</file>

<file path=customXml/itemProps34.xml><?xml version="1.0" encoding="utf-8"?>
<ds:datastoreItem xmlns:ds="http://schemas.openxmlformats.org/officeDocument/2006/customXml" ds:itemID="{A2BBD384-80FB-4D61-8C71-CF310FC5851B}">
  <ds:schemaRefs>
    <ds:schemaRef ds:uri="http://schemas.openxmlformats.org/officeDocument/2006/bibliography"/>
  </ds:schemaRefs>
</ds:datastoreItem>
</file>

<file path=customXml/itemProps35.xml><?xml version="1.0" encoding="utf-8"?>
<ds:datastoreItem xmlns:ds="http://schemas.openxmlformats.org/officeDocument/2006/customXml" ds:itemID="{59FCD5EE-3A07-4CE4-9E30-6EC015DA6C8A}">
  <ds:schemaRefs>
    <ds:schemaRef ds:uri="http://schemas.openxmlformats.org/officeDocument/2006/bibliography"/>
  </ds:schemaRefs>
</ds:datastoreItem>
</file>

<file path=customXml/itemProps36.xml><?xml version="1.0" encoding="utf-8"?>
<ds:datastoreItem xmlns:ds="http://schemas.openxmlformats.org/officeDocument/2006/customXml" ds:itemID="{9043B45C-7E9B-4929-8913-7C4706D0F0FC}">
  <ds:schemaRefs>
    <ds:schemaRef ds:uri="http://schemas.openxmlformats.org/officeDocument/2006/bibliography"/>
  </ds:schemaRefs>
</ds:datastoreItem>
</file>

<file path=customXml/itemProps37.xml><?xml version="1.0" encoding="utf-8"?>
<ds:datastoreItem xmlns:ds="http://schemas.openxmlformats.org/officeDocument/2006/customXml" ds:itemID="{241E19D5-982A-4527-AFF6-02ED547A5BFE}">
  <ds:schemaRefs>
    <ds:schemaRef ds:uri="http://schemas.openxmlformats.org/officeDocument/2006/bibliography"/>
  </ds:schemaRefs>
</ds:datastoreItem>
</file>

<file path=customXml/itemProps38.xml><?xml version="1.0" encoding="utf-8"?>
<ds:datastoreItem xmlns:ds="http://schemas.openxmlformats.org/officeDocument/2006/customXml" ds:itemID="{7BC7679C-9571-4CC4-995C-5C0918100F59}">
  <ds:schemaRefs>
    <ds:schemaRef ds:uri="http://schemas.openxmlformats.org/officeDocument/2006/bibliography"/>
  </ds:schemaRefs>
</ds:datastoreItem>
</file>

<file path=customXml/itemProps39.xml><?xml version="1.0" encoding="utf-8"?>
<ds:datastoreItem xmlns:ds="http://schemas.openxmlformats.org/officeDocument/2006/customXml" ds:itemID="{C722B279-ED0F-4429-9BA1-BBD49655B18F}">
  <ds:schemaRefs>
    <ds:schemaRef ds:uri="http://schemas.openxmlformats.org/officeDocument/2006/bibliography"/>
  </ds:schemaRefs>
</ds:datastoreItem>
</file>

<file path=customXml/itemProps4.xml><?xml version="1.0" encoding="utf-8"?>
<ds:datastoreItem xmlns:ds="http://schemas.openxmlformats.org/officeDocument/2006/customXml" ds:itemID="{A69EEF48-A479-43F7-97C0-B78376676CB1}">
  <ds:schemaRefs>
    <ds:schemaRef ds:uri="http://schemas.openxmlformats.org/officeDocument/2006/bibliography"/>
  </ds:schemaRefs>
</ds:datastoreItem>
</file>

<file path=customXml/itemProps40.xml><?xml version="1.0" encoding="utf-8"?>
<ds:datastoreItem xmlns:ds="http://schemas.openxmlformats.org/officeDocument/2006/customXml" ds:itemID="{D479AB66-89FD-4FA9-B189-4A19CEE860F1}">
  <ds:schemaRefs>
    <ds:schemaRef ds:uri="http://schemas.openxmlformats.org/officeDocument/2006/bibliography"/>
  </ds:schemaRefs>
</ds:datastoreItem>
</file>

<file path=customXml/itemProps41.xml><?xml version="1.0" encoding="utf-8"?>
<ds:datastoreItem xmlns:ds="http://schemas.openxmlformats.org/officeDocument/2006/customXml" ds:itemID="{F44BC302-75CC-40F2-8D97-398EE0175690}">
  <ds:schemaRefs>
    <ds:schemaRef ds:uri="http://schemas.openxmlformats.org/officeDocument/2006/bibliography"/>
  </ds:schemaRefs>
</ds:datastoreItem>
</file>

<file path=customXml/itemProps42.xml><?xml version="1.0" encoding="utf-8"?>
<ds:datastoreItem xmlns:ds="http://schemas.openxmlformats.org/officeDocument/2006/customXml" ds:itemID="{3488D403-33FE-441A-86D1-A9A27B776C9D}">
  <ds:schemaRefs>
    <ds:schemaRef ds:uri="http://schemas.openxmlformats.org/officeDocument/2006/bibliography"/>
  </ds:schemaRefs>
</ds:datastoreItem>
</file>

<file path=customXml/itemProps43.xml><?xml version="1.0" encoding="utf-8"?>
<ds:datastoreItem xmlns:ds="http://schemas.openxmlformats.org/officeDocument/2006/customXml" ds:itemID="{11B4A6F3-03E5-4F51-9FE4-05768357FA24}">
  <ds:schemaRefs>
    <ds:schemaRef ds:uri="http://schemas.openxmlformats.org/officeDocument/2006/bibliography"/>
  </ds:schemaRefs>
</ds:datastoreItem>
</file>

<file path=customXml/itemProps44.xml><?xml version="1.0" encoding="utf-8"?>
<ds:datastoreItem xmlns:ds="http://schemas.openxmlformats.org/officeDocument/2006/customXml" ds:itemID="{78A6B76C-0058-48FF-838C-5E9BE5D86938}">
  <ds:schemaRefs>
    <ds:schemaRef ds:uri="http://schemas.openxmlformats.org/officeDocument/2006/bibliography"/>
  </ds:schemaRefs>
</ds:datastoreItem>
</file>

<file path=customXml/itemProps45.xml><?xml version="1.0" encoding="utf-8"?>
<ds:datastoreItem xmlns:ds="http://schemas.openxmlformats.org/officeDocument/2006/customXml" ds:itemID="{3497276D-2247-491B-BE97-7FEFCD3EC7F0}">
  <ds:schemaRefs>
    <ds:schemaRef ds:uri="http://schemas.openxmlformats.org/officeDocument/2006/bibliography"/>
  </ds:schemaRefs>
</ds:datastoreItem>
</file>

<file path=customXml/itemProps46.xml><?xml version="1.0" encoding="utf-8"?>
<ds:datastoreItem xmlns:ds="http://schemas.openxmlformats.org/officeDocument/2006/customXml" ds:itemID="{A5CC5689-83C2-46A3-A5A0-748A358DDE2A}">
  <ds:schemaRefs>
    <ds:schemaRef ds:uri="http://schemas.openxmlformats.org/officeDocument/2006/bibliography"/>
  </ds:schemaRefs>
</ds:datastoreItem>
</file>

<file path=customXml/itemProps47.xml><?xml version="1.0" encoding="utf-8"?>
<ds:datastoreItem xmlns:ds="http://schemas.openxmlformats.org/officeDocument/2006/customXml" ds:itemID="{625DD6B4-B0A6-4423-8E88-56A84C7B45E2}">
  <ds:schemaRefs>
    <ds:schemaRef ds:uri="http://schemas.openxmlformats.org/officeDocument/2006/bibliography"/>
  </ds:schemaRefs>
</ds:datastoreItem>
</file>

<file path=customXml/itemProps48.xml><?xml version="1.0" encoding="utf-8"?>
<ds:datastoreItem xmlns:ds="http://schemas.openxmlformats.org/officeDocument/2006/customXml" ds:itemID="{8A6E2305-6815-49E6-8E9E-0B3276FDF8DF}">
  <ds:schemaRefs>
    <ds:schemaRef ds:uri="http://schemas.openxmlformats.org/officeDocument/2006/bibliography"/>
  </ds:schemaRefs>
</ds:datastoreItem>
</file>

<file path=customXml/itemProps49.xml><?xml version="1.0" encoding="utf-8"?>
<ds:datastoreItem xmlns:ds="http://schemas.openxmlformats.org/officeDocument/2006/customXml" ds:itemID="{81E6DEBE-A442-4B1B-A592-F7E83F6FA609}">
  <ds:schemaRefs>
    <ds:schemaRef ds:uri="http://schemas.openxmlformats.org/officeDocument/2006/bibliography"/>
  </ds:schemaRefs>
</ds:datastoreItem>
</file>

<file path=customXml/itemProps5.xml><?xml version="1.0" encoding="utf-8"?>
<ds:datastoreItem xmlns:ds="http://schemas.openxmlformats.org/officeDocument/2006/customXml" ds:itemID="{0221870B-D6E1-41DB-A6DB-8DC6B50FE645}">
  <ds:schemaRefs>
    <ds:schemaRef ds:uri="http://schemas.openxmlformats.org/officeDocument/2006/bibliography"/>
  </ds:schemaRefs>
</ds:datastoreItem>
</file>

<file path=customXml/itemProps50.xml><?xml version="1.0" encoding="utf-8"?>
<ds:datastoreItem xmlns:ds="http://schemas.openxmlformats.org/officeDocument/2006/customXml" ds:itemID="{26AB4767-057B-4607-9856-5252EDB14FE0}">
  <ds:schemaRefs>
    <ds:schemaRef ds:uri="http://schemas.openxmlformats.org/officeDocument/2006/bibliography"/>
  </ds:schemaRefs>
</ds:datastoreItem>
</file>

<file path=customXml/itemProps51.xml><?xml version="1.0" encoding="utf-8"?>
<ds:datastoreItem xmlns:ds="http://schemas.openxmlformats.org/officeDocument/2006/customXml" ds:itemID="{82E4CCCE-7647-4E22-9801-99F7FAF5809D}">
  <ds:schemaRefs>
    <ds:schemaRef ds:uri="http://schemas.openxmlformats.org/officeDocument/2006/bibliography"/>
  </ds:schemaRefs>
</ds:datastoreItem>
</file>

<file path=customXml/itemProps6.xml><?xml version="1.0" encoding="utf-8"?>
<ds:datastoreItem xmlns:ds="http://schemas.openxmlformats.org/officeDocument/2006/customXml" ds:itemID="{60D000C6-BB50-42FD-A058-9AE99D01A163}">
  <ds:schemaRefs>
    <ds:schemaRef ds:uri="http://schemas.openxmlformats.org/officeDocument/2006/bibliography"/>
  </ds:schemaRefs>
</ds:datastoreItem>
</file>

<file path=customXml/itemProps7.xml><?xml version="1.0" encoding="utf-8"?>
<ds:datastoreItem xmlns:ds="http://schemas.openxmlformats.org/officeDocument/2006/customXml" ds:itemID="{8646614F-F6CB-42F1-85A9-5866073B79C6}">
  <ds:schemaRefs>
    <ds:schemaRef ds:uri="http://schemas.openxmlformats.org/officeDocument/2006/bibliography"/>
  </ds:schemaRefs>
</ds:datastoreItem>
</file>

<file path=customXml/itemProps8.xml><?xml version="1.0" encoding="utf-8"?>
<ds:datastoreItem xmlns:ds="http://schemas.openxmlformats.org/officeDocument/2006/customXml" ds:itemID="{4E5ACE0F-EF9A-4647-A53A-4D7B530BC9BE}">
  <ds:schemaRefs>
    <ds:schemaRef ds:uri="http://schemas.openxmlformats.org/officeDocument/2006/bibliography"/>
  </ds:schemaRefs>
</ds:datastoreItem>
</file>

<file path=customXml/itemProps9.xml><?xml version="1.0" encoding="utf-8"?>
<ds:datastoreItem xmlns:ds="http://schemas.openxmlformats.org/officeDocument/2006/customXml" ds:itemID="{B99431B4-67ED-4E1E-B270-9865B17F6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5112</Words>
  <Characters>32209</Characters>
  <Application>Microsoft Office Word</Application>
  <DocSecurity>0</DocSecurity>
  <Lines>268</Lines>
  <Paragraphs>74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Projektplan</vt:lpstr>
      <vt:lpstr>Projektplan</vt:lpstr>
    </vt:vector>
  </TitlesOfParts>
  <Company>SE2 Projekt MRT</Company>
  <LinksUpToDate>false</LinksUpToDate>
  <CharactersWithSpaces>37247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creator>schefe</dc:creator>
  <cp:lastModifiedBy>Delia</cp:lastModifiedBy>
  <cp:revision>12</cp:revision>
  <cp:lastPrinted>2011-03-08T17:42:00Z</cp:lastPrinted>
  <dcterms:created xsi:type="dcterms:W3CDTF">2011-03-03T15:43:00Z</dcterms:created>
  <dcterms:modified xsi:type="dcterms:W3CDTF">2011-05-19T08:57:00Z</dcterms:modified>
</cp:coreProperties>
</file>
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F355FC">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81C1F"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F81C1F">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F81C1F">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F81C1F">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F81C1F">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F81C1F">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F81C1F">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F81C1F">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F81C1F">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F81C1F">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F81C1F">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F81C1F">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F81C1F">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F81C1F">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F81C1F">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F81C1F">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F81C1F">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F81C1F">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F81C1F">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F81C1F">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F81C1F">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F81C1F">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F81C1F">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F81C1F">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F81C1F">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F81C1F">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F81C1F">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F81C1F">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F81C1F">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F81C1F">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F81C1F">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F81C1F">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F81C1F">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F81C1F">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F81C1F">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F81C1F">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F81C1F">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F81C1F">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F81C1F">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F81C1F">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F81C1F">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F81C1F">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F81C1F">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F81C1F">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F81C1F">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F81C1F">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F81C1F">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F81C1F">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F81C1F">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F81C1F">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F81C1F">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F81C1F">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F81C1F">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F81C1F">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F81C1F">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F81C1F">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F81C1F">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F81C1F">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F81C1F">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F81C1F">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F81C1F">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F81C1F">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F81C1F">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F81C1F">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F81C1F">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F81C1F">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F81C1F">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F81C1F">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F81C1F">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F81C1F">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F81C1F">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F81C1F">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F81C1F">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F81C1F">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F81C1F">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F81C1F">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F81C1F">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F81C1F">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F81C1F">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F81C1F">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F81C1F">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F81C1F">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F81C1F">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F81C1F">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F81C1F">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F81C1F">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F81C1F">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F81C1F">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F81C1F">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F81C1F">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F81C1F">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F81C1F">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F81C1F">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F81C1F">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F81C1F">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F81C1F">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F81C1F">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F81C1F">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F81C1F">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F81C1F">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F81C1F">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F81C1F">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F81C1F">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F81C1F">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F81C1F">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F81C1F">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F81C1F">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F81C1F">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F81C1F">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F81C1F">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F81C1F">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F81C1F">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F81C1F">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F81C1F">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F81C1F">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F81C1F">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F81C1F">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FBB2C4E" w14:textId="1004A7D8" w:rsidR="00AD27B7" w:rsidRDefault="00C36714" w:rsidP="00AD27B7">
      <w:r>
        <w:t>Die f</w:t>
      </w:r>
      <w:r w:rsidR="00AD27B7">
        <w:t>olgende</w:t>
      </w:r>
      <w:r>
        <w:t>n Tools kamen</w:t>
      </w:r>
      <w:r w:rsidR="00B07BB1">
        <w:t xml:space="preserve"> bei diesem</w:t>
      </w:r>
      <w:r w:rsidR="00AD27B7">
        <w:t xml:space="preserve"> Projekt zum Einsatz:</w:t>
      </w:r>
    </w:p>
    <w:p w14:paraId="3330DACC" w14:textId="3A483794" w:rsidR="008360A7" w:rsidRPr="00732809" w:rsidRDefault="008360A7" w:rsidP="008360A7">
      <w:pPr>
        <w:pStyle w:val="Listenabsatz"/>
        <w:numPr>
          <w:ilvl w:val="0"/>
          <w:numId w:val="20"/>
        </w:numPr>
      </w:pPr>
      <w:proofErr w:type="spellStart"/>
      <w:r w:rsidRPr="00317A23">
        <w:rPr>
          <w:b/>
        </w:rPr>
        <w:t>JavaDoc</w:t>
      </w:r>
      <w:proofErr w:type="spellEnd"/>
      <w:r w:rsidR="002A609D" w:rsidRPr="00317A23">
        <w:rPr>
          <w:b/>
        </w:rPr>
        <w:t>:</w:t>
      </w:r>
      <w:r w:rsidR="002A609D" w:rsidRPr="00732809">
        <w:t xml:space="preserve"> </w:t>
      </w:r>
      <w:r w:rsidR="00732809" w:rsidRPr="00732809">
        <w:t>Das Software-</w:t>
      </w:r>
      <w:proofErr w:type="spellStart"/>
      <w:r w:rsidR="00BE25C3">
        <w:t>Dokumentantioswerkzeug</w:t>
      </w:r>
      <w:proofErr w:type="spellEnd"/>
      <w:r w:rsidR="00BE25C3">
        <w:t xml:space="preserve"> dient dem automatischen Erstellen von HTML-Dokumentatio</w:t>
      </w:r>
      <w:r w:rsidR="00AD4209">
        <w:t>nsdateien aus Java-Quelltextdateien</w:t>
      </w:r>
      <w:r w:rsidR="00892390">
        <w:t>.</w:t>
      </w:r>
      <w:r w:rsidR="00517E6C">
        <w:t xml:space="preserve"> </w:t>
      </w:r>
      <w:proofErr w:type="spellStart"/>
      <w:r w:rsidR="00517E6C">
        <w:t>Javadoc</w:t>
      </w:r>
      <w:proofErr w:type="spellEnd"/>
      <w:r w:rsidR="00517E6C">
        <w:t xml:space="preserve"> ist fester Bestandteil des Java Development Kits.</w:t>
      </w:r>
    </w:p>
    <w:p w14:paraId="51A541CA" w14:textId="62B3DC29" w:rsidR="008360A7" w:rsidRPr="003242F6" w:rsidRDefault="008360A7" w:rsidP="008360A7">
      <w:pPr>
        <w:pStyle w:val="Listenabsatz"/>
        <w:numPr>
          <w:ilvl w:val="0"/>
          <w:numId w:val="20"/>
        </w:numPr>
        <w:rPr>
          <w:b/>
        </w:rPr>
      </w:pPr>
      <w:proofErr w:type="spellStart"/>
      <w:r w:rsidRPr="003242F6">
        <w:rPr>
          <w:b/>
        </w:rPr>
        <w:t>RubyDoc</w:t>
      </w:r>
      <w:proofErr w:type="spellEnd"/>
      <w:r w:rsidR="00AE37F0" w:rsidRPr="003242F6">
        <w:rPr>
          <w:b/>
        </w:rPr>
        <w:t>:</w:t>
      </w:r>
      <w:r w:rsidR="003242F6" w:rsidRPr="003242F6">
        <w:t xml:space="preserve"> Durch dieses Software-Doku</w:t>
      </w:r>
      <w:r w:rsidR="003242F6">
        <w:t xml:space="preserve">mentationswerkzeug können ebenfalls HTML-Dokumentationsdateien erstellt werden. </w:t>
      </w:r>
      <w:r w:rsidR="007D2E2E">
        <w:t>Jedoch hier von den Ruby-Quelltextdateien.</w:t>
      </w:r>
    </w:p>
    <w:p w14:paraId="69DD39C5" w14:textId="52F4FAA7" w:rsidR="008360A7" w:rsidRPr="00E71288" w:rsidRDefault="008360A7" w:rsidP="008360A7">
      <w:pPr>
        <w:pStyle w:val="Listenabsatz"/>
        <w:numPr>
          <w:ilvl w:val="0"/>
          <w:numId w:val="20"/>
        </w:numPr>
      </w:pPr>
      <w:r w:rsidRPr="00317A23">
        <w:rPr>
          <w:b/>
        </w:rPr>
        <w:t xml:space="preserve">Enterprise </w:t>
      </w:r>
      <w:proofErr w:type="spellStart"/>
      <w:r w:rsidRPr="00317A23">
        <w:rPr>
          <w:b/>
        </w:rPr>
        <w:t>Architect</w:t>
      </w:r>
      <w:proofErr w:type="spellEnd"/>
      <w:r w:rsidR="00702AE7" w:rsidRPr="00317A23">
        <w:rPr>
          <w:b/>
        </w:rPr>
        <w:t>:</w:t>
      </w:r>
      <w:r w:rsidR="00F914D3">
        <w:t xml:space="preserve"> Durch dieses</w:t>
      </w:r>
      <w:r w:rsidR="00702AE7" w:rsidRPr="00E71288">
        <w:t xml:space="preserve"> Programm können </w:t>
      </w:r>
      <w:r w:rsidR="005A6977">
        <w:t xml:space="preserve">verschiedene </w:t>
      </w:r>
      <w:r w:rsidR="00702AE7" w:rsidRPr="00E71288">
        <w:t>UML</w:t>
      </w:r>
      <w:r w:rsidR="005A6977">
        <w:t>-Diagramme erstellt werden</w:t>
      </w:r>
      <w:r w:rsidR="00E20E26">
        <w:t>,</w:t>
      </w:r>
      <w:r w:rsidR="00B409D0">
        <w:t xml:space="preserve"> beispielsweise Klassen- oder Sequenzd</w:t>
      </w:r>
      <w:r w:rsidR="00E20E26">
        <w:t>iagramme.</w:t>
      </w:r>
    </w:p>
    <w:p w14:paraId="08EAB382" w14:textId="5F67CBE7" w:rsidR="008360A7" w:rsidRDefault="008360A7" w:rsidP="008360A7">
      <w:pPr>
        <w:pStyle w:val="Listenabsatz"/>
        <w:numPr>
          <w:ilvl w:val="0"/>
          <w:numId w:val="20"/>
        </w:numPr>
      </w:pPr>
      <w:proofErr w:type="spellStart"/>
      <w:r w:rsidRPr="00317A23">
        <w:rPr>
          <w:b/>
        </w:rPr>
        <w:t>ObjectAid</w:t>
      </w:r>
      <w:proofErr w:type="spellEnd"/>
      <w:r w:rsidR="0063698E" w:rsidRPr="00317A23">
        <w:rPr>
          <w:b/>
        </w:rPr>
        <w:t>:</w:t>
      </w:r>
      <w:r w:rsidR="006A57BE" w:rsidRPr="006A57BE">
        <w:t xml:space="preserve"> Hierbei handelt es </w:t>
      </w:r>
      <w:r w:rsidR="006A57BE">
        <w:t>sic</w:t>
      </w:r>
      <w:r w:rsidR="006A57BE" w:rsidRPr="006A57BE">
        <w:t>h</w:t>
      </w:r>
      <w:r w:rsidR="006A57BE">
        <w:t xml:space="preserve"> </w:t>
      </w:r>
      <w:r w:rsidR="006A57BE" w:rsidRPr="006A57BE">
        <w:t xml:space="preserve">um </w:t>
      </w:r>
      <w:r w:rsidR="006A57BE">
        <w:t>ein</w:t>
      </w:r>
      <w:r w:rsidR="006A57BE" w:rsidRPr="006A57BE">
        <w:t xml:space="preserve"> UML </w:t>
      </w:r>
      <w:proofErr w:type="spellStart"/>
      <w:r w:rsidR="006A57BE">
        <w:t>Plugin</w:t>
      </w:r>
      <w:proofErr w:type="spellEnd"/>
      <w:r w:rsidR="006A57BE">
        <w:t xml:space="preserve"> für Eclipse.</w:t>
      </w:r>
      <w:r w:rsidR="00001ED3">
        <w:t xml:space="preserve"> </w:t>
      </w:r>
      <w:r w:rsidR="00220469">
        <w:t>Damit können UML-Diagramme direkt aus dem Source Code</w:t>
      </w:r>
      <w:r w:rsidR="00001ED3">
        <w:t xml:space="preserve"> </w:t>
      </w:r>
      <w:r w:rsidR="007C2B23">
        <w:t>generiert werden.</w:t>
      </w:r>
      <w:r w:rsidR="00E63F9C">
        <w:t xml:space="preserve"> Es </w:t>
      </w:r>
      <w:proofErr w:type="gramStart"/>
      <w:r w:rsidR="00E63F9C">
        <w:t>lassen</w:t>
      </w:r>
      <w:proofErr w:type="gramEnd"/>
      <w:r w:rsidR="00E63F9C">
        <w:t xml:space="preserve"> sich damit </w:t>
      </w:r>
      <w:r w:rsidR="00DD404E">
        <w:t xml:space="preserve">wiederum Klassen- und Sequenzdiagramme </w:t>
      </w:r>
      <w:r w:rsidR="00E63F9C">
        <w:t>erstellen.</w:t>
      </w:r>
    </w:p>
    <w:p w14:paraId="12FD8FC3" w14:textId="1F1DBD2F" w:rsidR="00D353B8" w:rsidRPr="00973B37" w:rsidRDefault="00D353B8" w:rsidP="00D353B8">
      <w:pPr>
        <w:pStyle w:val="Listenabsatz"/>
        <w:numPr>
          <w:ilvl w:val="0"/>
          <w:numId w:val="20"/>
        </w:numPr>
      </w:pPr>
      <w:r w:rsidRPr="00317A23">
        <w:rPr>
          <w:b/>
        </w:rPr>
        <w:t>Sta</w:t>
      </w:r>
      <w:r w:rsidR="005775EC" w:rsidRPr="00317A23">
        <w:rPr>
          <w:b/>
        </w:rPr>
        <w:t xml:space="preserve">te </w:t>
      </w:r>
      <w:proofErr w:type="spellStart"/>
      <w:r w:rsidR="005775EC" w:rsidRPr="00317A23">
        <w:rPr>
          <w:b/>
        </w:rPr>
        <w:t>Of</w:t>
      </w:r>
      <w:proofErr w:type="spellEnd"/>
      <w:r w:rsidR="005775EC" w:rsidRPr="00317A23">
        <w:rPr>
          <w:b/>
        </w:rPr>
        <w:t xml:space="preserve"> Flow Eclipse </w:t>
      </w:r>
      <w:proofErr w:type="spellStart"/>
      <w:r w:rsidR="005775EC" w:rsidRPr="00317A23">
        <w:rPr>
          <w:b/>
        </w:rPr>
        <w:t>Metrics</w:t>
      </w:r>
      <w:proofErr w:type="spellEnd"/>
      <w:r w:rsidR="005775EC" w:rsidRPr="00317A23">
        <w:rPr>
          <w:b/>
        </w:rPr>
        <w:t xml:space="preserve"> </w:t>
      </w:r>
      <w:proofErr w:type="spellStart"/>
      <w:r w:rsidR="005775EC" w:rsidRPr="00317A23">
        <w:rPr>
          <w:b/>
        </w:rPr>
        <w:t>Plug</w:t>
      </w:r>
      <w:r w:rsidRPr="00317A23">
        <w:rPr>
          <w:b/>
        </w:rPr>
        <w:t>in</w:t>
      </w:r>
      <w:proofErr w:type="spellEnd"/>
      <w:r w:rsidRPr="00317A23">
        <w:rPr>
          <w:b/>
        </w:rPr>
        <w:t>:</w:t>
      </w:r>
      <w:r w:rsidR="007A5519" w:rsidRPr="00973B37">
        <w:t xml:space="preserve"> Dieses </w:t>
      </w:r>
      <w:proofErr w:type="spellStart"/>
      <w:r w:rsidR="007A5519" w:rsidRPr="00973B37">
        <w:t>Plugin</w:t>
      </w:r>
      <w:proofErr w:type="spellEnd"/>
      <w:r w:rsidR="00973B37" w:rsidRPr="00973B37">
        <w:t xml:space="preserve"> </w:t>
      </w:r>
      <w:r w:rsidR="00F4085F">
        <w:t xml:space="preserve">berechnet verschiedene </w:t>
      </w:r>
      <w:proofErr w:type="spellStart"/>
      <w:r w:rsidR="00F4085F">
        <w:t>Metriken</w:t>
      </w:r>
      <w:proofErr w:type="spellEnd"/>
      <w:r w:rsidR="00F4085F">
        <w:t xml:space="preserve"> für den Code</w:t>
      </w:r>
      <w:r w:rsidR="00973B37" w:rsidRPr="00973B37">
        <w:t xml:space="preserve"> </w:t>
      </w:r>
      <w:r w:rsidR="00973B37">
        <w:t xml:space="preserve">und </w:t>
      </w:r>
      <w:r w:rsidR="002A7EA1">
        <w:t>zeigt Warnungen an</w:t>
      </w:r>
      <w:r w:rsidR="00B125D1">
        <w:t>,</w:t>
      </w:r>
      <w:r w:rsidR="002A7EA1">
        <w:t xml:space="preserve"> sobald gewisse Werte überschritten oder Regeln verletzt wurden.</w:t>
      </w:r>
      <w:r w:rsidR="00ED1AAA">
        <w:t xml:space="preserve"> Dieses Tool dient der ständigen Überwachung des Code-Zustands.</w:t>
      </w:r>
      <w:r w:rsidR="000D6A85">
        <w:t xml:space="preserve"> </w:t>
      </w:r>
      <w:proofErr w:type="spellStart"/>
      <w:r w:rsidR="000D6A85">
        <w:t>Metriken</w:t>
      </w:r>
      <w:proofErr w:type="spellEnd"/>
      <w:r w:rsidR="000D6A85">
        <w:t xml:space="preserve"> können zudem als</w:t>
      </w:r>
      <w:r w:rsidR="00CA2FF5">
        <w:t xml:space="preserve"> HTML-Dateien exportiert und somit genauer analysiert werden.</w:t>
      </w:r>
    </w:p>
    <w:p w14:paraId="2ADE6A12" w14:textId="6A75E436" w:rsidR="00A67614" w:rsidRDefault="008360A7" w:rsidP="008360A7">
      <w:pPr>
        <w:pStyle w:val="Listenabsatz"/>
        <w:numPr>
          <w:ilvl w:val="0"/>
          <w:numId w:val="20"/>
        </w:numPr>
      </w:pPr>
      <w:r w:rsidRPr="00317A23">
        <w:rPr>
          <w:b/>
        </w:rPr>
        <w:t>Crap</w:t>
      </w:r>
      <w:r w:rsidR="005209F5" w:rsidRPr="00317A23">
        <w:rPr>
          <w:b/>
        </w:rPr>
        <w:t>4J</w:t>
      </w:r>
      <w:r w:rsidR="00F262EF" w:rsidRPr="00317A23">
        <w:rPr>
          <w:b/>
        </w:rPr>
        <w:t>:</w:t>
      </w:r>
      <w:r w:rsidR="00F262EF">
        <w:t xml:space="preserve"> Hierbei handelt es sich e</w:t>
      </w:r>
      <w:r w:rsidR="00C4129D">
        <w:t xml:space="preserve">benfalls um ein Eclipse </w:t>
      </w:r>
      <w:proofErr w:type="spellStart"/>
      <w:r w:rsidR="00C4129D">
        <w:t>Plugin</w:t>
      </w:r>
      <w:proofErr w:type="spellEnd"/>
      <w:r w:rsidR="00C4129D">
        <w:t xml:space="preserve"> welches die CRAP (Change </w:t>
      </w:r>
      <w:proofErr w:type="spellStart"/>
      <w:r w:rsidR="00C4129D">
        <w:t>Risk</w:t>
      </w:r>
      <w:proofErr w:type="spellEnd"/>
      <w:r w:rsidR="00C4129D">
        <w:t xml:space="preserve"> Analysis </w:t>
      </w:r>
      <w:proofErr w:type="spellStart"/>
      <w:r w:rsidR="00C4129D">
        <w:t>and</w:t>
      </w:r>
      <w:proofErr w:type="spellEnd"/>
      <w:r w:rsidR="00C4129D">
        <w:t xml:space="preserve"> </w:t>
      </w:r>
      <w:proofErr w:type="spellStart"/>
      <w:r w:rsidR="00C4129D">
        <w:t>Predicti</w:t>
      </w:r>
      <w:r w:rsidR="00C9137B">
        <w:t>ons</w:t>
      </w:r>
      <w:proofErr w:type="spellEnd"/>
      <w:r w:rsidR="00C9137B">
        <w:t xml:space="preserve">) Software </w:t>
      </w:r>
      <w:proofErr w:type="spellStart"/>
      <w:r w:rsidR="00C9137B">
        <w:t>Metriken</w:t>
      </w:r>
      <w:proofErr w:type="spellEnd"/>
      <w:r w:rsidR="00C9137B">
        <w:t xml:space="preserve"> testet</w:t>
      </w:r>
      <w:r w:rsidR="00C4129D">
        <w:t xml:space="preserve">. </w:t>
      </w:r>
      <w:r w:rsidR="00C9137B">
        <w:t>Carp4J kombiniert „</w:t>
      </w:r>
      <w:proofErr w:type="spellStart"/>
      <w:r w:rsidR="00C9137B">
        <w:t>Cyclomatic</w:t>
      </w:r>
      <w:proofErr w:type="spellEnd"/>
      <w:r w:rsidR="00C9137B">
        <w:t xml:space="preserve"> </w:t>
      </w:r>
      <w:proofErr w:type="spellStart"/>
      <w:r w:rsidR="00C9137B">
        <w:t>C</w:t>
      </w:r>
      <w:r w:rsidR="00C9137B" w:rsidRPr="00C9137B">
        <w:t>omplexity</w:t>
      </w:r>
      <w:proofErr w:type="spellEnd"/>
      <w:r w:rsidR="00C9137B">
        <w:t xml:space="preserve">“ und die </w:t>
      </w:r>
      <w:r w:rsidR="00267F72">
        <w:t>Überprü</w:t>
      </w:r>
      <w:r w:rsidR="00C9137B">
        <w:t>fung der Codeabdeckung bei au</w:t>
      </w:r>
      <w:r w:rsidR="00567376">
        <w:t>tomatischen Tests (</w:t>
      </w:r>
      <w:proofErr w:type="spellStart"/>
      <w:r w:rsidR="00567376">
        <w:t>JUnit</w:t>
      </w:r>
      <w:proofErr w:type="spellEnd"/>
      <w:r w:rsidR="00567376">
        <w:t xml:space="preserve"> Tests)</w:t>
      </w:r>
      <w:proofErr w:type="gramStart"/>
      <w:r w:rsidR="00567376">
        <w:t>.</w:t>
      </w:r>
      <w:proofErr w:type="gramEnd"/>
      <w:r w:rsidR="006432C5">
        <w:br/>
        <w:t>„</w:t>
      </w:r>
      <w:proofErr w:type="spellStart"/>
      <w:r w:rsidR="006432C5">
        <w:t>Cyclomatic</w:t>
      </w:r>
      <w:proofErr w:type="spellEnd"/>
      <w:r w:rsidR="006432C5">
        <w:t xml:space="preserve"> </w:t>
      </w:r>
      <w:proofErr w:type="spellStart"/>
      <w:r w:rsidR="006432C5">
        <w:t>C</w:t>
      </w:r>
      <w:r w:rsidR="006432C5" w:rsidRPr="00C9137B">
        <w:t>omplexity</w:t>
      </w:r>
      <w:proofErr w:type="spellEnd"/>
      <w:r w:rsidR="006432C5">
        <w:t>“ ist eine Software Metrik welche von Sir Thomas J. McCabe</w:t>
      </w:r>
      <w:r w:rsidR="00844EAD">
        <w:t xml:space="preserve"> im Jahr</w:t>
      </w:r>
      <w:r w:rsidR="00A22374">
        <w:t xml:space="preserve"> 1976</w:t>
      </w:r>
      <w:r w:rsidR="006432C5">
        <w:t xml:space="preserve"> entwickelt wurde. Sie wird genutzt um die Komplexität eines Programms </w:t>
      </w:r>
      <w:r w:rsidR="00F43BC7">
        <w:t xml:space="preserve">anzugeben. </w:t>
      </w:r>
      <w:r w:rsidR="00860E86">
        <w:t>Dabei misst es die Anzahl an linear unabhängigen Pfaden durch den Source Code.</w:t>
      </w:r>
    </w:p>
    <w:p w14:paraId="48D55CBA" w14:textId="18B6E675" w:rsidR="00A67614" w:rsidRPr="008360A7" w:rsidRDefault="00A67614" w:rsidP="00A67614">
      <w:r>
        <w:t>Text Ausbaufähigkeit:</w:t>
      </w:r>
      <w:r>
        <w:br/>
        <w:t>In einigen Klasse</w:t>
      </w:r>
      <w:r w:rsidR="00E87C8F">
        <w:t>n befinden sich Methoden die zum</w:t>
      </w:r>
      <w:r>
        <w:t xml:space="preserve"> jetzigen Zeit</w:t>
      </w:r>
      <w:r w:rsidR="00C01560">
        <w:t>punkt</w:t>
      </w:r>
      <w:r>
        <w:t xml:space="preserve"> nicht verwendet werden.</w:t>
      </w:r>
      <w:r w:rsidR="002061C9">
        <w:t xml:space="preserve"> D</w:t>
      </w:r>
      <w:r w:rsidR="00E87C8F">
        <w:t xml:space="preserve">a das Projekt jedoch weiter ausbaufähig ist, wurden diese nicht </w:t>
      </w:r>
      <w:proofErr w:type="spellStart"/>
      <w:r w:rsidR="00E87C8F">
        <w:t>enfernt</w:t>
      </w:r>
      <w:proofErr w:type="spellEnd"/>
      <w:r w:rsidR="00E87C8F">
        <w:t>.</w:t>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4B7BF0" w:rsidRPr="00CD0510" w:rsidRDefault="004B7BF0" w:rsidP="00D73848">
                            <w:pPr>
                              <w:pStyle w:val="Beschriftung"/>
                              <w:jc w:val="center"/>
                              <w:rPr>
                                <w:noProof/>
                                <w:sz w:val="20"/>
                                <w:szCs w:val="20"/>
                              </w:rPr>
                            </w:pPr>
                            <w:bookmarkStart w:id="16" w:name="_Toc293321633"/>
                            <w:r>
                              <w:t xml:space="preserve">Abbildung </w:t>
                            </w:r>
                            <w:r w:rsidR="00F81C1F">
                              <w:fldChar w:fldCharType="begin"/>
                            </w:r>
                            <w:r w:rsidR="00F81C1F">
                              <w:instrText xml:space="preserve"> SEQ Abbildung \* ARABIC </w:instrText>
                            </w:r>
                            <w:r w:rsidR="00F81C1F">
                              <w:fldChar w:fldCharType="separate"/>
                            </w:r>
                            <w:r w:rsidR="00CF2AB9">
                              <w:rPr>
                                <w:noProof/>
                              </w:rPr>
                              <w:t>1</w:t>
                            </w:r>
                            <w:r w:rsidR="00F81C1F">
                              <w:rPr>
                                <w:noProof/>
                              </w:rPr>
                              <w:fldChar w:fldCharType="end"/>
                            </w:r>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4B7BF0" w:rsidRPr="00CD0510" w:rsidRDefault="004B7BF0" w:rsidP="00D73848">
                      <w:pPr>
                        <w:pStyle w:val="Beschriftung"/>
                        <w:jc w:val="center"/>
                        <w:rPr>
                          <w:noProof/>
                          <w:sz w:val="20"/>
                          <w:szCs w:val="20"/>
                        </w:rPr>
                      </w:pPr>
                      <w:bookmarkStart w:id="17" w:name="_Toc293321633"/>
                      <w:r>
                        <w:t xml:space="preserve">Abbildung </w:t>
                      </w:r>
                      <w:fldSimple w:instr=" SEQ Abbildung \* ARABIC ">
                        <w:r w:rsidR="00CF2AB9">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7" w:name="_Toc293321529"/>
      <w:r>
        <w:lastRenderedPageBreak/>
        <w:t>Kernarchitektur Übertragung Zeiteintrag</w:t>
      </w:r>
      <w:bookmarkEnd w:id="17"/>
    </w:p>
    <w:p w14:paraId="30EC0D29" w14:textId="77777777" w:rsidR="003B5AAF" w:rsidRDefault="003B5AAF" w:rsidP="003B5AAF">
      <w:pPr>
        <w:pStyle w:val="berschrift3"/>
      </w:pPr>
      <w:bookmarkStart w:id="18" w:name="_Toc293321530"/>
      <w:r>
        <w:t>Sequenzdiagramm</w:t>
      </w:r>
      <w:bookmarkEnd w:id="18"/>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4B7BF0" w:rsidRPr="00715E46" w:rsidRDefault="004B7BF0" w:rsidP="00696160">
                              <w:pPr>
                                <w:pStyle w:val="Beschriftung"/>
                                <w:rPr>
                                  <w:noProof/>
                                  <w:sz w:val="20"/>
                                  <w:szCs w:val="20"/>
                                </w:rPr>
                              </w:pPr>
                              <w:bookmarkStart w:id="19" w:name="_Toc293321634"/>
                              <w:r>
                                <w:t xml:space="preserve">Abbildung </w:t>
                              </w:r>
                              <w:r w:rsidR="00F81C1F">
                                <w:fldChar w:fldCharType="begin"/>
                              </w:r>
                              <w:r w:rsidR="00F81C1F">
                                <w:instrText xml:space="preserve"> SEQ Abbildung \* ARABIC </w:instrText>
                              </w:r>
                              <w:r w:rsidR="00F81C1F">
                                <w:fldChar w:fldCharType="separate"/>
                              </w:r>
                              <w:r w:rsidR="00CF2AB9">
                                <w:rPr>
                                  <w:noProof/>
                                </w:rPr>
                                <w:t>2</w:t>
                              </w:r>
                              <w:r w:rsidR="00F81C1F">
                                <w:rPr>
                                  <w:noProof/>
                                </w:rPr>
                                <w:fldChar w:fldCharType="end"/>
                              </w:r>
                              <w:r>
                                <w:t xml:space="preserve"> - Sequenzdiagramm Übertragung </w:t>
                              </w:r>
                              <w:proofErr w:type="spellStart"/>
                              <w:r>
                                <w:t>TimeEntry</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4B7BF0" w:rsidRPr="00715E46" w:rsidRDefault="004B7BF0" w:rsidP="00696160">
                        <w:pPr>
                          <w:pStyle w:val="Beschriftung"/>
                          <w:rPr>
                            <w:noProof/>
                            <w:sz w:val="20"/>
                            <w:szCs w:val="20"/>
                          </w:rPr>
                        </w:pPr>
                        <w:bookmarkStart w:id="21" w:name="_Toc293321634"/>
                        <w:r>
                          <w:t xml:space="preserve">Abbildung </w:t>
                        </w:r>
                        <w:fldSimple w:instr=" SEQ Abbildung \* ARABIC ">
                          <w:r w:rsidR="00CF2AB9">
                            <w:rPr>
                              <w:noProof/>
                            </w:rPr>
                            <w:t>2</w:t>
                          </w:r>
                        </w:fldSimple>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2DB48D00" w14:textId="77777777" w:rsidR="003B5AAF" w:rsidRDefault="003B5AAF" w:rsidP="003B5AAF">
      <w:pPr>
        <w:pStyle w:val="berschrift3"/>
      </w:pPr>
      <w:bookmarkStart w:id="20" w:name="_Toc293321531"/>
      <w:r>
        <w:lastRenderedPageBreak/>
        <w:t>Zustandsdiagramm</w:t>
      </w:r>
      <w:bookmarkEnd w:id="20"/>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1" w:name="_Toc293321635"/>
      <w:r>
        <w:t xml:space="preserve">Abbildung </w:t>
      </w:r>
      <w:r w:rsidR="00F81C1F">
        <w:fldChar w:fldCharType="begin"/>
      </w:r>
      <w:r w:rsidR="00F81C1F">
        <w:instrText xml:space="preserve"> SEQ Abbildung \* ARABIC </w:instrText>
      </w:r>
      <w:r w:rsidR="00F81C1F">
        <w:fldChar w:fldCharType="separate"/>
      </w:r>
      <w:r w:rsidR="00CF2AB9">
        <w:rPr>
          <w:noProof/>
        </w:rPr>
        <w:t>3</w:t>
      </w:r>
      <w:r w:rsidR="00F81C1F">
        <w:rPr>
          <w:noProof/>
        </w:rPr>
        <w:fldChar w:fldCharType="end"/>
      </w:r>
      <w:r>
        <w:t xml:space="preserve"> - Zustandsdiagramm Übertragung </w:t>
      </w:r>
      <w:proofErr w:type="spellStart"/>
      <w:r>
        <w:t>TimeEntry</w:t>
      </w:r>
      <w:bookmarkEnd w:id="21"/>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2" w:name="_Toc293321532"/>
      <w:r>
        <w:lastRenderedPageBreak/>
        <w:t>Systemstruktur</w:t>
      </w:r>
      <w:bookmarkEnd w:id="22"/>
    </w:p>
    <w:p w14:paraId="7BFEE38B" w14:textId="77777777" w:rsidR="005A2A86" w:rsidRDefault="005A2A86" w:rsidP="005A2A86">
      <w:pPr>
        <w:pStyle w:val="berschrift3"/>
      </w:pPr>
      <w:bookmarkStart w:id="23" w:name="_Toc293321533"/>
      <w:r>
        <w:t>Physische Sicht</w:t>
      </w:r>
      <w:bookmarkEnd w:id="23"/>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4" w:name="_Toc293321636"/>
      <w:r>
        <w:t xml:space="preserve">Abbildung </w:t>
      </w:r>
      <w:r w:rsidR="00F81C1F">
        <w:fldChar w:fldCharType="begin"/>
      </w:r>
      <w:r w:rsidR="00F81C1F">
        <w:instrText xml:space="preserve"> SEQ Abbildung \* ARABIC </w:instrText>
      </w:r>
      <w:r w:rsidR="00F81C1F">
        <w:fldChar w:fldCharType="separate"/>
      </w:r>
      <w:r w:rsidR="00CF2AB9">
        <w:rPr>
          <w:noProof/>
        </w:rPr>
        <w:t>4</w:t>
      </w:r>
      <w:r w:rsidR="00F81C1F">
        <w:rPr>
          <w:noProof/>
        </w:rPr>
        <w:fldChar w:fldCharType="end"/>
      </w:r>
      <w:r>
        <w:t xml:space="preserve"> - </w:t>
      </w:r>
      <w:proofErr w:type="spellStart"/>
      <w:r>
        <w:t>Deployment</w:t>
      </w:r>
      <w:proofErr w:type="spellEnd"/>
      <w:r>
        <w:t xml:space="preserve"> </w:t>
      </w:r>
      <w:proofErr w:type="spellStart"/>
      <w:r>
        <w:t>Diagram</w:t>
      </w:r>
      <w:proofErr w:type="spellEnd"/>
      <w:r>
        <w:t xml:space="preserve"> MRT</w:t>
      </w:r>
      <w:bookmarkEnd w:id="24"/>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5" w:name="_Toc293321534"/>
      <w:r>
        <w:t>Logische Sicht</w:t>
      </w:r>
      <w:r w:rsidR="00EB21F4">
        <w:t xml:space="preserve"> </w:t>
      </w:r>
      <w:proofErr w:type="spellStart"/>
      <w:r w:rsidR="00EB21F4">
        <w:t>Rails</w:t>
      </w:r>
      <w:bookmarkEnd w:id="25"/>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0493EB50" w14:textId="77777777" w:rsidR="006F482D" w:rsidRDefault="002C401C" w:rsidP="002C401C">
      <w:pPr>
        <w:pStyle w:val="berschrift4"/>
      </w:pPr>
      <w:bookmarkStart w:id="26" w:name="_Rails_MVC"/>
      <w:bookmarkStart w:id="27" w:name="_Ref293199428"/>
      <w:bookmarkEnd w:id="26"/>
      <w:proofErr w:type="spellStart"/>
      <w:r>
        <w:t>Rails</w:t>
      </w:r>
      <w:proofErr w:type="spellEnd"/>
      <w:r>
        <w:t xml:space="preserve"> MVC</w:t>
      </w:r>
      <w:bookmarkEnd w:id="27"/>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28" w:name="_Toc293321637"/>
      <w:r>
        <w:t xml:space="preserve">Abbildung </w:t>
      </w:r>
      <w:r w:rsidR="00F81C1F">
        <w:fldChar w:fldCharType="begin"/>
      </w:r>
      <w:r w:rsidR="00F81C1F">
        <w:instrText xml:space="preserve"> SEQ Abbildung \* ARABIC </w:instrText>
      </w:r>
      <w:r w:rsidR="00F81C1F">
        <w:fldChar w:fldCharType="separate"/>
      </w:r>
      <w:r w:rsidR="00CF2AB9">
        <w:rPr>
          <w:noProof/>
        </w:rPr>
        <w:t>5</w:t>
      </w:r>
      <w:r w:rsidR="00F81C1F">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28"/>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29" w:name="_Toc293321535"/>
      <w:r>
        <w:lastRenderedPageBreak/>
        <w:t xml:space="preserve">Logische Sicht </w:t>
      </w:r>
      <w:proofErr w:type="spellStart"/>
      <w:r>
        <w:t>Android</w:t>
      </w:r>
      <w:bookmarkEnd w:id="29"/>
      <w:proofErr w:type="spellEnd"/>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42986F4A" w:rsidR="00BB45D0" w:rsidRDefault="00CD5536" w:rsidP="00BB45D0">
      <w:pPr>
        <w:keepNext/>
      </w:pPr>
      <w:r>
        <w:rPr>
          <w:noProof/>
          <w:lang w:eastAsia="de-CH"/>
        </w:rPr>
        <w:drawing>
          <wp:inline distT="0" distB="0" distL="0" distR="0" wp14:anchorId="5EC70234" wp14:editId="32161DC6">
            <wp:extent cx="5760720" cy="678743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87438"/>
                    </a:xfrm>
                    <a:prstGeom prst="rect">
                      <a:avLst/>
                    </a:prstGeom>
                    <a:noFill/>
                    <a:ln>
                      <a:noFill/>
                    </a:ln>
                  </pic:spPr>
                </pic:pic>
              </a:graphicData>
            </a:graphic>
          </wp:inline>
        </w:drawing>
      </w:r>
    </w:p>
    <w:p w14:paraId="3835E663" w14:textId="6B1F2003" w:rsidR="007613B2" w:rsidRDefault="00BB45D0" w:rsidP="00BB45D0">
      <w:pPr>
        <w:pStyle w:val="Beschriftung"/>
      </w:pPr>
      <w:bookmarkStart w:id="30" w:name="_Toc293321638"/>
      <w:r>
        <w:t xml:space="preserve">Abbildung </w:t>
      </w:r>
      <w:r w:rsidR="00F81C1F">
        <w:fldChar w:fldCharType="begin"/>
      </w:r>
      <w:r w:rsidR="00F81C1F">
        <w:instrText xml:space="preserve"> SEQ Abbildung \* ARABIC </w:instrText>
      </w:r>
      <w:r w:rsidR="00F81C1F">
        <w:fldChar w:fldCharType="separate"/>
      </w:r>
      <w:r w:rsidR="00CF2AB9">
        <w:rPr>
          <w:noProof/>
        </w:rPr>
        <w:t>6</w:t>
      </w:r>
      <w:r w:rsidR="00F81C1F">
        <w:rPr>
          <w:noProof/>
        </w:rPr>
        <w:fldChar w:fldCharType="end"/>
      </w:r>
      <w:r>
        <w:t xml:space="preserve"> - Übersicht über die Packages</w:t>
      </w:r>
      <w:bookmarkEnd w:id="30"/>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t>Network</w:t>
      </w:r>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w:t>
      </w:r>
      <w:proofErr w:type="spellStart"/>
      <w:r>
        <w:t>models</w:t>
      </w:r>
      <w:proofErr w:type="spellEnd"/>
      <w:r>
        <w:t>“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6E77D816" w:rsidR="008765A3" w:rsidRPr="008765A3" w:rsidRDefault="008765A3" w:rsidP="008765A3">
      <w:r>
        <w:t>„</w:t>
      </w:r>
      <w:proofErr w:type="spellStart"/>
      <w:r>
        <w:t>application</w:t>
      </w:r>
      <w:proofErr w:type="spellEnd"/>
      <w:r>
        <w:t xml:space="preserve">“ wird dafür verwendet, um den aktuellen Zustand der Applikation zu managen. Dazu gehören Dinge wie die aktuelle Systemkonfiguration oder gespeicherte </w:t>
      </w:r>
      <w:proofErr w:type="spellStart"/>
      <w:r>
        <w:t>Logindaten</w:t>
      </w:r>
      <w:proofErr w:type="spellEnd"/>
      <w:r>
        <w:t>.</w:t>
      </w:r>
    </w:p>
    <w:p w14:paraId="0286EEEA" w14:textId="77777777" w:rsidR="005C245C" w:rsidRDefault="005C245C" w:rsidP="005C245C">
      <w:pPr>
        <w:pStyle w:val="berschrift4"/>
      </w:pPr>
      <w:bookmarkStart w:id="31" w:name="_Ref290376141"/>
      <w:bookmarkStart w:id="32" w:name="_Ref290376144"/>
      <w:proofErr w:type="spellStart"/>
      <w:r>
        <w:t>Gui</w:t>
      </w:r>
      <w:proofErr w:type="spellEnd"/>
      <w:r>
        <w:t>/gen</w:t>
      </w:r>
    </w:p>
    <w:p w14:paraId="0199C0D2" w14:textId="59CB4417" w:rsidR="005C245C" w:rsidRDefault="005C245C" w:rsidP="005C245C">
      <w:r>
        <w:t xml:space="preserve"> „</w:t>
      </w:r>
      <w:proofErr w:type="spellStart"/>
      <w:r>
        <w:t>gui</w:t>
      </w:r>
      <w:proofErr w:type="spellEnd"/>
      <w:r>
        <w:t xml:space="preserve">/gen“ wird vom </w:t>
      </w:r>
      <w:proofErr w:type="spellStart"/>
      <w:r>
        <w:t>Android</w:t>
      </w:r>
      <w:proofErr w:type="spellEnd"/>
      <w:r>
        <w:t xml:space="preserve"> generiert. Durch dieses Package können die User Interfaces Angaben, welche in separaten XML-Dateien gespeichert sind,</w:t>
      </w:r>
      <w:r w:rsidRPr="00E37C98">
        <w:t xml:space="preserve"> </w:t>
      </w:r>
      <w:r>
        <w:t>identifiziert werden.</w:t>
      </w:r>
    </w:p>
    <w:p w14:paraId="3F2D1445" w14:textId="77777777" w:rsidR="00695A82" w:rsidRPr="008765A3" w:rsidRDefault="00695A82" w:rsidP="00695A82">
      <w:pPr>
        <w:pStyle w:val="berschrift4"/>
      </w:pPr>
      <w:r>
        <w:t>Services</w:t>
      </w:r>
    </w:p>
    <w:p w14:paraId="3F6F810B" w14:textId="77777777" w:rsidR="00695A82" w:rsidRPr="00DD5A17" w:rsidRDefault="00695A82" w:rsidP="00695A82">
      <w:r>
        <w:t xml:space="preserve"> „</w:t>
      </w:r>
      <w:proofErr w:type="spellStart"/>
      <w:r>
        <w:t>services</w:t>
      </w:r>
      <w:proofErr w:type="spellEnd"/>
      <w:r>
        <w:t>“ ist dafür verantwortlich, dass Daten vom Server auf den Client und in die entgegengesetzte Richtung, also vom Client auf den Server, synchronisiert werden.</w:t>
      </w:r>
    </w:p>
    <w:p w14:paraId="5FB8A4BF" w14:textId="787032EA" w:rsidR="00DD5A17" w:rsidRPr="00DD5A17" w:rsidRDefault="000C7173" w:rsidP="007012F3">
      <w:pPr>
        <w:pStyle w:val="berschrift4"/>
      </w:pPr>
      <w:proofErr w:type="spellStart"/>
      <w:r>
        <w:t>A</w:t>
      </w:r>
      <w:r w:rsidR="0006304C">
        <w:t>ctivities</w:t>
      </w:r>
      <w:bookmarkEnd w:id="31"/>
      <w:bookmarkEnd w:id="32"/>
      <w:proofErr w:type="spellEnd"/>
    </w:p>
    <w:p w14:paraId="499527C0" w14:textId="3F0B3F2E" w:rsidR="001D1FCF" w:rsidRDefault="00C25EC1" w:rsidP="001D1FCF">
      <w:r>
        <w:t>Dieses Package i</w:t>
      </w:r>
      <w:r w:rsidR="005522ED">
        <w:t xml:space="preserve">st die Schnittstelle </w:t>
      </w:r>
      <w:r w:rsidR="000C7173">
        <w:t>zum</w:t>
      </w:r>
      <w:r w:rsidR="00195909">
        <w:t xml:space="preserve"> 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66C0B596" w14:textId="77777777" w:rsidR="001D2820" w:rsidRDefault="001D2820" w:rsidP="00C5371F">
      <w:pPr>
        <w:pStyle w:val="berschrift2"/>
      </w:pPr>
      <w:bookmarkStart w:id="33" w:name="_Toc293321536"/>
      <w:bookmarkStart w:id="34" w:name="_Ref293329448"/>
      <w:bookmarkStart w:id="35" w:name="_Ref293329452"/>
      <w:r w:rsidRPr="001D2820">
        <w:t>Schnittstellen der Packages</w:t>
      </w:r>
      <w:bookmarkEnd w:id="33"/>
      <w:bookmarkEnd w:id="34"/>
      <w:bookmarkEnd w:id="35"/>
    </w:p>
    <w:p w14:paraId="6A486F0F" w14:textId="77777777" w:rsidR="00CF2AB9" w:rsidRDefault="00FB2D61" w:rsidP="00CF2AB9">
      <w:pPr>
        <w:keepNext/>
      </w:pPr>
      <w:r>
        <w:rPr>
          <w:noProof/>
          <w:lang w:eastAsia="de-CH"/>
        </w:rPr>
        <w:lastRenderedPageBreak/>
        <w:drawing>
          <wp:inline distT="0" distB="0" distL="0" distR="0" wp14:anchorId="02F283A6" wp14:editId="67652767">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7">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755C17EC" w14:textId="686FFA0C" w:rsidR="004B7BF0" w:rsidRDefault="00CF2AB9" w:rsidP="00CF2AB9">
      <w:pPr>
        <w:pStyle w:val="Beschriftung"/>
      </w:pPr>
      <w:r>
        <w:t xml:space="preserve">Abbildung </w:t>
      </w:r>
      <w:r w:rsidR="00F81C1F">
        <w:fldChar w:fldCharType="begin"/>
      </w:r>
      <w:r w:rsidR="00F81C1F">
        <w:instrText xml:space="preserve"> SEQ Abbildung \* ARABIC </w:instrText>
      </w:r>
      <w:r w:rsidR="00F81C1F">
        <w:fldChar w:fldCharType="separate"/>
      </w:r>
      <w:r>
        <w:rPr>
          <w:noProof/>
        </w:rPr>
        <w:t>7</w:t>
      </w:r>
      <w:r w:rsidR="00F81C1F">
        <w:rPr>
          <w:noProof/>
        </w:rPr>
        <w:fldChar w:fldCharType="end"/>
      </w:r>
      <w:r>
        <w:t xml:space="preserve"> - Übersicht Packages</w:t>
      </w:r>
    </w:p>
    <w:p w14:paraId="554BA266" w14:textId="51A2129F" w:rsidR="00C96246" w:rsidRPr="00C96246" w:rsidRDefault="00C96246" w:rsidP="00C96246">
      <w:r>
        <w:t>Abhängigkeiten der einzelnen Packages:</w:t>
      </w:r>
    </w:p>
    <w:p w14:paraId="5BD774B8" w14:textId="423820E6" w:rsidR="00267F72" w:rsidRPr="00267F72" w:rsidRDefault="005C245C" w:rsidP="00E20743">
      <w:pPr>
        <w:pStyle w:val="Listenabsatz"/>
        <w:numPr>
          <w:ilvl w:val="0"/>
          <w:numId w:val="21"/>
        </w:numPr>
      </w:pPr>
      <w:r w:rsidRPr="000036F2">
        <w:rPr>
          <w:b/>
        </w:rPr>
        <w:t>Interfaces</w:t>
      </w:r>
      <w:r w:rsidR="00AD14CD" w:rsidRPr="000036F2">
        <w:rPr>
          <w:b/>
        </w:rPr>
        <w:t>:</w:t>
      </w:r>
      <w:r w:rsidR="00AD14CD">
        <w:t xml:space="preserve"> </w:t>
      </w:r>
      <w:r w:rsidR="00EF1BD8">
        <w:t>Auf das Package „</w:t>
      </w:r>
      <w:proofErr w:type="spellStart"/>
      <w:r w:rsidR="00EF1BD8">
        <w:t>interface</w:t>
      </w:r>
      <w:proofErr w:type="spellEnd"/>
      <w:r w:rsidR="00EF1BD8">
        <w:t>“ sind die Packages „</w:t>
      </w:r>
      <w:proofErr w:type="spellStart"/>
      <w:r w:rsidR="00EF1BD8">
        <w:t>network</w:t>
      </w:r>
      <w:proofErr w:type="spellEnd"/>
      <w:r w:rsidR="00EF1BD8">
        <w:t>“, „</w:t>
      </w:r>
      <w:proofErr w:type="spellStart"/>
      <w:r w:rsidR="00EF1BD8">
        <w:t>services</w:t>
      </w:r>
      <w:proofErr w:type="spellEnd"/>
      <w:r w:rsidR="00EF1BD8">
        <w:t>“ und „</w:t>
      </w:r>
      <w:proofErr w:type="spellStart"/>
      <w:r w:rsidR="00EF1BD8">
        <w:t>models</w:t>
      </w:r>
      <w:proofErr w:type="spellEnd"/>
      <w:r w:rsidR="00EF1BD8">
        <w:t>“ angewiesen.</w:t>
      </w:r>
    </w:p>
    <w:p w14:paraId="0D514B9D" w14:textId="781A5231" w:rsidR="00FE1EC4" w:rsidRPr="00FE1EC4" w:rsidRDefault="005C245C" w:rsidP="00E20743">
      <w:pPr>
        <w:pStyle w:val="Listenabsatz"/>
        <w:numPr>
          <w:ilvl w:val="0"/>
          <w:numId w:val="21"/>
        </w:numPr>
      </w:pPr>
      <w:r w:rsidRPr="000036F2">
        <w:rPr>
          <w:b/>
        </w:rPr>
        <w:t>Network</w:t>
      </w:r>
      <w:r w:rsidR="00AD14CD" w:rsidRPr="000036F2">
        <w:rPr>
          <w:b/>
        </w:rPr>
        <w:t>:</w:t>
      </w:r>
      <w:r w:rsidR="00AD14CD">
        <w:t xml:space="preserve"> </w:t>
      </w:r>
      <w:r w:rsidR="00FE1EC4">
        <w:t>Vom Package „</w:t>
      </w:r>
      <w:proofErr w:type="spellStart"/>
      <w:r w:rsidR="00FE1EC4">
        <w:t>network</w:t>
      </w:r>
      <w:proofErr w:type="spellEnd"/>
      <w:r w:rsidR="00FE1EC4">
        <w:t>“ sind die Packages „</w:t>
      </w:r>
      <w:proofErr w:type="spellStart"/>
      <w:r w:rsidR="00FE1EC4">
        <w:t>activities</w:t>
      </w:r>
      <w:proofErr w:type="spellEnd"/>
      <w:r w:rsidR="00FE1EC4">
        <w:t>“, „</w:t>
      </w:r>
      <w:proofErr w:type="spellStart"/>
      <w:r w:rsidR="00FE1EC4">
        <w:t>services</w:t>
      </w:r>
      <w:proofErr w:type="spellEnd"/>
      <w:r w:rsidR="00FE1EC4">
        <w:t>“, „</w:t>
      </w:r>
      <w:proofErr w:type="spellStart"/>
      <w:r w:rsidR="00FE1EC4">
        <w:t>application</w:t>
      </w:r>
      <w:proofErr w:type="spellEnd"/>
      <w:r w:rsidR="00FE1EC4">
        <w:t>“ und „</w:t>
      </w:r>
      <w:proofErr w:type="spellStart"/>
      <w:r w:rsidR="00FE1EC4">
        <w:t>database</w:t>
      </w:r>
      <w:proofErr w:type="spellEnd"/>
      <w:r w:rsidR="00FE1EC4">
        <w:t>“ abhängig.</w:t>
      </w:r>
    </w:p>
    <w:p w14:paraId="317B7D72" w14:textId="5EC3DCF9" w:rsidR="00267F72" w:rsidRPr="009D242F" w:rsidRDefault="005C245C" w:rsidP="00E20743">
      <w:pPr>
        <w:pStyle w:val="Listenabsatz"/>
        <w:numPr>
          <w:ilvl w:val="0"/>
          <w:numId w:val="21"/>
        </w:numPr>
      </w:pPr>
      <w:r w:rsidRPr="000036F2">
        <w:rPr>
          <w:b/>
        </w:rPr>
        <w:t>Models</w:t>
      </w:r>
      <w:r w:rsidR="00AD14CD" w:rsidRPr="000036F2">
        <w:rPr>
          <w:b/>
        </w:rPr>
        <w:t>:</w:t>
      </w:r>
      <w:r w:rsidR="00AD14CD">
        <w:t xml:space="preserve"> </w:t>
      </w:r>
      <w:r w:rsidR="009D242F" w:rsidRPr="00A26927">
        <w:t>Die Packages „</w:t>
      </w:r>
      <w:proofErr w:type="spellStart"/>
      <w:r w:rsidR="009D242F" w:rsidRPr="00A26927">
        <w:t>activites</w:t>
      </w:r>
      <w:proofErr w:type="spellEnd"/>
      <w:r w:rsidR="009D242F" w:rsidRPr="00A26927">
        <w:t>“, „</w:t>
      </w:r>
      <w:proofErr w:type="spellStart"/>
      <w:r w:rsidR="009D242F" w:rsidRPr="00A26927">
        <w:t>services</w:t>
      </w:r>
      <w:proofErr w:type="spellEnd"/>
      <w:r w:rsidR="009D242F" w:rsidRPr="00A26927">
        <w:t>“, „</w:t>
      </w:r>
      <w:proofErr w:type="spellStart"/>
      <w:r w:rsidR="009D242F" w:rsidRPr="00A26927">
        <w:t>application</w:t>
      </w:r>
      <w:proofErr w:type="spellEnd"/>
      <w:r w:rsidR="009D242F" w:rsidRPr="00A26927">
        <w:t>“ und „</w:t>
      </w:r>
      <w:proofErr w:type="spellStart"/>
      <w:r w:rsidR="009D242F" w:rsidRPr="00A26927">
        <w:t>database</w:t>
      </w:r>
      <w:proofErr w:type="spellEnd"/>
      <w:r w:rsidR="009D242F" w:rsidRPr="00A26927">
        <w:t xml:space="preserve">“ </w:t>
      </w:r>
      <w:r w:rsidR="00A26927">
        <w:t>sind an</w:t>
      </w:r>
      <w:r w:rsidR="009D242F" w:rsidRPr="00A26927">
        <w:t xml:space="preserve"> das Package </w:t>
      </w:r>
      <w:r w:rsidR="009D242F">
        <w:t>„</w:t>
      </w:r>
      <w:proofErr w:type="spellStart"/>
      <w:r w:rsidR="009D242F">
        <w:t>models</w:t>
      </w:r>
      <w:proofErr w:type="spellEnd"/>
      <w:r w:rsidR="009D242F">
        <w:t>“</w:t>
      </w:r>
      <w:r w:rsidR="00A26927">
        <w:t xml:space="preserve"> gebunden.</w:t>
      </w:r>
    </w:p>
    <w:p w14:paraId="69885135" w14:textId="14DDC67B" w:rsidR="00267F72" w:rsidRPr="00267F72" w:rsidRDefault="005C245C" w:rsidP="00E20743">
      <w:pPr>
        <w:pStyle w:val="Listenabsatz"/>
        <w:numPr>
          <w:ilvl w:val="0"/>
          <w:numId w:val="21"/>
        </w:numPr>
      </w:pPr>
      <w:r w:rsidRPr="000036F2">
        <w:rPr>
          <w:b/>
        </w:rPr>
        <w:t>Database</w:t>
      </w:r>
      <w:r w:rsidR="00AD14CD" w:rsidRPr="000036F2">
        <w:rPr>
          <w:b/>
        </w:rPr>
        <w:t>:</w:t>
      </w:r>
      <w:r w:rsidR="00AD14CD">
        <w:t xml:space="preserve"> </w:t>
      </w:r>
      <w:r w:rsidR="009643C2">
        <w:t>Von dem Package „</w:t>
      </w:r>
      <w:proofErr w:type="spellStart"/>
      <w:r w:rsidR="009643C2">
        <w:t>database</w:t>
      </w:r>
      <w:proofErr w:type="spellEnd"/>
      <w:r w:rsidR="009643C2">
        <w:t>“ sind die Packages „</w:t>
      </w:r>
      <w:proofErr w:type="spellStart"/>
      <w:r w:rsidR="009643C2">
        <w:t>services</w:t>
      </w:r>
      <w:proofErr w:type="spellEnd"/>
      <w:r w:rsidR="009643C2">
        <w:t>“ und „</w:t>
      </w:r>
      <w:proofErr w:type="spellStart"/>
      <w:r w:rsidR="009643C2">
        <w:t>activities</w:t>
      </w:r>
      <w:proofErr w:type="spellEnd"/>
      <w:r w:rsidR="009643C2">
        <w:t>“ abhängig.</w:t>
      </w:r>
    </w:p>
    <w:p w14:paraId="2DA05371" w14:textId="6DC50F28" w:rsidR="00267F72" w:rsidRPr="00267F72" w:rsidRDefault="005C245C" w:rsidP="00E20743">
      <w:pPr>
        <w:pStyle w:val="Listenabsatz"/>
        <w:numPr>
          <w:ilvl w:val="0"/>
          <w:numId w:val="21"/>
        </w:numPr>
      </w:pPr>
      <w:proofErr w:type="spellStart"/>
      <w:r>
        <w:t>Application</w:t>
      </w:r>
      <w:proofErr w:type="spellEnd"/>
      <w:r w:rsidR="00AD14CD">
        <w:t xml:space="preserve">: </w:t>
      </w:r>
      <w:r w:rsidR="00E1303D">
        <w:t>Auf das Package „</w:t>
      </w:r>
      <w:proofErr w:type="spellStart"/>
      <w:r w:rsidR="00E1303D">
        <w:t>application</w:t>
      </w:r>
      <w:proofErr w:type="spellEnd"/>
      <w:r w:rsidR="00E1303D">
        <w:t xml:space="preserve">“ sind </w:t>
      </w:r>
      <w:r w:rsidR="009F774A">
        <w:t xml:space="preserve">ebenfalls </w:t>
      </w:r>
      <w:r w:rsidR="00E1303D">
        <w:t>die Packages „</w:t>
      </w:r>
      <w:proofErr w:type="spellStart"/>
      <w:r w:rsidR="00E1303D">
        <w:t>servi</w:t>
      </w:r>
      <w:r w:rsidR="009643C2">
        <w:t>c</w:t>
      </w:r>
      <w:r w:rsidR="00E1303D">
        <w:t>es</w:t>
      </w:r>
      <w:proofErr w:type="spellEnd"/>
      <w:r w:rsidR="00E1303D">
        <w:t>“  und „</w:t>
      </w:r>
      <w:proofErr w:type="spellStart"/>
      <w:r w:rsidR="00E1303D">
        <w:t>activities</w:t>
      </w:r>
      <w:proofErr w:type="spellEnd"/>
      <w:r w:rsidR="00E1303D">
        <w:t>“ angewiesen.</w:t>
      </w:r>
    </w:p>
    <w:p w14:paraId="7E5749CE" w14:textId="5D8617D8" w:rsidR="00267F72" w:rsidRDefault="005C245C" w:rsidP="00E20743">
      <w:pPr>
        <w:pStyle w:val="Listenabsatz"/>
        <w:numPr>
          <w:ilvl w:val="0"/>
          <w:numId w:val="21"/>
        </w:numPr>
      </w:pPr>
      <w:proofErr w:type="spellStart"/>
      <w:r w:rsidRPr="000036F2">
        <w:rPr>
          <w:b/>
        </w:rPr>
        <w:t>Gui</w:t>
      </w:r>
      <w:proofErr w:type="spellEnd"/>
      <w:r w:rsidRPr="000036F2">
        <w:rPr>
          <w:b/>
        </w:rPr>
        <w:t>/gen</w:t>
      </w:r>
      <w:r w:rsidR="00AD14CD" w:rsidRPr="000036F2">
        <w:rPr>
          <w:b/>
        </w:rPr>
        <w:t>:</w:t>
      </w:r>
      <w:r w:rsidR="00AD14CD">
        <w:t xml:space="preserve"> </w:t>
      </w:r>
      <w:r w:rsidR="00553AA4">
        <w:t>Auf</w:t>
      </w:r>
      <w:r w:rsidR="00566298">
        <w:t xml:space="preserve"> das</w:t>
      </w:r>
      <w:r w:rsidR="00126AC3">
        <w:t xml:space="preserve"> Package „</w:t>
      </w:r>
      <w:proofErr w:type="spellStart"/>
      <w:r w:rsidR="00126AC3">
        <w:t>gui</w:t>
      </w:r>
      <w:proofErr w:type="spellEnd"/>
      <w:r w:rsidR="00126AC3">
        <w:t xml:space="preserve">/gen“ ist </w:t>
      </w:r>
      <w:r w:rsidR="003652A9">
        <w:t xml:space="preserve">ebenfalls </w:t>
      </w:r>
      <w:r w:rsidR="00126AC3">
        <w:t>lediglich „</w:t>
      </w:r>
      <w:proofErr w:type="spellStart"/>
      <w:r w:rsidR="00126AC3">
        <w:t>activites</w:t>
      </w:r>
      <w:proofErr w:type="spellEnd"/>
      <w:r w:rsidR="00126AC3">
        <w:t>“</w:t>
      </w:r>
      <w:r w:rsidR="00566298">
        <w:t xml:space="preserve"> angewiesen</w:t>
      </w:r>
      <w:r w:rsidR="00E14AD2">
        <w:t xml:space="preserve"> (</w:t>
      </w:r>
      <w:r w:rsidR="002A076A">
        <w:t xml:space="preserve">in Übersicht </w:t>
      </w:r>
      <w:r w:rsidR="00E14AD2">
        <w:t xml:space="preserve">nicht </w:t>
      </w:r>
      <w:r w:rsidR="002A076A">
        <w:t>vorhanden)</w:t>
      </w:r>
      <w:r w:rsidR="00566298">
        <w:t>.</w:t>
      </w:r>
    </w:p>
    <w:p w14:paraId="59DB7134" w14:textId="2212D555" w:rsidR="00AD14CD" w:rsidRPr="00267F72" w:rsidRDefault="00AD14CD" w:rsidP="00E20743">
      <w:pPr>
        <w:pStyle w:val="Listenabsatz"/>
        <w:numPr>
          <w:ilvl w:val="0"/>
          <w:numId w:val="21"/>
        </w:numPr>
      </w:pPr>
      <w:r w:rsidRPr="000036F2">
        <w:rPr>
          <w:b/>
        </w:rPr>
        <w:t>Services:</w:t>
      </w:r>
      <w:r>
        <w:t xml:space="preserve"> „</w:t>
      </w:r>
      <w:proofErr w:type="spellStart"/>
      <w:r>
        <w:t>services</w:t>
      </w:r>
      <w:proofErr w:type="spellEnd"/>
      <w:r>
        <w:t>“ befinden sich auf der obersten Ebene, daher ist kein anderes Package davon abhängig.</w:t>
      </w:r>
    </w:p>
    <w:p w14:paraId="352ABA79" w14:textId="1500F669" w:rsidR="001D2820" w:rsidRDefault="005C245C" w:rsidP="00E20743">
      <w:pPr>
        <w:pStyle w:val="Listenabsatz"/>
        <w:numPr>
          <w:ilvl w:val="0"/>
          <w:numId w:val="21"/>
        </w:numPr>
      </w:pPr>
      <w:proofErr w:type="spellStart"/>
      <w:r w:rsidRPr="000036F2">
        <w:rPr>
          <w:b/>
        </w:rPr>
        <w:t>Activities</w:t>
      </w:r>
      <w:proofErr w:type="spellEnd"/>
      <w:r w:rsidR="00AD14CD" w:rsidRPr="000036F2">
        <w:rPr>
          <w:b/>
        </w:rPr>
        <w:t>:</w:t>
      </w:r>
      <w:r w:rsidR="00AD14CD">
        <w:t xml:space="preserve"> </w:t>
      </w:r>
      <w:r w:rsidR="00716D41">
        <w:t>Das Packag</w:t>
      </w:r>
      <w:r w:rsidR="00DD54F4">
        <w:t>e „</w:t>
      </w:r>
      <w:proofErr w:type="spellStart"/>
      <w:r w:rsidR="00DD54F4">
        <w:t>activities</w:t>
      </w:r>
      <w:proofErr w:type="spellEnd"/>
      <w:r w:rsidR="00DD54F4">
        <w:t>“ befindet sich ebenfalls</w:t>
      </w:r>
      <w:r w:rsidR="00716D41">
        <w:t xml:space="preserve"> auf der obersten Ebene</w:t>
      </w:r>
      <w:r w:rsidR="00457916">
        <w:t>.</w:t>
      </w:r>
    </w:p>
    <w:p w14:paraId="23FE3044" w14:textId="698E6D6D" w:rsidR="00980C5F" w:rsidRDefault="00980C5F">
      <w:r>
        <w:br w:type="page"/>
      </w:r>
    </w:p>
    <w:p w14:paraId="434079CA" w14:textId="1536165E" w:rsidR="001D2820" w:rsidRDefault="001D2820" w:rsidP="00C5371F">
      <w:pPr>
        <w:pStyle w:val="berschrift2"/>
      </w:pPr>
      <w:bookmarkStart w:id="36" w:name="_Toc293321537"/>
      <w:r>
        <w:lastRenderedPageBreak/>
        <w:t>Architekturkonzepte</w:t>
      </w:r>
      <w:bookmarkEnd w:id="36"/>
    </w:p>
    <w:p w14:paraId="0D3DD21D" w14:textId="77777777" w:rsidR="008B67BC" w:rsidRDefault="008B67BC" w:rsidP="008B67BC">
      <w:pPr>
        <w:pStyle w:val="berschrift3"/>
      </w:pPr>
      <w:bookmarkStart w:id="37" w:name="_Toc293321538"/>
      <w:proofErr w:type="spellStart"/>
      <w:r w:rsidRPr="00B7096A">
        <w:t>Rails</w:t>
      </w:r>
      <w:bookmarkEnd w:id="37"/>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1655E4E5"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 Patterns. Mehr zu </w:t>
      </w:r>
      <w:proofErr w:type="spellStart"/>
      <w:r>
        <w:t>Active</w:t>
      </w:r>
      <w:proofErr w:type="spellEnd"/>
      <w:r>
        <w:t xml:space="preserve"> </w:t>
      </w:r>
      <w:proofErr w:type="spellStart"/>
      <w:r>
        <w:t>Record</w:t>
      </w:r>
      <w:proofErr w:type="spellEnd"/>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4B7BF0" w:rsidRPr="00D77248" w:rsidRDefault="004B7BF0" w:rsidP="003B23D3">
                              <w:pPr>
                                <w:pStyle w:val="Beschriftung"/>
                                <w:rPr>
                                  <w:noProof/>
                                  <w:sz w:val="20"/>
                                  <w:szCs w:val="20"/>
                                </w:rPr>
                              </w:pPr>
                              <w:bookmarkStart w:id="38" w:name="_Toc293321639"/>
                              <w:r>
                                <w:t xml:space="preserve">Abbildung </w:t>
                              </w:r>
                              <w:r w:rsidR="00F81C1F">
                                <w:fldChar w:fldCharType="begin"/>
                              </w:r>
                              <w:r w:rsidR="00F81C1F">
                                <w:instrText xml:space="preserve"> SEQ Abbildung \* ARABIC </w:instrText>
                              </w:r>
                              <w:r w:rsidR="00F81C1F">
                                <w:fldChar w:fldCharType="separate"/>
                              </w:r>
                              <w:r w:rsidR="00CF2AB9">
                                <w:rPr>
                                  <w:noProof/>
                                </w:rPr>
                                <w:t>8</w:t>
                              </w:r>
                              <w:r w:rsidR="00F81C1F">
                                <w:rPr>
                                  <w:noProof/>
                                </w:rPr>
                                <w:fldChar w:fldCharType="end"/>
                              </w:r>
                              <w:r>
                                <w:t xml:space="preserve"> - </w:t>
                              </w:r>
                              <w:r w:rsidRPr="007226DE">
                                <w:t>Aufbau Apache Erweiterung Passenger</w:t>
                              </w:r>
                              <w:r>
                                <w:t xml:space="preserve">, Quelle: </w:t>
                              </w:r>
                              <w:r w:rsidRPr="00B4632C">
                                <w:t>http://www.modrails.com/documentation/Architectural%20overview.html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9"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4B7BF0" w:rsidRPr="00D77248" w:rsidRDefault="004B7BF0" w:rsidP="003B23D3">
                        <w:pPr>
                          <w:pStyle w:val="Beschriftung"/>
                          <w:rPr>
                            <w:noProof/>
                            <w:sz w:val="20"/>
                            <w:szCs w:val="20"/>
                          </w:rPr>
                        </w:pPr>
                        <w:bookmarkStart w:id="42" w:name="_Toc293321639"/>
                        <w:r>
                          <w:t xml:space="preserve">Abbildung </w:t>
                        </w:r>
                        <w:fldSimple w:instr=" SEQ Abbildung \* ARABIC ">
                          <w:r w:rsidR="00CF2AB9">
                            <w:rPr>
                              <w:noProof/>
                            </w:rPr>
                            <w:t>8</w:t>
                          </w:r>
                        </w:fldSimple>
                        <w:r>
                          <w:t xml:space="preserve"> - </w:t>
                        </w:r>
                        <w:r w:rsidRPr="007226DE">
                          <w:t>Aufbau Apache Erweiterung Passenger</w:t>
                        </w:r>
                        <w:r>
                          <w:t xml:space="preserve">, Quelle: </w:t>
                        </w:r>
                        <w:r w:rsidRPr="00B4632C">
                          <w:t>http://www.modrails.com/documentation/Architectural%20overview.html</w:t>
                        </w:r>
                        <w:bookmarkEnd w:id="42"/>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0">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4B7BF0" w:rsidRPr="00274ABB" w:rsidRDefault="004B7BF0" w:rsidP="0017150A">
                              <w:pPr>
                                <w:pStyle w:val="Beschriftung"/>
                                <w:rPr>
                                  <w:noProof/>
                                  <w:sz w:val="20"/>
                                  <w:szCs w:val="20"/>
                                </w:rPr>
                              </w:pPr>
                              <w:bookmarkStart w:id="39" w:name="_Ref293199705"/>
                              <w:bookmarkStart w:id="40" w:name="_Toc293321640"/>
                              <w:r>
                                <w:t xml:space="preserve">Abbildung </w:t>
                              </w:r>
                              <w:r w:rsidR="00F81C1F">
                                <w:fldChar w:fldCharType="begin"/>
                              </w:r>
                              <w:r w:rsidR="00F81C1F">
                                <w:instrText xml:space="preserve"> SEQ Abbildung \* ARABIC </w:instrText>
                              </w:r>
                              <w:r w:rsidR="00F81C1F">
                                <w:fldChar w:fldCharType="separate"/>
                              </w:r>
                              <w:r w:rsidR="00CF2AB9">
                                <w:rPr>
                                  <w:noProof/>
                                </w:rPr>
                                <w:t>9</w:t>
                              </w:r>
                              <w:r w:rsidR="00F81C1F">
                                <w:rPr>
                                  <w:noProof/>
                                </w:rPr>
                                <w:fldChar w:fldCharType="end"/>
                              </w:r>
                              <w:r>
                                <w:t xml:space="preserve"> - Allgemeine Fehlermeldung </w:t>
                              </w:r>
                              <w:proofErr w:type="spellStart"/>
                              <w:r>
                                <w:t>Rails</w:t>
                              </w:r>
                              <w:proofErr w:type="spellEnd"/>
                              <w:r>
                                <w:t>-Server</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1"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4B7BF0" w:rsidRPr="00274ABB" w:rsidRDefault="004B7BF0" w:rsidP="0017150A">
                        <w:pPr>
                          <w:pStyle w:val="Beschriftung"/>
                          <w:rPr>
                            <w:noProof/>
                            <w:sz w:val="20"/>
                            <w:szCs w:val="20"/>
                          </w:rPr>
                        </w:pPr>
                        <w:bookmarkStart w:id="45" w:name="_Ref293199705"/>
                        <w:bookmarkStart w:id="46" w:name="_Toc293321640"/>
                        <w:r>
                          <w:t xml:space="preserve">Abbildung </w:t>
                        </w:r>
                        <w:fldSimple w:instr=" SEQ Abbildung \* ARABIC ">
                          <w:r w:rsidR="00CF2AB9">
                            <w:rPr>
                              <w:noProof/>
                            </w:rPr>
                            <w:t>9</w:t>
                          </w:r>
                        </w:fldSimple>
                        <w:r>
                          <w:t xml:space="preserve"> - Allgemeine Fehlermeldung Rails-Server</w:t>
                        </w:r>
                        <w:bookmarkEnd w:id="45"/>
                        <w:bookmarkEnd w:id="46"/>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4B7BF0" w:rsidRPr="0075430D" w:rsidRDefault="004B7BF0" w:rsidP="001B0404">
                              <w:pPr>
                                <w:pStyle w:val="Beschriftung"/>
                                <w:rPr>
                                  <w:noProof/>
                                  <w:sz w:val="20"/>
                                  <w:szCs w:val="20"/>
                                </w:rPr>
                              </w:pPr>
                              <w:bookmarkStart w:id="41" w:name="_Toc293321641"/>
                              <w:r>
                                <w:t xml:space="preserve">Abbildung </w:t>
                              </w:r>
                              <w:r w:rsidR="00F81C1F">
                                <w:fldChar w:fldCharType="begin"/>
                              </w:r>
                              <w:r w:rsidR="00F81C1F">
                                <w:instrText xml:space="preserve"> SEQ Abbildung \* ARABIC </w:instrText>
                              </w:r>
                              <w:r w:rsidR="00F81C1F">
                                <w:fldChar w:fldCharType="separate"/>
                              </w:r>
                              <w:r w:rsidR="00CF2AB9">
                                <w:rPr>
                                  <w:noProof/>
                                </w:rPr>
                                <w:t>10</w:t>
                              </w:r>
                              <w:r w:rsidR="00F81C1F">
                                <w:rPr>
                                  <w:noProof/>
                                </w:rPr>
                                <w:fldChar w:fldCharType="end"/>
                              </w:r>
                              <w:r>
                                <w:t xml:space="preserve"> - Logeintrag unter </w:t>
                              </w:r>
                              <w:proofErr w:type="spellStart"/>
                              <w:r>
                                <w:t>Rails</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3"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4B7BF0" w:rsidRPr="0075430D" w:rsidRDefault="004B7BF0" w:rsidP="001B0404">
                        <w:pPr>
                          <w:pStyle w:val="Beschriftung"/>
                          <w:rPr>
                            <w:noProof/>
                            <w:sz w:val="20"/>
                            <w:szCs w:val="20"/>
                          </w:rPr>
                        </w:pPr>
                        <w:bookmarkStart w:id="48" w:name="_Toc293321641"/>
                        <w:r>
                          <w:t xml:space="preserve">Abbildung </w:t>
                        </w:r>
                        <w:fldSimple w:instr=" SEQ Abbildung \* ARABIC ">
                          <w:r w:rsidR="00CF2AB9">
                            <w:rPr>
                              <w:noProof/>
                            </w:rPr>
                            <w:t>10</w:t>
                          </w:r>
                        </w:fldSimple>
                        <w:r>
                          <w:t xml:space="preserve"> - Logeintrag unter Rails</w:t>
                        </w:r>
                        <w:bookmarkEnd w:id="48"/>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4B7BF0" w:rsidRPr="00FF5528" w:rsidRDefault="004B7BF0" w:rsidP="00BE07BE">
                              <w:pPr>
                                <w:pStyle w:val="Beschriftung"/>
                                <w:rPr>
                                  <w:noProof/>
                                  <w:sz w:val="20"/>
                                  <w:szCs w:val="20"/>
                                </w:rPr>
                              </w:pPr>
                              <w:bookmarkStart w:id="42" w:name="_Toc293321642"/>
                              <w:r>
                                <w:t xml:space="preserve">Abbildung </w:t>
                              </w:r>
                              <w:r w:rsidR="00F81C1F">
                                <w:fldChar w:fldCharType="begin"/>
                              </w:r>
                              <w:r w:rsidR="00F81C1F">
                                <w:instrText xml:space="preserve"> SEQ Abbildung \* ARABIC </w:instrText>
                              </w:r>
                              <w:r w:rsidR="00F81C1F">
                                <w:fldChar w:fldCharType="separate"/>
                              </w:r>
                              <w:r w:rsidR="00CF2AB9">
                                <w:rPr>
                                  <w:noProof/>
                                </w:rPr>
                                <w:t>11</w:t>
                              </w:r>
                              <w:r w:rsidR="00F81C1F">
                                <w:rPr>
                                  <w:noProof/>
                                </w:rPr>
                                <w:fldChar w:fldCharType="end"/>
                              </w:r>
                              <w:r>
                                <w:t xml:space="preserve"> - Fehlerbericht von Ruby-Server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5"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4B7BF0" w:rsidRPr="00FF5528" w:rsidRDefault="004B7BF0" w:rsidP="00BE07BE">
                        <w:pPr>
                          <w:pStyle w:val="Beschriftung"/>
                          <w:rPr>
                            <w:noProof/>
                            <w:sz w:val="20"/>
                            <w:szCs w:val="20"/>
                          </w:rPr>
                        </w:pPr>
                        <w:bookmarkStart w:id="50" w:name="_Toc293321642"/>
                        <w:r>
                          <w:t xml:space="preserve">Abbildung </w:t>
                        </w:r>
                        <w:fldSimple w:instr=" SEQ Abbildung \* ARABIC ">
                          <w:r w:rsidR="00CF2AB9">
                            <w:rPr>
                              <w:noProof/>
                            </w:rPr>
                            <w:t>11</w:t>
                          </w:r>
                        </w:fldSimple>
                        <w:r>
                          <w:t xml:space="preserve"> - Fehlerbericht von Ruby-Server</w:t>
                        </w:r>
                        <w:bookmarkEnd w:id="50"/>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43" w:name="_Toc293321539"/>
      <w:proofErr w:type="spellStart"/>
      <w:r w:rsidRPr="00B7096A">
        <w:lastRenderedPageBreak/>
        <w:t>Android</w:t>
      </w:r>
      <w:bookmarkEnd w:id="4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44" w:name="_Ref293347053"/>
      <w:r w:rsidRPr="00B7096A">
        <w:t>Null-</w:t>
      </w:r>
      <w:proofErr w:type="spellStart"/>
      <w:r w:rsidRPr="00B7096A">
        <w:t>Object</w:t>
      </w:r>
      <w:bookmarkEnd w:id="44"/>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4B7BF0" w:rsidRPr="007E0AB9" w:rsidRDefault="004B7BF0" w:rsidP="00E6789A">
                              <w:pPr>
                                <w:pStyle w:val="Beschriftung"/>
                                <w:rPr>
                                  <w:noProof/>
                                  <w:sz w:val="20"/>
                                  <w:szCs w:val="20"/>
                                </w:rPr>
                              </w:pPr>
                              <w:bookmarkStart w:id="45" w:name="_Toc293321643"/>
                              <w:r>
                                <w:t xml:space="preserve">Abbildung </w:t>
                              </w:r>
                              <w:r w:rsidR="00F81C1F">
                                <w:fldChar w:fldCharType="begin"/>
                              </w:r>
                              <w:r w:rsidR="00F81C1F">
                                <w:instrText xml:space="preserve"> SEQ Abbildung \* ARABIC </w:instrText>
                              </w:r>
                              <w:r w:rsidR="00F81C1F">
                                <w:fldChar w:fldCharType="separate"/>
                              </w:r>
                              <w:r w:rsidR="00CF2AB9">
                                <w:rPr>
                                  <w:noProof/>
                                </w:rPr>
                                <w:t>12</w:t>
                              </w:r>
                              <w:r w:rsidR="00F81C1F">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7"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4B7BF0" w:rsidRPr="007E0AB9" w:rsidRDefault="004B7BF0" w:rsidP="00E6789A">
                        <w:pPr>
                          <w:pStyle w:val="Beschriftung"/>
                          <w:rPr>
                            <w:noProof/>
                            <w:sz w:val="20"/>
                            <w:szCs w:val="20"/>
                          </w:rPr>
                        </w:pPr>
                        <w:bookmarkStart w:id="54" w:name="_Toc293321643"/>
                        <w:r>
                          <w:t xml:space="preserve">Abbildung </w:t>
                        </w:r>
                        <w:fldSimple w:instr=" SEQ Abbildung \* ARABIC ">
                          <w:r w:rsidR="00CF2AB9">
                            <w:rPr>
                              <w:noProof/>
                            </w:rPr>
                            <w:t>12</w:t>
                          </w:r>
                        </w:fldSimple>
                        <w:r>
                          <w:t xml:space="preserve"> </w:t>
                        </w:r>
                        <w:r w:rsidRPr="00C91E06">
                          <w:t>- Null Object Pattern für LocationListener</w:t>
                        </w:r>
                        <w:bookmarkEnd w:id="54"/>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46" w:name="_Ref293346809"/>
      <w:r w:rsidRPr="00B7096A">
        <w:lastRenderedPageBreak/>
        <w:t>Polymorphismus</w:t>
      </w:r>
      <w:bookmarkEnd w:id="46"/>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4B7BF0" w:rsidRPr="00EF0BB8" w:rsidRDefault="004B7BF0" w:rsidP="00F56B1C">
                              <w:pPr>
                                <w:pStyle w:val="Beschriftung"/>
                                <w:rPr>
                                  <w:noProof/>
                                  <w:sz w:val="20"/>
                                  <w:szCs w:val="20"/>
                                </w:rPr>
                              </w:pPr>
                              <w:bookmarkStart w:id="47" w:name="_Toc293321644"/>
                              <w:r>
                                <w:t xml:space="preserve">Abbildung </w:t>
                              </w:r>
                              <w:r w:rsidR="00F81C1F">
                                <w:fldChar w:fldCharType="begin"/>
                              </w:r>
                              <w:r w:rsidR="00F81C1F">
                                <w:instrText xml:space="preserve"> SEQ Abbildung \* ARABIC </w:instrText>
                              </w:r>
                              <w:r w:rsidR="00F81C1F">
                                <w:fldChar w:fldCharType="separate"/>
                              </w:r>
                              <w:r w:rsidR="00CF2AB9">
                                <w:rPr>
                                  <w:noProof/>
                                </w:rPr>
                                <w:t>13</w:t>
                              </w:r>
                              <w:r w:rsidR="00F81C1F">
                                <w:rPr>
                                  <w:noProof/>
                                </w:rPr>
                                <w:fldChar w:fldCharType="end"/>
                              </w:r>
                              <w:r>
                                <w:t xml:space="preserve"> - Interface </w:t>
                              </w:r>
                              <w:proofErr w:type="spellStart"/>
                              <w:r>
                                <w:t>Transmittable</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9"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4B7BF0" w:rsidRPr="00EF0BB8" w:rsidRDefault="004B7BF0" w:rsidP="00F56B1C">
                        <w:pPr>
                          <w:pStyle w:val="Beschriftung"/>
                          <w:rPr>
                            <w:noProof/>
                            <w:sz w:val="20"/>
                            <w:szCs w:val="20"/>
                          </w:rPr>
                        </w:pPr>
                        <w:bookmarkStart w:id="57" w:name="_Toc293321644"/>
                        <w:r>
                          <w:t xml:space="preserve">Abbildung </w:t>
                        </w:r>
                        <w:fldSimple w:instr=" SEQ Abbildung \* ARABIC ">
                          <w:r w:rsidR="00CF2AB9">
                            <w:rPr>
                              <w:noProof/>
                            </w:rPr>
                            <w:t>13</w:t>
                          </w:r>
                        </w:fldSimple>
                        <w:r>
                          <w:t xml:space="preserve"> - Interface Transmittable</w:t>
                        </w:r>
                        <w:bookmarkEnd w:id="57"/>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xml:space="preserve">- Verwendung Interface </w:t>
      </w:r>
      <w:proofErr w:type="spellStart"/>
      <w:r w:rsidR="009E49AC"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48" w:name="_Ref293201055"/>
      <w:bookmarkStart w:id="49" w:name="_Toc293321645"/>
      <w:r>
        <w:t xml:space="preserve">Abbildung </w:t>
      </w:r>
      <w:r w:rsidR="00F81C1F">
        <w:fldChar w:fldCharType="begin"/>
      </w:r>
      <w:r w:rsidR="00F81C1F">
        <w:instrText xml:space="preserve"> SEQ Abbildu</w:instrText>
      </w:r>
      <w:r w:rsidR="00F81C1F">
        <w:instrText xml:space="preserve">ng \* ARABIC </w:instrText>
      </w:r>
      <w:r w:rsidR="00F81C1F">
        <w:fldChar w:fldCharType="separate"/>
      </w:r>
      <w:r w:rsidR="00CF2AB9">
        <w:rPr>
          <w:noProof/>
        </w:rPr>
        <w:t>14</w:t>
      </w:r>
      <w:r w:rsidR="00F81C1F">
        <w:rPr>
          <w:noProof/>
        </w:rPr>
        <w:fldChar w:fldCharType="end"/>
      </w:r>
      <w:r>
        <w:t xml:space="preserve"> </w:t>
      </w:r>
      <w:r w:rsidRPr="008F245A">
        <w:t xml:space="preserve">- Verwendung Interface </w:t>
      </w:r>
      <w:proofErr w:type="spellStart"/>
      <w:r w:rsidRPr="008F245A">
        <w:t>Transmittable</w:t>
      </w:r>
      <w:bookmarkEnd w:id="48"/>
      <w:bookmarkEnd w:id="49"/>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50" w:name="_Toc293321646"/>
      <w:r>
        <w:t xml:space="preserve">Abbildung </w:t>
      </w:r>
      <w:r w:rsidR="00F81C1F">
        <w:fldChar w:fldCharType="begin"/>
      </w:r>
      <w:r w:rsidR="00F81C1F">
        <w:instrText xml:space="preserve"> SEQ Abbildung \* ARABIC </w:instrText>
      </w:r>
      <w:r w:rsidR="00F81C1F">
        <w:fldChar w:fldCharType="separate"/>
      </w:r>
      <w:r w:rsidR="00CF2AB9">
        <w:rPr>
          <w:noProof/>
        </w:rPr>
        <w:t>15</w:t>
      </w:r>
      <w:r w:rsidR="00F81C1F">
        <w:rPr>
          <w:noProof/>
        </w:rPr>
        <w:fldChar w:fldCharType="end"/>
      </w:r>
      <w:r>
        <w:t xml:space="preserve"> - Try Catch Konstrukt (Error Handling)</w:t>
      </w:r>
      <w:bookmarkEnd w:id="50"/>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4B7BF0" w:rsidRPr="000500D7" w:rsidRDefault="004B7BF0" w:rsidP="00013A58">
                                <w:pPr>
                                  <w:pStyle w:val="Beschriftung"/>
                                  <w:rPr>
                                    <w:noProof/>
                                    <w:sz w:val="20"/>
                                    <w:szCs w:val="20"/>
                                  </w:rPr>
                                </w:pPr>
                                <w:bookmarkStart w:id="51" w:name="_Toc293321647"/>
                                <w:r>
                                  <w:t xml:space="preserve">Abbildung </w:t>
                                </w:r>
                                <w:r w:rsidR="00F81C1F">
                                  <w:fldChar w:fldCharType="begin"/>
                                </w:r>
                                <w:r w:rsidR="00F81C1F">
                                  <w:instrText xml:space="preserve"> SEQ Abbildung \* ARABIC </w:instrText>
                                </w:r>
                                <w:r w:rsidR="00F81C1F">
                                  <w:fldChar w:fldCharType="separate"/>
                                </w:r>
                                <w:r w:rsidR="00CF2AB9">
                                  <w:rPr>
                                    <w:noProof/>
                                  </w:rPr>
                                  <w:t>16</w:t>
                                </w:r>
                                <w:r w:rsidR="00F81C1F">
                                  <w:rPr>
                                    <w:noProof/>
                                  </w:rPr>
                                  <w:fldChar w:fldCharType="end"/>
                                </w:r>
                                <w:r>
                                  <w:t xml:space="preserve"> </w:t>
                                </w:r>
                                <w:r w:rsidRPr="002A0C89">
                                  <w:t xml:space="preserve">- Logeinträge anzeigen mit </w:t>
                                </w:r>
                                <w:proofErr w:type="spellStart"/>
                                <w:r w:rsidRPr="002A0C89">
                                  <w:t>LogCat</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4B7BF0" w:rsidRDefault="004B7BF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5"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4B7BF0" w:rsidRPr="000500D7" w:rsidRDefault="004B7BF0" w:rsidP="00013A58">
                          <w:pPr>
                            <w:pStyle w:val="Beschriftung"/>
                            <w:rPr>
                              <w:noProof/>
                              <w:sz w:val="20"/>
                              <w:szCs w:val="20"/>
                            </w:rPr>
                          </w:pPr>
                          <w:bookmarkStart w:id="62" w:name="_Toc293321647"/>
                          <w:r>
                            <w:t xml:space="preserve">Abbildung </w:t>
                          </w:r>
                          <w:fldSimple w:instr=" SEQ Abbildung \* ARABIC ">
                            <w:r w:rsidR="00CF2AB9">
                              <w:rPr>
                                <w:noProof/>
                              </w:rPr>
                              <w:t>16</w:t>
                            </w:r>
                          </w:fldSimple>
                          <w:r>
                            <w:t xml:space="preserve"> </w:t>
                          </w:r>
                          <w:r w:rsidRPr="002A0C89">
                            <w:t>- Logeinträge anzeigen mit LogCat</w:t>
                          </w:r>
                          <w:bookmarkEnd w:id="6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4B7BF0" w:rsidRDefault="004B7BF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52" w:name="_Ref293200898"/>
      <w:bookmarkStart w:id="53" w:name="_Ref293200910"/>
      <w:bookmarkStart w:id="54" w:name="_Toc293321540"/>
      <w:r>
        <w:lastRenderedPageBreak/>
        <w:t>Beschreibung der Packages</w:t>
      </w:r>
      <w:bookmarkEnd w:id="52"/>
      <w:bookmarkEnd w:id="53"/>
      <w:bookmarkEnd w:id="54"/>
    </w:p>
    <w:p w14:paraId="29337925" w14:textId="77777777" w:rsidR="00B9663B" w:rsidRDefault="00B9663B" w:rsidP="00B9663B">
      <w:bookmarkStart w:id="55"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w:t>
      </w:r>
      <w:proofErr w:type="spellStart"/>
      <w:r>
        <w:t>JavaDoc</w:t>
      </w:r>
      <w:proofErr w:type="spellEnd"/>
      <w:r>
        <w:t xml:space="preserve">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xml:space="preserve">: Besserer Verweis auf </w:t>
      </w:r>
      <w:proofErr w:type="spellStart"/>
      <w:r>
        <w:t>JavaDoc</w:t>
      </w:r>
      <w:proofErr w:type="spellEnd"/>
    </w:p>
    <w:p w14:paraId="0CAE37EE" w14:textId="79056AA4" w:rsidR="00135CF3" w:rsidRDefault="00BA21BF" w:rsidP="00135CF3">
      <w:pPr>
        <w:pStyle w:val="berschrift2"/>
      </w:pPr>
      <w:r>
        <w:t>I</w:t>
      </w:r>
      <w:r w:rsidR="007A0295">
        <w:t>nterfaces</w:t>
      </w:r>
      <w:bookmarkEnd w:id="55"/>
    </w:p>
    <w:p w14:paraId="12A468AD" w14:textId="77777777" w:rsidR="001527CA" w:rsidRDefault="001527CA" w:rsidP="001527CA">
      <w:pPr>
        <w:pStyle w:val="berschrift3"/>
      </w:pPr>
      <w:bookmarkStart w:id="56" w:name="_Toc293321542"/>
      <w:r>
        <w:t>Beschreibung</w:t>
      </w:r>
      <w:bookmarkEnd w:id="56"/>
    </w:p>
    <w:p w14:paraId="4A612666" w14:textId="77777777" w:rsidR="00B9663B" w:rsidRPr="00172EE4" w:rsidRDefault="00B9663B" w:rsidP="00B9663B">
      <w:bookmarkStart w:id="57" w:name="_Toc293321543"/>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r>
        <w:t>Klassenstruktur</w:t>
      </w:r>
      <w:bookmarkEnd w:id="57"/>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6"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58" w:name="_Toc293247003"/>
      <w:bookmarkStart w:id="59" w:name="_Toc293321648"/>
      <w:r>
        <w:t xml:space="preserve">Abbildung </w:t>
      </w:r>
      <w:r w:rsidR="00F81C1F">
        <w:fldChar w:fldCharType="begin"/>
      </w:r>
      <w:r w:rsidR="00F81C1F">
        <w:instrText xml:space="preserve"> SEQ Abbildung \* ARABIC </w:instrText>
      </w:r>
      <w:r w:rsidR="00F81C1F">
        <w:fldChar w:fldCharType="separate"/>
      </w:r>
      <w:r w:rsidR="00CF2AB9">
        <w:rPr>
          <w:noProof/>
        </w:rPr>
        <w:t>17</w:t>
      </w:r>
      <w:r w:rsidR="00F81C1F">
        <w:rPr>
          <w:noProof/>
        </w:rPr>
        <w:fldChar w:fldCharType="end"/>
      </w:r>
      <w:r>
        <w:t xml:space="preserve"> – Klassenstruktur Package </w:t>
      </w:r>
      <w:proofErr w:type="spellStart"/>
      <w:r>
        <w:t>interfaces</w:t>
      </w:r>
      <w:bookmarkEnd w:id="58"/>
      <w:bookmarkEnd w:id="59"/>
      <w:proofErr w:type="spellEnd"/>
    </w:p>
    <w:p w14:paraId="17D56D8C" w14:textId="77777777" w:rsidR="00135CF3" w:rsidRDefault="00135CF3" w:rsidP="00135CF3">
      <w:pPr>
        <w:pStyle w:val="berschrift3"/>
      </w:pPr>
      <w:bookmarkStart w:id="60" w:name="_Toc293321544"/>
      <w:r>
        <w:t>Architekturkonzepte für Package (falls vorhanden)</w:t>
      </w:r>
      <w:bookmarkEnd w:id="60"/>
    </w:p>
    <w:p w14:paraId="4DE777F8" w14:textId="47762103" w:rsidR="00197BAF" w:rsidRPr="00197BAF" w:rsidRDefault="00197BAF" w:rsidP="00197BAF">
      <w:r>
        <w:t xml:space="preserve">Die Interfaces beruhen auf dem Konzept des Polymorphismus </w:t>
      </w:r>
      <w:r w:rsidR="005D4DF1">
        <w:t>welches</w:t>
      </w:r>
      <w:r>
        <w:t xml:space="preserve">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4A15B4E8" w14:textId="77777777" w:rsidR="00135CF3" w:rsidRDefault="00135CF3" w:rsidP="00135CF3">
      <w:pPr>
        <w:pStyle w:val="berschrift3"/>
      </w:pPr>
      <w:bookmarkStart w:id="61" w:name="_Toc293321545"/>
      <w:r>
        <w:t>Klassenspezifikationen</w:t>
      </w:r>
      <w:bookmarkEnd w:id="61"/>
    </w:p>
    <w:p w14:paraId="0D68E03D" w14:textId="77777777" w:rsidR="00855AB5" w:rsidRDefault="00855AB5" w:rsidP="00855AB5">
      <w:pPr>
        <w:pStyle w:val="berschrift4"/>
      </w:pPr>
      <w:bookmarkStart w:id="62" w:name="_Ref293075122"/>
      <w:proofErr w:type="spellStart"/>
      <w:r>
        <w:t>C</w:t>
      </w:r>
      <w:r w:rsidR="00E22E5F">
        <w:t>on</w:t>
      </w:r>
      <w:r>
        <w:t>firmable</w:t>
      </w:r>
      <w:bookmarkEnd w:id="62"/>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63" w:name="_Ref293075004"/>
      <w:r>
        <w:br w:type="page"/>
      </w:r>
    </w:p>
    <w:p w14:paraId="06F22437" w14:textId="68D8BA8D" w:rsidR="00855AB5" w:rsidRDefault="00855AB5" w:rsidP="00855AB5">
      <w:pPr>
        <w:pStyle w:val="berschrift4"/>
      </w:pPr>
      <w:proofErr w:type="spellStart"/>
      <w:r>
        <w:lastRenderedPageBreak/>
        <w:t>Receivable</w:t>
      </w:r>
      <w:bookmarkEnd w:id="63"/>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64" w:name="_Ref293075145"/>
      <w:proofErr w:type="spellStart"/>
      <w:r>
        <w:t>Transmittable</w:t>
      </w:r>
      <w:bookmarkEnd w:id="64"/>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65" w:name="_Toc293321546"/>
      <w:r>
        <w:t>N</w:t>
      </w:r>
      <w:r w:rsidR="007576BF">
        <w:t>etwork</w:t>
      </w:r>
      <w:bookmarkEnd w:id="65"/>
    </w:p>
    <w:p w14:paraId="7F096020" w14:textId="77777777" w:rsidR="00172EE4" w:rsidRDefault="00172EE4" w:rsidP="00172EE4">
      <w:pPr>
        <w:pStyle w:val="berschrift3"/>
      </w:pPr>
      <w:bookmarkStart w:id="66" w:name="_Toc293321547"/>
      <w:r>
        <w:t>Beschreibung</w:t>
      </w:r>
      <w:bookmarkEnd w:id="66"/>
    </w:p>
    <w:p w14:paraId="20A2F819" w14:textId="77777777" w:rsidR="00F6300B" w:rsidRPr="00172EE4" w:rsidRDefault="00F6300B" w:rsidP="00F6300B">
      <w:bookmarkStart w:id="67" w:name="_Toc293321548"/>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r>
        <w:t>Klassenstruktur</w:t>
      </w:r>
      <w:bookmarkEnd w:id="67"/>
    </w:p>
    <w:p w14:paraId="3962201E" w14:textId="77777777" w:rsidR="00C91A5A" w:rsidRDefault="00C91A5A" w:rsidP="00C91A5A">
      <w:pPr>
        <w:keepNext/>
      </w:pPr>
      <w:r>
        <w:rPr>
          <w:noProof/>
          <w:lang w:eastAsia="de-CH"/>
        </w:rPr>
        <w:drawing>
          <wp:inline distT="0" distB="0" distL="0" distR="0" wp14:anchorId="60685C67" wp14:editId="0F72FE67">
            <wp:extent cx="5823248" cy="1272209"/>
            <wp:effectExtent l="0" t="0" r="635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7">
                      <a:extLst>
                        <a:ext uri="{28A0092B-C50C-407E-A947-70E740481C1C}">
                          <a14:useLocalDpi xmlns:a14="http://schemas.microsoft.com/office/drawing/2010/main" val="0"/>
                        </a:ext>
                      </a:extLst>
                    </a:blip>
                    <a:stretch>
                      <a:fillRect/>
                    </a:stretch>
                  </pic:blipFill>
                  <pic:spPr>
                    <a:xfrm>
                      <a:off x="0" y="0"/>
                      <a:ext cx="5830058" cy="1273697"/>
                    </a:xfrm>
                    <a:prstGeom prst="rect">
                      <a:avLst/>
                    </a:prstGeom>
                  </pic:spPr>
                </pic:pic>
              </a:graphicData>
            </a:graphic>
          </wp:inline>
        </w:drawing>
      </w:r>
    </w:p>
    <w:p w14:paraId="56E8BB31" w14:textId="0CAD0D02" w:rsidR="00C91A5A" w:rsidRPr="00C91A5A" w:rsidRDefault="00C91A5A" w:rsidP="00C91A5A">
      <w:pPr>
        <w:pStyle w:val="Beschriftung"/>
      </w:pPr>
      <w:bookmarkStart w:id="68" w:name="_Toc293247004"/>
      <w:bookmarkStart w:id="69" w:name="_Toc293321649"/>
      <w:r>
        <w:t xml:space="preserve">Abbildung </w:t>
      </w:r>
      <w:r w:rsidR="00F81C1F">
        <w:fldChar w:fldCharType="begin"/>
      </w:r>
      <w:r w:rsidR="00F81C1F">
        <w:instrText xml:space="preserve"> SEQ Abbildung \* ARABIC </w:instrText>
      </w:r>
      <w:r w:rsidR="00F81C1F">
        <w:fldChar w:fldCharType="separate"/>
      </w:r>
      <w:r w:rsidR="00CF2AB9">
        <w:rPr>
          <w:noProof/>
        </w:rPr>
        <w:t>18</w:t>
      </w:r>
      <w:r w:rsidR="00F81C1F">
        <w:rPr>
          <w:noProof/>
        </w:rPr>
        <w:fldChar w:fldCharType="end"/>
      </w:r>
      <w:r>
        <w:t xml:space="preserve"> - Klassenstruktur Package </w:t>
      </w:r>
      <w:proofErr w:type="spellStart"/>
      <w:r>
        <w:t>network</w:t>
      </w:r>
      <w:bookmarkEnd w:id="68"/>
      <w:bookmarkEnd w:id="69"/>
      <w:proofErr w:type="spellEnd"/>
    </w:p>
    <w:p w14:paraId="38D316CF" w14:textId="77777777" w:rsidR="00135CF3" w:rsidRDefault="00135CF3" w:rsidP="00135CF3">
      <w:pPr>
        <w:pStyle w:val="berschrift3"/>
      </w:pPr>
      <w:bookmarkStart w:id="70" w:name="_Toc293321549"/>
      <w:r>
        <w:t>Architekturkonzepte für Package (falls vorhanden)</w:t>
      </w:r>
      <w:bookmarkEnd w:id="70"/>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71" w:name="_Toc293321550"/>
      <w:r>
        <w:lastRenderedPageBreak/>
        <w:t>Klassenspezifikationen</w:t>
      </w:r>
      <w:bookmarkEnd w:id="71"/>
    </w:p>
    <w:p w14:paraId="2DF53786" w14:textId="77777777" w:rsidR="00135CF3" w:rsidRDefault="00D175B8" w:rsidP="00135CF3">
      <w:r>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72" w:name="_Toc293321551"/>
      <w:r>
        <w:t>Interaktionen innerhalb Package (falls sinnvoll)</w:t>
      </w:r>
      <w:bookmarkEnd w:id="72"/>
    </w:p>
    <w:p w14:paraId="55FEF7F9" w14:textId="77777777" w:rsidR="0015308D" w:rsidRPr="0015308D" w:rsidRDefault="0015308D" w:rsidP="0015308D"/>
    <w:p w14:paraId="317BE67F" w14:textId="454580E9" w:rsidR="00135CF3" w:rsidRDefault="006C7D8C" w:rsidP="00135CF3">
      <w:pPr>
        <w:pStyle w:val="berschrift2"/>
      </w:pPr>
      <w:bookmarkStart w:id="73" w:name="_Toc293321552"/>
      <w:r>
        <w:t>M</w:t>
      </w:r>
      <w:r w:rsidR="002A48C6">
        <w:t>odels</w:t>
      </w:r>
      <w:bookmarkEnd w:id="73"/>
    </w:p>
    <w:p w14:paraId="79466435" w14:textId="77777777" w:rsidR="00E23DBD" w:rsidRDefault="00E23DBD" w:rsidP="00E23DBD">
      <w:pPr>
        <w:pStyle w:val="berschrift3"/>
      </w:pPr>
      <w:bookmarkStart w:id="74" w:name="_Toc293321553"/>
      <w:r>
        <w:t>Beschreibung</w:t>
      </w:r>
      <w:bookmarkEnd w:id="74"/>
    </w:p>
    <w:p w14:paraId="5D5BCDB5" w14:textId="77777777" w:rsidR="005E199A" w:rsidRDefault="005E199A" w:rsidP="005E199A">
      <w:bookmarkStart w:id="75" w:name="_Toc293321554"/>
      <w:r>
        <w:t>Im Package „</w:t>
      </w:r>
      <w:proofErr w:type="spellStart"/>
      <w:r>
        <w:t>models</w:t>
      </w:r>
      <w:proofErr w:type="spellEnd"/>
      <w:r>
        <w:t xml:space="preserve">“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75"/>
    </w:p>
    <w:p w14:paraId="43C73032" w14:textId="77777777" w:rsidR="00216309" w:rsidRDefault="00216309" w:rsidP="00216309">
      <w:pPr>
        <w:keepNext/>
      </w:pPr>
      <w:r>
        <w:rPr>
          <w:noProof/>
          <w:lang w:eastAsia="de-CH"/>
        </w:rPr>
        <w:drawing>
          <wp:inline distT="0" distB="0" distL="0" distR="0" wp14:anchorId="0E4409CB" wp14:editId="78292BF3">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76" w:name="_Toc293247005"/>
      <w:bookmarkStart w:id="77" w:name="_Toc293321650"/>
      <w:r>
        <w:t xml:space="preserve">Abbildung </w:t>
      </w:r>
      <w:r w:rsidR="00F81C1F">
        <w:fldChar w:fldCharType="begin"/>
      </w:r>
      <w:r w:rsidR="00F81C1F">
        <w:instrText xml:space="preserve"> SEQ Abbildung \* ARABIC </w:instrText>
      </w:r>
      <w:r w:rsidR="00F81C1F">
        <w:fldChar w:fldCharType="separate"/>
      </w:r>
      <w:r w:rsidR="00CF2AB9">
        <w:rPr>
          <w:noProof/>
        </w:rPr>
        <w:t>19</w:t>
      </w:r>
      <w:r w:rsidR="00F81C1F">
        <w:rPr>
          <w:noProof/>
        </w:rPr>
        <w:fldChar w:fldCharType="end"/>
      </w:r>
      <w:r>
        <w:t xml:space="preserve"> - Klassenstruktur Package </w:t>
      </w:r>
      <w:proofErr w:type="spellStart"/>
      <w:r>
        <w:t>models</w:t>
      </w:r>
      <w:bookmarkEnd w:id="76"/>
      <w:bookmarkEnd w:id="77"/>
      <w:proofErr w:type="spellEnd"/>
    </w:p>
    <w:p w14:paraId="1508286C" w14:textId="77777777" w:rsidR="00216309" w:rsidRPr="00216309" w:rsidRDefault="00216309" w:rsidP="00216309"/>
    <w:p w14:paraId="104E7F58" w14:textId="77777777" w:rsidR="00135CF3" w:rsidRDefault="00135CF3" w:rsidP="00135CF3">
      <w:pPr>
        <w:pStyle w:val="berschrift3"/>
      </w:pPr>
      <w:bookmarkStart w:id="78" w:name="_Toc293321555"/>
      <w:r>
        <w:t>Architekturkonzepte für Package (falls vorhanden)</w:t>
      </w:r>
      <w:bookmarkEnd w:id="78"/>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79" w:name="_Toc293321556"/>
      <w:r>
        <w:t>Klassenspezifikationen</w:t>
      </w:r>
      <w:bookmarkEnd w:id="79"/>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80" w:name="_Toc293321557"/>
      <w:r>
        <w:t>Interaktionen innerhalb Package (falls sinnvoll)</w:t>
      </w:r>
      <w:bookmarkEnd w:id="80"/>
    </w:p>
    <w:p w14:paraId="343299A5" w14:textId="48249E37" w:rsidR="0013069F" w:rsidRDefault="006F0B66" w:rsidP="0013069F">
      <w:pPr>
        <w:pStyle w:val="berschrift2"/>
      </w:pPr>
      <w:bookmarkStart w:id="81" w:name="_Toc293321558"/>
      <w:r>
        <w:t>D</w:t>
      </w:r>
      <w:r w:rsidR="003E2AE2">
        <w:t>atabase</w:t>
      </w:r>
      <w:bookmarkEnd w:id="81"/>
    </w:p>
    <w:p w14:paraId="143D3047" w14:textId="77777777" w:rsidR="000257C2" w:rsidRDefault="000257C2" w:rsidP="000257C2">
      <w:pPr>
        <w:pStyle w:val="berschrift3"/>
      </w:pPr>
      <w:bookmarkStart w:id="82" w:name="_Toc293321559"/>
      <w:r>
        <w:t>Beschreibung</w:t>
      </w:r>
      <w:bookmarkEnd w:id="82"/>
    </w:p>
    <w:p w14:paraId="49FC7A1A" w14:textId="77777777" w:rsidR="00C60B1E" w:rsidRPr="000257C2" w:rsidRDefault="00C60B1E" w:rsidP="00C60B1E">
      <w:bookmarkStart w:id="83" w:name="_Toc293321560"/>
      <w:r>
        <w:lastRenderedPageBreak/>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83"/>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9"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84" w:name="_Toc293247006"/>
      <w:bookmarkStart w:id="85" w:name="_Toc293321651"/>
      <w:r>
        <w:t xml:space="preserve">Abbildung </w:t>
      </w:r>
      <w:r w:rsidR="00F81C1F">
        <w:fldChar w:fldCharType="begin"/>
      </w:r>
      <w:r w:rsidR="00F81C1F">
        <w:instrText xml:space="preserve"> SEQ Abbildung \* ARABIC </w:instrText>
      </w:r>
      <w:r w:rsidR="00F81C1F">
        <w:fldChar w:fldCharType="separate"/>
      </w:r>
      <w:r w:rsidR="00CF2AB9">
        <w:rPr>
          <w:noProof/>
        </w:rPr>
        <w:t>20</w:t>
      </w:r>
      <w:r w:rsidR="00F81C1F">
        <w:rPr>
          <w:noProof/>
        </w:rPr>
        <w:fldChar w:fldCharType="end"/>
      </w:r>
      <w:r>
        <w:t xml:space="preserve"> - Klassenstruktur Package </w:t>
      </w:r>
      <w:proofErr w:type="spellStart"/>
      <w:r>
        <w:t>database</w:t>
      </w:r>
      <w:bookmarkEnd w:id="84"/>
      <w:bookmarkEnd w:id="85"/>
      <w:proofErr w:type="spellEnd"/>
    </w:p>
    <w:p w14:paraId="4BCFB8CE" w14:textId="77777777" w:rsidR="0013069F" w:rsidRDefault="0013069F" w:rsidP="0013069F">
      <w:pPr>
        <w:pStyle w:val="berschrift3"/>
      </w:pPr>
      <w:bookmarkStart w:id="86" w:name="_Toc293321561"/>
      <w:r>
        <w:t>Architekturkonzepte für Package (falls vorhanden)</w:t>
      </w:r>
      <w:bookmarkEnd w:id="86"/>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87" w:name="_Toc293321562"/>
      <w:r>
        <w:t>Klassenspezifikationen</w:t>
      </w:r>
      <w:bookmarkEnd w:id="87"/>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88" w:name="_Toc293321563"/>
      <w:r>
        <w:t>Interaktionen innerhalb Package (falls sinnvoll)</w:t>
      </w:r>
      <w:bookmarkEnd w:id="88"/>
    </w:p>
    <w:p w14:paraId="713AB23A" w14:textId="77777777" w:rsidR="00D51FEE" w:rsidRDefault="00D51FEE" w:rsidP="00D51FEE">
      <w:pPr>
        <w:pStyle w:val="berschrift2"/>
      </w:pPr>
      <w:bookmarkStart w:id="89" w:name="_Toc293321564"/>
      <w:proofErr w:type="spellStart"/>
      <w:r>
        <w:t>Application</w:t>
      </w:r>
      <w:bookmarkEnd w:id="89"/>
      <w:proofErr w:type="spellEnd"/>
    </w:p>
    <w:p w14:paraId="73D43CD9" w14:textId="77777777" w:rsidR="00D51FEE" w:rsidRDefault="00D51FEE" w:rsidP="00D51FEE">
      <w:pPr>
        <w:pStyle w:val="berschrift3"/>
      </w:pPr>
      <w:bookmarkStart w:id="90" w:name="_Toc293321565"/>
      <w:r>
        <w:t>Beschreibung</w:t>
      </w:r>
      <w:bookmarkEnd w:id="90"/>
    </w:p>
    <w:p w14:paraId="248520E6" w14:textId="77777777" w:rsidR="00AE67EA" w:rsidRPr="00D0523C" w:rsidRDefault="00AE67EA" w:rsidP="00AE67EA">
      <w:bookmarkStart w:id="91" w:name="_Toc293321566"/>
      <w:r>
        <w:t>Das Package „</w:t>
      </w:r>
      <w:proofErr w:type="spellStart"/>
      <w:r>
        <w:t>application</w:t>
      </w:r>
      <w:proofErr w:type="spellEnd"/>
      <w:r>
        <w:t xml:space="preserve">“ dient der Beaufsichtigung des aktuellen Zustands der Applikation. Die schliesst die aktuelle Systemkonfiguration oder gespeicherte </w:t>
      </w:r>
      <w:proofErr w:type="spellStart"/>
      <w:r>
        <w:t>Logindaten</w:t>
      </w:r>
      <w:proofErr w:type="spellEnd"/>
      <w:r>
        <w:t xml:space="preserve"> ein.</w:t>
      </w:r>
    </w:p>
    <w:p w14:paraId="2283D52C" w14:textId="77777777" w:rsidR="00D51FEE" w:rsidRDefault="00D51FEE" w:rsidP="00D51FEE">
      <w:pPr>
        <w:pStyle w:val="berschrift3"/>
      </w:pPr>
      <w:r>
        <w:t>Klassenstruktur</w:t>
      </w:r>
      <w:bookmarkEnd w:id="91"/>
      <w:r w:rsidRPr="001A177D">
        <w:t xml:space="preserve"> </w:t>
      </w:r>
    </w:p>
    <w:p w14:paraId="3695CB68" w14:textId="77777777" w:rsidR="00D51FEE" w:rsidRDefault="00D51FEE" w:rsidP="00D51FEE">
      <w:pPr>
        <w:keepNext/>
      </w:pPr>
      <w:r>
        <w:rPr>
          <w:noProof/>
          <w:lang w:eastAsia="de-CH"/>
        </w:rPr>
        <w:lastRenderedPageBreak/>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50"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92" w:name="_Toc293247007"/>
      <w:bookmarkStart w:id="93" w:name="_Toc293321652"/>
      <w:r>
        <w:t xml:space="preserve">Abbildung </w:t>
      </w:r>
      <w:r w:rsidR="00F81C1F">
        <w:fldChar w:fldCharType="begin"/>
      </w:r>
      <w:r w:rsidR="00F81C1F">
        <w:instrText xml:space="preserve"> SEQ Abbildung \* ARABIC </w:instrText>
      </w:r>
      <w:r w:rsidR="00F81C1F">
        <w:fldChar w:fldCharType="separate"/>
      </w:r>
      <w:r w:rsidR="00CF2AB9">
        <w:rPr>
          <w:noProof/>
        </w:rPr>
        <w:t>21</w:t>
      </w:r>
      <w:r w:rsidR="00F81C1F">
        <w:rPr>
          <w:noProof/>
        </w:rPr>
        <w:fldChar w:fldCharType="end"/>
      </w:r>
      <w:r>
        <w:t xml:space="preserve"> - Klassenstruktur Package </w:t>
      </w:r>
      <w:proofErr w:type="spellStart"/>
      <w:r>
        <w:t>application</w:t>
      </w:r>
      <w:bookmarkEnd w:id="92"/>
      <w:bookmarkEnd w:id="93"/>
      <w:proofErr w:type="spellEnd"/>
    </w:p>
    <w:p w14:paraId="134EE85F" w14:textId="77777777" w:rsidR="00D51FEE" w:rsidRDefault="00D51FEE" w:rsidP="00D51FEE">
      <w:pPr>
        <w:pStyle w:val="berschrift3"/>
      </w:pPr>
      <w:bookmarkStart w:id="94" w:name="_Toc293321567"/>
      <w:r>
        <w:t>Architekturkonzepte für Package (falls vorhanden)</w:t>
      </w:r>
      <w:bookmarkEnd w:id="94"/>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95" w:name="_Toc293321568"/>
      <w:r>
        <w:t>Klassenspezifikationen</w:t>
      </w:r>
      <w:bookmarkEnd w:id="95"/>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 xml:space="preserve">o mit wesentlichen Attributen und Methoden (meist als </w:t>
      </w:r>
      <w:proofErr w:type="spellStart"/>
      <w:r>
        <w:t>Javadoc</w:t>
      </w:r>
      <w:proofErr w:type="spellEnd"/>
      <w:r>
        <w:t>)</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96" w:name="_Toc293321569"/>
      <w:r>
        <w:t>Interaktionen innerhalb Package (falls sinnvoll)</w:t>
      </w:r>
      <w:bookmarkEnd w:id="96"/>
    </w:p>
    <w:p w14:paraId="69635C76" w14:textId="77777777" w:rsidR="00D51FEE" w:rsidRPr="00D51FEE" w:rsidRDefault="00D51FEE" w:rsidP="00D51FEE"/>
    <w:p w14:paraId="71EBB8E7" w14:textId="502C20DF" w:rsidR="008A4B86" w:rsidRDefault="000524CF" w:rsidP="008A4B86">
      <w:pPr>
        <w:pStyle w:val="berschrift2"/>
      </w:pPr>
      <w:bookmarkStart w:id="97" w:name="_Toc293321576"/>
      <w:proofErr w:type="spellStart"/>
      <w:r>
        <w:t>G</w:t>
      </w:r>
      <w:r w:rsidR="002B6469">
        <w:t>ui</w:t>
      </w:r>
      <w:proofErr w:type="spellEnd"/>
      <w:r w:rsidR="002B6469">
        <w:t>/</w:t>
      </w:r>
      <w:r w:rsidR="008A4B86">
        <w:t>gen</w:t>
      </w:r>
      <w:bookmarkEnd w:id="97"/>
    </w:p>
    <w:p w14:paraId="7B2165C8" w14:textId="77777777" w:rsidR="00586292" w:rsidRDefault="00586292" w:rsidP="00586292">
      <w:pPr>
        <w:pStyle w:val="berschrift3"/>
      </w:pPr>
      <w:bookmarkStart w:id="98" w:name="_Toc293321577"/>
      <w:r>
        <w:t>Beschreibung</w:t>
      </w:r>
      <w:bookmarkEnd w:id="98"/>
    </w:p>
    <w:p w14:paraId="3297A439" w14:textId="77777777" w:rsidR="007158D3" w:rsidRPr="00586292" w:rsidRDefault="007158D3" w:rsidP="007158D3">
      <w:bookmarkStart w:id="99" w:name="_Toc293321578"/>
      <w:r>
        <w:t>Das Package „</w:t>
      </w:r>
      <w:proofErr w:type="spellStart"/>
      <w:r>
        <w:t>gui</w:t>
      </w:r>
      <w:proofErr w:type="spellEnd"/>
      <w:r>
        <w:t xml:space="preserve">/gen“ wird von </w:t>
      </w:r>
      <w:proofErr w:type="spellStart"/>
      <w:r>
        <w:t>Android</w:t>
      </w:r>
      <w:proofErr w:type="spellEnd"/>
      <w:r>
        <w:t xml:space="preserve">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99"/>
    </w:p>
    <w:p w14:paraId="39EFE828" w14:textId="77777777" w:rsidR="00B10334" w:rsidRDefault="00B10334" w:rsidP="00B10334">
      <w:r>
        <w:t>„</w:t>
      </w:r>
      <w:proofErr w:type="spellStart"/>
      <w:r>
        <w:t>gui</w:t>
      </w:r>
      <w:proofErr w:type="spellEnd"/>
      <w:r>
        <w:t xml:space="preserve">/gen“ verfügt über keine Klassenstruktur, da dieses Package von </w:t>
      </w:r>
      <w:proofErr w:type="spellStart"/>
      <w:r>
        <w:t>Android</w:t>
      </w:r>
      <w:proofErr w:type="spellEnd"/>
      <w:r>
        <w:t xml:space="preserve"> automatisch generiert wurde.</w:t>
      </w:r>
    </w:p>
    <w:p w14:paraId="465DC0D4" w14:textId="30E1A230" w:rsidR="0024043E" w:rsidRPr="00AD27B7" w:rsidRDefault="0024043E" w:rsidP="00B10334">
      <w:pPr>
        <w:rPr>
          <w:lang w:val="en-GB"/>
        </w:rPr>
      </w:pPr>
      <w:r w:rsidRPr="00AD27B7">
        <w:rPr>
          <w:b/>
          <w:color w:val="00B050"/>
          <w:u w:val="single"/>
          <w:lang w:val="en-GB"/>
        </w:rPr>
        <w:t>TODO</w:t>
      </w:r>
      <w:r w:rsidRPr="00AD27B7">
        <w:rPr>
          <w:lang w:val="en-GB"/>
        </w:rPr>
        <w:t xml:space="preserve">: </w:t>
      </w:r>
      <w:r w:rsidR="00D80790" w:rsidRPr="00AD27B7">
        <w:rPr>
          <w:lang w:val="en-GB"/>
        </w:rPr>
        <w:t xml:space="preserve">Lukas, </w:t>
      </w:r>
      <w:r w:rsidRPr="00AD27B7">
        <w:rPr>
          <w:lang w:val="en-GB"/>
        </w:rPr>
        <w:t>Insert pic</w:t>
      </w:r>
      <w:r w:rsidR="00D80790" w:rsidRPr="00AD27B7">
        <w:rPr>
          <w:lang w:val="en-GB"/>
        </w:rPr>
        <w:t xml:space="preserve"> of R</w:t>
      </w:r>
    </w:p>
    <w:p w14:paraId="78FF41AB" w14:textId="77777777" w:rsidR="008A4B86" w:rsidRDefault="008A4B86" w:rsidP="008A4B86">
      <w:pPr>
        <w:pStyle w:val="berschrift3"/>
      </w:pPr>
      <w:bookmarkStart w:id="100" w:name="_Toc293321579"/>
      <w:r>
        <w:t>Architekturkonzepte für Package (falls vorhanden)</w:t>
      </w:r>
      <w:bookmarkEnd w:id="10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01" w:name="_Toc293321580"/>
      <w:r>
        <w:lastRenderedPageBreak/>
        <w:t>Klassenspezifikationen</w:t>
      </w:r>
      <w:bookmarkEnd w:id="10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02" w:name="_Toc293321581"/>
      <w:r>
        <w:t>Interaktionen innerhalb Package (falls sinnvoll)</w:t>
      </w:r>
      <w:bookmarkEnd w:id="102"/>
    </w:p>
    <w:p w14:paraId="08B29AA4" w14:textId="77777777" w:rsidR="00F33FBE" w:rsidRDefault="00F33FBE" w:rsidP="00F33FBE">
      <w:pPr>
        <w:pStyle w:val="berschrift2"/>
      </w:pPr>
      <w:bookmarkStart w:id="103" w:name="_Toc293321570"/>
      <w:r>
        <w:t>Services</w:t>
      </w:r>
      <w:bookmarkEnd w:id="103"/>
    </w:p>
    <w:p w14:paraId="46E34D36" w14:textId="77777777" w:rsidR="00F33FBE" w:rsidRDefault="00F33FBE" w:rsidP="00F33FBE">
      <w:pPr>
        <w:pStyle w:val="berschrift3"/>
      </w:pPr>
      <w:bookmarkStart w:id="104" w:name="_Toc293321571"/>
      <w:r>
        <w:t>Beschreibung</w:t>
      </w:r>
      <w:bookmarkEnd w:id="104"/>
    </w:p>
    <w:p w14:paraId="1915DCF9" w14:textId="77777777" w:rsidR="00F33FBE" w:rsidRDefault="00F33FBE" w:rsidP="00F33FBE">
      <w:bookmarkStart w:id="105" w:name="_Toc293321572"/>
      <w:r>
        <w:t>Das Package „</w:t>
      </w:r>
      <w:proofErr w:type="spellStart"/>
      <w:r>
        <w:t>services</w:t>
      </w:r>
      <w:proofErr w:type="spellEnd"/>
      <w:r>
        <w:t>“ sorgt dafür, dass die Daten vom Server an den Client übertragen werden. Gleiches gilt für die entgegengesetzte Richtung, also vom Client an den Server. Dafür verwendet das Package die jeweiligen Hilfsklassen des Packages „</w:t>
      </w:r>
      <w:proofErr w:type="spellStart"/>
      <w:r>
        <w:t>network</w:t>
      </w:r>
      <w:proofErr w:type="spellEnd"/>
      <w:r>
        <w:t>“.</w:t>
      </w:r>
    </w:p>
    <w:p w14:paraId="76CAF374" w14:textId="77777777" w:rsidR="00F33FBE" w:rsidRPr="00973380" w:rsidRDefault="00F33FBE" w:rsidP="00F33FBE">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62EA8F6A" w14:textId="77777777" w:rsidR="00F33FBE" w:rsidRDefault="00F33FBE" w:rsidP="00F33FBE">
      <w:pPr>
        <w:pStyle w:val="berschrift3"/>
      </w:pPr>
      <w:r>
        <w:t>Klassenstruktur</w:t>
      </w:r>
      <w:bookmarkEnd w:id="105"/>
    </w:p>
    <w:p w14:paraId="5B8CD376" w14:textId="77777777" w:rsidR="00F33FBE" w:rsidRDefault="00F33FBE" w:rsidP="00F33FBE">
      <w:pPr>
        <w:keepNext/>
      </w:pPr>
      <w:r>
        <w:rPr>
          <w:noProof/>
          <w:lang w:eastAsia="de-CH"/>
        </w:rPr>
        <w:drawing>
          <wp:inline distT="0" distB="0" distL="0" distR="0" wp14:anchorId="28EEBF3C" wp14:editId="6A2B2E0C">
            <wp:extent cx="5480212" cy="2832100"/>
            <wp:effectExtent l="0" t="0" r="635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1">
                      <a:extLst>
                        <a:ext uri="{28A0092B-C50C-407E-A947-70E740481C1C}">
                          <a14:useLocalDpi xmlns:a14="http://schemas.microsoft.com/office/drawing/2010/main" val="0"/>
                        </a:ext>
                      </a:extLst>
                    </a:blip>
                    <a:stretch>
                      <a:fillRect/>
                    </a:stretch>
                  </pic:blipFill>
                  <pic:spPr>
                    <a:xfrm>
                      <a:off x="0" y="0"/>
                      <a:ext cx="5480212" cy="2832100"/>
                    </a:xfrm>
                    <a:prstGeom prst="rect">
                      <a:avLst/>
                    </a:prstGeom>
                  </pic:spPr>
                </pic:pic>
              </a:graphicData>
            </a:graphic>
          </wp:inline>
        </w:drawing>
      </w:r>
    </w:p>
    <w:p w14:paraId="44993CAB" w14:textId="77777777" w:rsidR="00F33FBE" w:rsidRPr="00605B95" w:rsidRDefault="00F33FBE" w:rsidP="00F33FBE">
      <w:pPr>
        <w:pStyle w:val="Beschriftung"/>
      </w:pPr>
      <w:bookmarkStart w:id="106" w:name="_Toc293247008"/>
      <w:bookmarkStart w:id="107" w:name="_Toc293321653"/>
      <w:r>
        <w:t xml:space="preserve">Abbildung </w:t>
      </w:r>
      <w:r>
        <w:fldChar w:fldCharType="begin"/>
      </w:r>
      <w:r>
        <w:instrText xml:space="preserve"> SEQ Abbildung \* ARABIC </w:instrText>
      </w:r>
      <w:r>
        <w:fldChar w:fldCharType="separate"/>
      </w:r>
      <w:r>
        <w:rPr>
          <w:noProof/>
        </w:rPr>
        <w:t>22</w:t>
      </w:r>
      <w:r>
        <w:rPr>
          <w:noProof/>
        </w:rPr>
        <w:fldChar w:fldCharType="end"/>
      </w:r>
      <w:r>
        <w:t xml:space="preserve"> - Klassenstruktur Package </w:t>
      </w:r>
      <w:proofErr w:type="spellStart"/>
      <w:r>
        <w:t>services</w:t>
      </w:r>
      <w:bookmarkEnd w:id="106"/>
      <w:bookmarkEnd w:id="107"/>
      <w:proofErr w:type="spellEnd"/>
    </w:p>
    <w:p w14:paraId="45B94E0D" w14:textId="77777777" w:rsidR="00F33FBE" w:rsidRDefault="00F33FBE" w:rsidP="00F33FBE">
      <w:pPr>
        <w:pStyle w:val="berschrift3"/>
      </w:pPr>
      <w:bookmarkStart w:id="108" w:name="_Toc293321573"/>
      <w:r>
        <w:t>Architekturkonzepte für Package (falls vorhanden)</w:t>
      </w:r>
      <w:bookmarkEnd w:id="108"/>
    </w:p>
    <w:p w14:paraId="70F43212" w14:textId="77777777" w:rsidR="00F33FBE" w:rsidRDefault="00F33FBE" w:rsidP="00F33FBE">
      <w:r>
        <w:t>&lt;• Umsetzung der generellen Architekturkonzepte</w:t>
      </w:r>
    </w:p>
    <w:p w14:paraId="6331C536" w14:textId="77777777" w:rsidR="00F33FBE" w:rsidRDefault="00F33FBE" w:rsidP="00F33FBE">
      <w:r>
        <w:t>• Spezifische Architekturkonzepte für Package&gt;</w:t>
      </w:r>
    </w:p>
    <w:p w14:paraId="07679F62" w14:textId="77777777" w:rsidR="00F33FBE" w:rsidRPr="00D9516C" w:rsidRDefault="00F33FBE" w:rsidP="00F33FBE">
      <w:pPr>
        <w:pStyle w:val="berschrift4"/>
      </w:pPr>
      <w:proofErr w:type="spellStart"/>
      <w:r>
        <w:t>Synchronizer</w:t>
      </w:r>
      <w:proofErr w:type="spellEnd"/>
    </w:p>
    <w:p w14:paraId="2D5A2242" w14:textId="77777777" w:rsidR="00F33FBE" w:rsidRPr="00197BAF" w:rsidRDefault="00F33FBE" w:rsidP="00F33FBE">
      <w:r>
        <w:t xml:space="preserve">Das Interface beruhen auf dem Konzept des Polymorphismus welches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75E10588" w14:textId="77777777" w:rsidR="00F33FBE" w:rsidRDefault="00F33FBE" w:rsidP="00F33FBE">
      <w:pPr>
        <w:pStyle w:val="berschrift3"/>
      </w:pPr>
      <w:bookmarkStart w:id="109" w:name="_Toc293321574"/>
      <w:r>
        <w:lastRenderedPageBreak/>
        <w:t>Klassenspezifikationen</w:t>
      </w:r>
      <w:bookmarkEnd w:id="109"/>
    </w:p>
    <w:p w14:paraId="549E1E27" w14:textId="77777777" w:rsidR="00F33FBE" w:rsidRDefault="00F33FBE" w:rsidP="00F33FBE">
      <w:r>
        <w:t>&lt;• nur wo sinnvoll, insbesondere Schnittstellenklassen</w:t>
      </w:r>
    </w:p>
    <w:p w14:paraId="50F79FCC" w14:textId="77777777" w:rsidR="00F33FBE" w:rsidRDefault="00F33FBE" w:rsidP="00F33FBE">
      <w:pPr>
        <w:ind w:left="708"/>
      </w:pPr>
      <w:r>
        <w:t xml:space="preserve">o mit wesentlichen Attributen und Methoden (meist als </w:t>
      </w:r>
      <w:proofErr w:type="spellStart"/>
      <w:r>
        <w:t>Javadoc</w:t>
      </w:r>
      <w:proofErr w:type="spellEnd"/>
      <w:r>
        <w:t>)</w:t>
      </w:r>
    </w:p>
    <w:p w14:paraId="46BA48F3" w14:textId="77777777" w:rsidR="00F33FBE" w:rsidRDefault="00F33FBE" w:rsidP="00F33FBE">
      <w:pPr>
        <w:ind w:left="708"/>
      </w:pPr>
      <w:r>
        <w:t>o Eventuell Datentypen für Attribute, Parameter und Rückgabewerte mit Datentypen für</w:t>
      </w:r>
    </w:p>
    <w:p w14:paraId="738D6512" w14:textId="77777777" w:rsidR="00F33FBE" w:rsidRDefault="00F33FBE" w:rsidP="00F33FBE">
      <w:pPr>
        <w:ind w:left="708"/>
      </w:pPr>
      <w:r>
        <w:t>Methoden, eventuell Zustandsdiagramm für Klasse (falls sinnvoll)&gt;</w:t>
      </w:r>
    </w:p>
    <w:p w14:paraId="126B58BB" w14:textId="77777777" w:rsidR="00F33FBE" w:rsidRDefault="00F33FBE" w:rsidP="00F33FBE">
      <w:r>
        <w:t xml:space="preserve">Das Interface </w:t>
      </w:r>
      <w:proofErr w:type="spellStart"/>
      <w:r>
        <w:t>Synchronizer</w:t>
      </w:r>
      <w:proofErr w:type="spellEnd"/>
      <w:r>
        <w:t xml:space="preserve"> wird im folgenden Kapitel näher beschrieben. Zudem werden die Klassen, welche dieses Interface implementieren, genauer umschrieben. Dies, da die implementierte Methode in jeder Klasse eine sich doch erheblich unterscheidende Aufgabe zu erfüllen hat.</w:t>
      </w:r>
    </w:p>
    <w:p w14:paraId="3B37B4B5" w14:textId="77777777" w:rsidR="00F33FBE" w:rsidRDefault="00F33FBE" w:rsidP="00F33FBE">
      <w:pPr>
        <w:pStyle w:val="berschrift4"/>
      </w:pPr>
      <w:proofErr w:type="spellStart"/>
      <w:r>
        <w:t>Synchronizer</w:t>
      </w:r>
      <w:proofErr w:type="spellEnd"/>
    </w:p>
    <w:p w14:paraId="631C5520" w14:textId="77777777" w:rsidR="00F33FBE" w:rsidRDefault="00F33FBE" w:rsidP="00F33FBE">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gespeicherten Objekte, zuständig ist.</w:t>
      </w:r>
    </w:p>
    <w:tbl>
      <w:tblPr>
        <w:tblStyle w:val="MittlereSchattierung1-Akzent1"/>
        <w:tblW w:w="0" w:type="auto"/>
        <w:tblLook w:val="04A0" w:firstRow="1" w:lastRow="0" w:firstColumn="1" w:lastColumn="0" w:noHBand="0" w:noVBand="1"/>
      </w:tblPr>
      <w:tblGrid>
        <w:gridCol w:w="1526"/>
        <w:gridCol w:w="7686"/>
      </w:tblGrid>
      <w:tr w:rsidR="00F33FBE" w14:paraId="3E7268A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0FA9081" w14:textId="77777777" w:rsidR="00F33FBE" w:rsidRDefault="00F33FBE" w:rsidP="00757B51">
            <w:r>
              <w:t>Methode</w:t>
            </w:r>
          </w:p>
        </w:tc>
        <w:tc>
          <w:tcPr>
            <w:tcW w:w="7686" w:type="dxa"/>
          </w:tcPr>
          <w:p w14:paraId="37868393" w14:textId="77777777" w:rsidR="00F33FBE" w:rsidRDefault="00F33FBE" w:rsidP="00757B51">
            <w:pPr>
              <w:cnfStyle w:val="100000000000" w:firstRow="1" w:lastRow="0" w:firstColumn="0" w:lastColumn="0" w:oddVBand="0" w:evenVBand="0" w:oddHBand="0" w:evenHBand="0" w:firstRowFirstColumn="0" w:firstRowLastColumn="0" w:lastRowFirstColumn="0" w:lastRowLastColumn="0"/>
            </w:pPr>
            <w:r>
              <w:t>Beschreibung</w:t>
            </w:r>
          </w:p>
        </w:tc>
      </w:tr>
      <w:tr w:rsidR="00F33FBE" w14:paraId="5172DAA3"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625CF18" w14:textId="77777777" w:rsidR="00F33FBE" w:rsidRPr="00FD4719" w:rsidRDefault="00F33FBE" w:rsidP="00757B51">
            <w:pPr>
              <w:rPr>
                <w:b w:val="0"/>
              </w:rPr>
            </w:pPr>
            <w:proofErr w:type="spellStart"/>
            <w:r w:rsidRPr="00FD4719">
              <w:rPr>
                <w:b w:val="0"/>
              </w:rPr>
              <w:t>synchronize</w:t>
            </w:r>
            <w:proofErr w:type="spellEnd"/>
            <w:r w:rsidRPr="00FD4719">
              <w:rPr>
                <w:b w:val="0"/>
              </w:rPr>
              <w:t>()</w:t>
            </w:r>
          </w:p>
        </w:tc>
        <w:tc>
          <w:tcPr>
            <w:tcW w:w="7686" w:type="dxa"/>
          </w:tcPr>
          <w:p w14:paraId="3386B24C" w14:textId="77777777" w:rsidR="00F33FBE" w:rsidRDefault="00F33FBE" w:rsidP="00757B51">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3E3A6E90" w14:textId="77777777" w:rsidR="00F33FBE" w:rsidRDefault="00F33FBE" w:rsidP="00F33FBE">
      <w:pPr>
        <w:pStyle w:val="berschrift4"/>
      </w:pPr>
      <w:proofErr w:type="spellStart"/>
      <w:r>
        <w:t>CustomerSynchronizer</w:t>
      </w:r>
      <w:proofErr w:type="spellEnd"/>
    </w:p>
    <w:p w14:paraId="62B071DD" w14:textId="77777777" w:rsidR="00F33FBE" w:rsidRDefault="00F33FBE" w:rsidP="00F33FBE">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33FBE" w14:paraId="4D8FFD78"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60D062D" w14:textId="77777777" w:rsidR="00F33FBE" w:rsidRDefault="00F33FBE" w:rsidP="00757B51">
            <w:r>
              <w:t>Methode</w:t>
            </w:r>
          </w:p>
        </w:tc>
        <w:tc>
          <w:tcPr>
            <w:tcW w:w="7686" w:type="dxa"/>
          </w:tcPr>
          <w:p w14:paraId="5CB2AC7C" w14:textId="77777777" w:rsidR="00F33FBE" w:rsidRDefault="00F33FBE" w:rsidP="00757B51">
            <w:pPr>
              <w:cnfStyle w:val="100000000000" w:firstRow="1" w:lastRow="0" w:firstColumn="0" w:lastColumn="0" w:oddVBand="0" w:evenVBand="0" w:oddHBand="0" w:evenHBand="0" w:firstRowFirstColumn="0" w:firstRowLastColumn="0" w:lastRowFirstColumn="0" w:lastRowLastColumn="0"/>
            </w:pPr>
            <w:r>
              <w:t>Beschreibung</w:t>
            </w:r>
          </w:p>
        </w:tc>
      </w:tr>
      <w:tr w:rsidR="00F33FBE" w14:paraId="5C050A88"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7FBB811" w14:textId="77777777" w:rsidR="00F33FBE" w:rsidRPr="00876DE8" w:rsidRDefault="00F33FBE"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7ED124FC" w14:textId="77777777" w:rsidR="00F33FBE" w:rsidRPr="00FD4719" w:rsidRDefault="00F33FBE" w:rsidP="00757B51">
            <w:pPr>
              <w:rPr>
                <w:b w:val="0"/>
              </w:rPr>
            </w:pPr>
            <w:proofErr w:type="spellStart"/>
            <w:r w:rsidRPr="00FD4719">
              <w:rPr>
                <w:b w:val="0"/>
              </w:rPr>
              <w:t>synchronize</w:t>
            </w:r>
            <w:proofErr w:type="spellEnd"/>
            <w:r w:rsidRPr="00FD4719">
              <w:rPr>
                <w:b w:val="0"/>
              </w:rPr>
              <w:t>()</w:t>
            </w:r>
          </w:p>
        </w:tc>
        <w:tc>
          <w:tcPr>
            <w:tcW w:w="7686" w:type="dxa"/>
          </w:tcPr>
          <w:p w14:paraId="3884DC52" w14:textId="77777777" w:rsidR="00F33FBE" w:rsidRDefault="00F33FBE" w:rsidP="00757B51">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4871EDF4" w14:textId="77777777" w:rsidR="00F33FBE" w:rsidRDefault="00F33FBE" w:rsidP="00F33FBE">
      <w:pPr>
        <w:pStyle w:val="berschrift4"/>
      </w:pPr>
      <w:proofErr w:type="spellStart"/>
      <w:r>
        <w:t>TimeEntrySynchronizer</w:t>
      </w:r>
      <w:proofErr w:type="spellEnd"/>
    </w:p>
    <w:p w14:paraId="55C28EB8" w14:textId="77777777" w:rsidR="00F33FBE" w:rsidRDefault="00F33FBE" w:rsidP="00F33FBE">
      <w:r>
        <w:t xml:space="preserve">Die Klasse </w:t>
      </w:r>
      <w:proofErr w:type="spellStart"/>
      <w:r>
        <w:t>TimeEntrySynchronizer</w:t>
      </w:r>
      <w:proofErr w:type="spellEnd"/>
      <w:r>
        <w:t xml:space="preserve">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33FBE" w14:paraId="0AC9E36C"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3EA03F5" w14:textId="77777777" w:rsidR="00F33FBE" w:rsidRDefault="00F33FBE" w:rsidP="00757B51">
            <w:r>
              <w:t>Methode</w:t>
            </w:r>
          </w:p>
        </w:tc>
        <w:tc>
          <w:tcPr>
            <w:tcW w:w="7686" w:type="dxa"/>
          </w:tcPr>
          <w:p w14:paraId="63A6A30C" w14:textId="77777777" w:rsidR="00F33FBE" w:rsidRDefault="00F33FBE" w:rsidP="00757B51">
            <w:pPr>
              <w:cnfStyle w:val="100000000000" w:firstRow="1" w:lastRow="0" w:firstColumn="0" w:lastColumn="0" w:oddVBand="0" w:evenVBand="0" w:oddHBand="0" w:evenHBand="0" w:firstRowFirstColumn="0" w:firstRowLastColumn="0" w:lastRowFirstColumn="0" w:lastRowLastColumn="0"/>
            </w:pPr>
            <w:r>
              <w:t>Beschreibung</w:t>
            </w:r>
          </w:p>
        </w:tc>
      </w:tr>
      <w:tr w:rsidR="00F33FBE" w14:paraId="55273DF6"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265476" w14:textId="77777777" w:rsidR="00F33FBE" w:rsidRPr="00876DE8" w:rsidRDefault="00F33FBE"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1F8335D8" w14:textId="77777777" w:rsidR="00F33FBE" w:rsidRPr="00FD4719" w:rsidRDefault="00F33FBE" w:rsidP="00757B51">
            <w:pPr>
              <w:rPr>
                <w:b w:val="0"/>
              </w:rPr>
            </w:pPr>
            <w:proofErr w:type="spellStart"/>
            <w:r w:rsidRPr="00FD4719">
              <w:rPr>
                <w:b w:val="0"/>
              </w:rPr>
              <w:t>synchronize</w:t>
            </w:r>
            <w:proofErr w:type="spellEnd"/>
            <w:r w:rsidRPr="00FD4719">
              <w:rPr>
                <w:b w:val="0"/>
              </w:rPr>
              <w:t>()</w:t>
            </w:r>
          </w:p>
        </w:tc>
        <w:tc>
          <w:tcPr>
            <w:tcW w:w="7686" w:type="dxa"/>
          </w:tcPr>
          <w:p w14:paraId="07B5666E" w14:textId="77777777" w:rsidR="00F33FBE" w:rsidRDefault="00F33FBE" w:rsidP="00757B51">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D80E274" w14:textId="77777777" w:rsidR="00F33FBE" w:rsidRDefault="00F33FBE" w:rsidP="00F33FBE">
      <w:pPr>
        <w:pStyle w:val="berschrift4"/>
      </w:pPr>
      <w:proofErr w:type="spellStart"/>
      <w:r>
        <w:t>TimeEntryTypeSynchronizer</w:t>
      </w:r>
      <w:proofErr w:type="spellEnd"/>
    </w:p>
    <w:p w14:paraId="347C5F0C" w14:textId="77777777" w:rsidR="00F33FBE" w:rsidRPr="00BB3D16" w:rsidRDefault="00F33FBE" w:rsidP="00F33FBE">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33FBE" w14:paraId="30B9EA0A" w14:textId="77777777" w:rsidTr="00757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572036" w14:textId="77777777" w:rsidR="00F33FBE" w:rsidRDefault="00F33FBE" w:rsidP="00757B51">
            <w:r>
              <w:t>Methode</w:t>
            </w:r>
          </w:p>
        </w:tc>
        <w:tc>
          <w:tcPr>
            <w:tcW w:w="7686" w:type="dxa"/>
          </w:tcPr>
          <w:p w14:paraId="037B6AB9" w14:textId="77777777" w:rsidR="00F33FBE" w:rsidRDefault="00F33FBE" w:rsidP="00757B51">
            <w:pPr>
              <w:cnfStyle w:val="100000000000" w:firstRow="1" w:lastRow="0" w:firstColumn="0" w:lastColumn="0" w:oddVBand="0" w:evenVBand="0" w:oddHBand="0" w:evenHBand="0" w:firstRowFirstColumn="0" w:firstRowLastColumn="0" w:lastRowFirstColumn="0" w:lastRowLastColumn="0"/>
            </w:pPr>
            <w:r>
              <w:t>Beschreibung</w:t>
            </w:r>
          </w:p>
        </w:tc>
      </w:tr>
      <w:tr w:rsidR="00F33FBE" w14:paraId="31946BB1" w14:textId="77777777" w:rsidTr="00757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7544943" w14:textId="77777777" w:rsidR="00F33FBE" w:rsidRPr="00876DE8" w:rsidRDefault="00F33FBE" w:rsidP="00757B51">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278B820F" w14:textId="77777777" w:rsidR="00F33FBE" w:rsidRPr="00FD4719" w:rsidRDefault="00F33FBE" w:rsidP="00757B51">
            <w:pPr>
              <w:rPr>
                <w:b w:val="0"/>
              </w:rPr>
            </w:pPr>
            <w:proofErr w:type="spellStart"/>
            <w:r>
              <w:rPr>
                <w:b w:val="0"/>
              </w:rPr>
              <w:t>s</w:t>
            </w:r>
            <w:r w:rsidRPr="00FD4719">
              <w:rPr>
                <w:b w:val="0"/>
              </w:rPr>
              <w:t>ynchronize</w:t>
            </w:r>
            <w:proofErr w:type="spellEnd"/>
            <w:r w:rsidRPr="00FD4719">
              <w:rPr>
                <w:b w:val="0"/>
              </w:rPr>
              <w:t>()</w:t>
            </w:r>
          </w:p>
        </w:tc>
        <w:tc>
          <w:tcPr>
            <w:tcW w:w="7686" w:type="dxa"/>
          </w:tcPr>
          <w:p w14:paraId="2E093073" w14:textId="77777777" w:rsidR="00F33FBE" w:rsidRDefault="00F33FBE" w:rsidP="00757B51">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25F43CD2" w14:textId="77777777" w:rsidR="00F33FBE" w:rsidRDefault="00F33FBE" w:rsidP="00F33FBE"/>
    <w:p w14:paraId="25CDFDC3" w14:textId="77777777" w:rsidR="00F33FBE" w:rsidRDefault="00F33FBE" w:rsidP="00F33FBE">
      <w:r>
        <w:br w:type="page"/>
      </w:r>
    </w:p>
    <w:p w14:paraId="6A8CE187" w14:textId="77777777" w:rsidR="00F33FBE" w:rsidRDefault="00F33FBE" w:rsidP="00F33FBE">
      <w:pPr>
        <w:pStyle w:val="berschrift3"/>
      </w:pPr>
      <w:bookmarkStart w:id="110" w:name="_Toc293321575"/>
      <w:r>
        <w:lastRenderedPageBreak/>
        <w:t>Interaktionen innerhalb Package</w:t>
      </w:r>
      <w:bookmarkEnd w:id="110"/>
    </w:p>
    <w:p w14:paraId="39B4E105" w14:textId="77777777" w:rsidR="00F33FBE" w:rsidRDefault="00F33FBE" w:rsidP="00F33FBE">
      <w:pPr>
        <w:keepNext/>
      </w:pPr>
      <w:r>
        <w:rPr>
          <w:noProof/>
          <w:lang w:eastAsia="de-CH"/>
        </w:rPr>
        <w:drawing>
          <wp:inline distT="0" distB="0" distL="0" distR="0" wp14:anchorId="1592669E" wp14:editId="2C777039">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B2942A6" w14:textId="77777777" w:rsidR="00F33FBE" w:rsidRPr="000C1825" w:rsidRDefault="00F33FBE" w:rsidP="00F33FBE">
      <w:pPr>
        <w:pStyle w:val="Beschriftung"/>
      </w:pPr>
      <w:bookmarkStart w:id="111" w:name="_Toc293321654"/>
      <w:r>
        <w:t xml:space="preserve">Abbildung </w:t>
      </w:r>
      <w:r>
        <w:fldChar w:fldCharType="begin"/>
      </w:r>
      <w:r>
        <w:instrText xml:space="preserve"> SEQ Abbildung \* ARABIC </w:instrText>
      </w:r>
      <w:r>
        <w:fldChar w:fldCharType="separate"/>
      </w:r>
      <w:r>
        <w:rPr>
          <w:noProof/>
        </w:rPr>
        <w:t>23</w:t>
      </w:r>
      <w:r>
        <w:rPr>
          <w:noProof/>
        </w:rPr>
        <w:fldChar w:fldCharType="end"/>
      </w:r>
      <w:r>
        <w:t xml:space="preserve"> - Interaktionsdiagramm Synchronisation</w:t>
      </w:r>
      <w:bookmarkEnd w:id="111"/>
    </w:p>
    <w:p w14:paraId="0A4B601B" w14:textId="77777777" w:rsidR="00F33FBE" w:rsidRPr="00F33FBE" w:rsidRDefault="00F33FBE" w:rsidP="00F33FBE"/>
    <w:p w14:paraId="3EEBD43B" w14:textId="77777777" w:rsidR="00CD7B86" w:rsidRDefault="00CD7B86" w:rsidP="00CD7B86">
      <w:pPr>
        <w:pStyle w:val="berschrift2"/>
      </w:pPr>
      <w:bookmarkStart w:id="112" w:name="_Toc293321582"/>
      <w:proofErr w:type="spellStart"/>
      <w:r>
        <w:lastRenderedPageBreak/>
        <w:t>Activities</w:t>
      </w:r>
      <w:bookmarkEnd w:id="112"/>
      <w:proofErr w:type="spellEnd"/>
    </w:p>
    <w:p w14:paraId="5F95CCF2" w14:textId="77777777" w:rsidR="00A56DC5" w:rsidRDefault="00A56DC5" w:rsidP="00A56DC5">
      <w:pPr>
        <w:pStyle w:val="berschrift3"/>
      </w:pPr>
      <w:bookmarkStart w:id="113" w:name="_Toc293321583"/>
      <w:r>
        <w:t>Beschreibung</w:t>
      </w:r>
      <w:bookmarkEnd w:id="113"/>
    </w:p>
    <w:p w14:paraId="7839AFF3" w14:textId="20ED855B" w:rsidR="00CD7B86" w:rsidRDefault="005659C6">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14" w:name="_Toc293321584"/>
      <w:r>
        <w:t>Klassenstruktur</w:t>
      </w:r>
      <w:bookmarkEnd w:id="114"/>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15" w:name="_Toc293247009"/>
      <w:bookmarkStart w:id="116" w:name="_Toc293321655"/>
      <w:r>
        <w:t xml:space="preserve">Abbildung </w:t>
      </w:r>
      <w:r w:rsidR="00F81C1F">
        <w:fldChar w:fldCharType="begin"/>
      </w:r>
      <w:r w:rsidR="00F81C1F">
        <w:instrText xml:space="preserve"> SEQ Abbildung \* ARABIC </w:instrText>
      </w:r>
      <w:r w:rsidR="00F81C1F">
        <w:fldChar w:fldCharType="separate"/>
      </w:r>
      <w:r w:rsidR="00CF2AB9">
        <w:rPr>
          <w:noProof/>
        </w:rPr>
        <w:t>24</w:t>
      </w:r>
      <w:r w:rsidR="00F81C1F">
        <w:rPr>
          <w:noProof/>
        </w:rPr>
        <w:fldChar w:fldCharType="end"/>
      </w:r>
      <w:r>
        <w:t xml:space="preserve"> - Klassenstruktur Package </w:t>
      </w:r>
      <w:proofErr w:type="spellStart"/>
      <w:r>
        <w:t>activities</w:t>
      </w:r>
      <w:bookmarkEnd w:id="115"/>
      <w:bookmarkEnd w:id="116"/>
      <w:proofErr w:type="spellEnd"/>
    </w:p>
    <w:p w14:paraId="4BC0AED5" w14:textId="77777777" w:rsidR="008A4B86" w:rsidRDefault="008A4B86" w:rsidP="008A4B86">
      <w:pPr>
        <w:pStyle w:val="berschrift3"/>
      </w:pPr>
      <w:bookmarkStart w:id="117" w:name="_Toc293321585"/>
      <w:r>
        <w:t>Architekturkonzepte für Package (falls vorhanden)</w:t>
      </w:r>
      <w:bookmarkEnd w:id="117"/>
    </w:p>
    <w:p w14:paraId="2B483C7C" w14:textId="77777777" w:rsidR="006E52B0" w:rsidRDefault="006E52B0" w:rsidP="006E52B0">
      <w:pPr>
        <w:pStyle w:val="berschrift4"/>
      </w:pPr>
      <w:r>
        <w:t xml:space="preserve">Null </w:t>
      </w:r>
      <w:proofErr w:type="spellStart"/>
      <w:r>
        <w:t>Object</w:t>
      </w:r>
      <w:proofErr w:type="spellEnd"/>
    </w:p>
    <w:p w14:paraId="301F941C" w14:textId="5AAF5F06" w:rsidR="006E52B0" w:rsidRPr="0051464A" w:rsidRDefault="006E52B0" w:rsidP="006E52B0">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9B14E8">
        <w:t xml:space="preserve"> es sich um</w:t>
      </w:r>
      <w:r>
        <w:t xml:space="preserve"> den Einsatz eines Null Objects.</w:t>
      </w:r>
      <w:r w:rsidR="00C601B1">
        <w:t xml:space="preserve"> Dieses wird im Kapitel </w:t>
      </w:r>
      <w:r w:rsidR="00C601B1">
        <w:fldChar w:fldCharType="begin"/>
      </w:r>
      <w:r w:rsidR="00C601B1">
        <w:instrText xml:space="preserve"> REF _Ref293347053 \r \h </w:instrText>
      </w:r>
      <w:r w:rsidR="00C601B1">
        <w:fldChar w:fldCharType="separate"/>
      </w:r>
      <w:r w:rsidR="00C601B1">
        <w:t>3.6.2.1.1</w:t>
      </w:r>
      <w:r w:rsidR="00C601B1">
        <w:fldChar w:fldCharType="end"/>
      </w:r>
      <w:r w:rsidR="00C601B1">
        <w:t xml:space="preserve"> </w:t>
      </w:r>
      <w:r w:rsidR="00C601B1">
        <w:fldChar w:fldCharType="begin"/>
      </w:r>
      <w:r w:rsidR="00C601B1">
        <w:instrText xml:space="preserve"> REF _Ref293347053 \h </w:instrText>
      </w:r>
      <w:r w:rsidR="00C601B1">
        <w:fldChar w:fldCharType="separate"/>
      </w:r>
      <w:r w:rsidR="00C601B1" w:rsidRPr="00B7096A">
        <w:t>Null-</w:t>
      </w:r>
      <w:proofErr w:type="spellStart"/>
      <w:r w:rsidR="00C601B1" w:rsidRPr="00B7096A">
        <w:t>Object</w:t>
      </w:r>
      <w:proofErr w:type="spellEnd"/>
      <w:r w:rsidR="00C601B1">
        <w:fldChar w:fldCharType="end"/>
      </w:r>
      <w:r w:rsidR="00C601B1">
        <w:t xml:space="preserve"> genauer erläutert.</w:t>
      </w:r>
    </w:p>
    <w:p w14:paraId="7DD68F66" w14:textId="77777777" w:rsidR="006E52B0" w:rsidRPr="006E52B0" w:rsidRDefault="006E52B0" w:rsidP="006E52B0"/>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18" w:name="_Toc293321586"/>
      <w:r>
        <w:t>Klassenspezifikationen</w:t>
      </w:r>
      <w:bookmarkEnd w:id="118"/>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644BC014" w14:textId="211F09B4" w:rsidR="00F33FBE" w:rsidRDefault="008A4B86" w:rsidP="00F33FBE">
      <w:pPr>
        <w:pStyle w:val="berschrift3"/>
      </w:pPr>
      <w:bookmarkStart w:id="119" w:name="_Toc293321587"/>
      <w:r>
        <w:t>Interaktionen innerhalb Package (falls sinnvoll)</w:t>
      </w:r>
      <w:bookmarkEnd w:id="119"/>
    </w:p>
    <w:p w14:paraId="46896CC8" w14:textId="78AE65C3" w:rsidR="00F33FBE" w:rsidRDefault="00F33FBE">
      <w:r>
        <w:br w:type="page"/>
      </w:r>
    </w:p>
    <w:p w14:paraId="4914AAF0" w14:textId="77777777" w:rsidR="00457464" w:rsidRDefault="00457464" w:rsidP="00457464">
      <w:pPr>
        <w:pStyle w:val="berschrift1"/>
      </w:pPr>
      <w:bookmarkStart w:id="120" w:name="_Toc293321588"/>
      <w:bookmarkStart w:id="121" w:name="_GoBack"/>
      <w:bookmarkEnd w:id="121"/>
      <w:r>
        <w:lastRenderedPageBreak/>
        <w:t xml:space="preserve">Real </w:t>
      </w:r>
      <w:proofErr w:type="spellStart"/>
      <w:r>
        <w:t>Use</w:t>
      </w:r>
      <w:proofErr w:type="spellEnd"/>
      <w:r>
        <w:t xml:space="preserve"> Cases</w:t>
      </w:r>
      <w:bookmarkEnd w:id="120"/>
    </w:p>
    <w:p w14:paraId="36806CA7" w14:textId="4BF9ABF7" w:rsidR="008D3B4B" w:rsidRDefault="002452E8" w:rsidP="00457464">
      <w:r>
        <w:t xml:space="preserve">Für die Anwendung sind die wichtigsten und umfangreichsten </w:t>
      </w:r>
      <w:proofErr w:type="spellStart"/>
      <w:r>
        <w:t>Use</w:t>
      </w:r>
      <w:proofErr w:type="spellEnd"/>
      <w:r>
        <w:t xml:space="preserve"> Cases sind 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w:t>
      </w:r>
      <w:r w:rsidR="00D80790">
        <w:t>Interaktionsdiagramms</w:t>
      </w:r>
      <w:r>
        <w:t xml:space="preserve"> dargestellt, da es sich lediglich um </w:t>
      </w:r>
      <w:proofErr w:type="spellStart"/>
      <w:r>
        <w:t>CRUD’s</w:t>
      </w:r>
      <w:proofErr w:type="spellEnd"/>
      <w:r>
        <w:t xml:space="preserve">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22" w:name="_Toc293321589"/>
      <w:r>
        <w:t>Beschreibung Interaktionsdiagramm Authentifizierung</w:t>
      </w:r>
      <w:bookmarkEnd w:id="122"/>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w:t>
      </w:r>
      <w:proofErr w:type="spellStart"/>
      <w:r>
        <w:t>Activity</w:t>
      </w:r>
      <w:proofErr w:type="spellEnd"/>
      <w:r>
        <w:t xml:space="preserve">“ </w:t>
      </w:r>
      <w:proofErr w:type="spellStart"/>
      <w:r>
        <w:t>TimeEntryActivity</w:t>
      </w:r>
      <w:proofErr w:type="spellEnd"/>
      <w:r>
        <w:t xml:space="preserve"> gestartet sowie die Ressourcen, welche durch die </w:t>
      </w:r>
      <w:proofErr w:type="spellStart"/>
      <w:r>
        <w:t>Activity</w:t>
      </w:r>
      <w:proofErr w:type="spellEnd"/>
      <w:r>
        <w:t xml:space="preserve">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23" w:name="_Toc293321590"/>
      <w:r>
        <w:t>Beschreibung Interaktionsdiagramm Stundeneintrag erfassen</w:t>
      </w:r>
      <w:bookmarkEnd w:id="123"/>
    </w:p>
    <w:p w14:paraId="16DEB06D" w14:textId="77777777" w:rsidR="000D5C4C" w:rsidRDefault="000D5C4C" w:rsidP="000D5C4C">
      <w:r>
        <w:t>Nach dem Drücken der Schaltfläche Starten wird in einem ersten Schritt geprüft, ob die Zeitmessung bereits gestartet wurde. Falls die Messung noch nicht gestartet wurde, wird ein neuer Zeiteintrag (</w:t>
      </w:r>
      <w:proofErr w:type="spellStart"/>
      <w:r>
        <w:t>TimeEntry</w:t>
      </w:r>
      <w:proofErr w:type="spellEnd"/>
      <w:r>
        <w:t xml:space="preserve">) erzeugt und der Zustand mittels der Methode </w:t>
      </w:r>
      <w:proofErr w:type="spellStart"/>
      <w:r>
        <w:t>setMeasurement</w:t>
      </w:r>
      <w:proofErr w:type="spellEnd"/>
      <w:r>
        <w:t xml:space="preserve">()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24" w:name="_Toc293321591"/>
      <w:r>
        <w:lastRenderedPageBreak/>
        <w:t xml:space="preserve">Interaktionsdiagramm Authentifizierung auf </w:t>
      </w:r>
      <w:proofErr w:type="spellStart"/>
      <w:r>
        <w:t>Android</w:t>
      </w:r>
      <w:proofErr w:type="spellEnd"/>
      <w:r>
        <w:t xml:space="preserve"> Client</w:t>
      </w:r>
      <w:bookmarkEnd w:id="12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25" w:name="_Toc293321656"/>
      <w:r>
        <w:t xml:space="preserve">Abbildung </w:t>
      </w:r>
      <w:r w:rsidR="00F81C1F">
        <w:fldChar w:fldCharType="begin"/>
      </w:r>
      <w:r w:rsidR="00F81C1F">
        <w:instrText xml:space="preserve"> SEQ Abbildung \* ARABIC </w:instrText>
      </w:r>
      <w:r w:rsidR="00F81C1F">
        <w:fldChar w:fldCharType="separate"/>
      </w:r>
      <w:r w:rsidR="00CF2AB9">
        <w:rPr>
          <w:noProof/>
        </w:rPr>
        <w:t>25</w:t>
      </w:r>
      <w:r w:rsidR="00F81C1F">
        <w:rPr>
          <w:noProof/>
        </w:rPr>
        <w:fldChar w:fldCharType="end"/>
      </w:r>
      <w:r>
        <w:t xml:space="preserve"> - </w:t>
      </w:r>
      <w:r w:rsidRPr="00397BBE">
        <w:t>Sequenzdiagramm Authentifizierung</w:t>
      </w:r>
      <w:bookmarkEnd w:id="125"/>
    </w:p>
    <w:p w14:paraId="66BD8AE3" w14:textId="108625C5" w:rsidR="007222F9" w:rsidRDefault="007222F9">
      <w:r>
        <w:br w:type="page"/>
      </w:r>
    </w:p>
    <w:p w14:paraId="7C62326F" w14:textId="77777777" w:rsidR="007222F9" w:rsidRDefault="007222F9" w:rsidP="007222F9">
      <w:pPr>
        <w:pStyle w:val="berschrift2"/>
      </w:pPr>
      <w:bookmarkStart w:id="126" w:name="_Toc293321592"/>
      <w:r>
        <w:lastRenderedPageBreak/>
        <w:t>Interaktionsdiagramm Stundeneintrag erfassen</w:t>
      </w:r>
      <w:bookmarkEnd w:id="12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w:t>
      </w:r>
      <w:proofErr w:type="spellStart"/>
      <w:r>
        <w:t>Activity</w:t>
      </w:r>
      <w:proofErr w:type="spellEnd"/>
      <w:r>
        <w:t>“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27" w:name="_Toc293321657"/>
      <w:r>
        <w:t xml:space="preserve">Abbildung </w:t>
      </w:r>
      <w:r w:rsidR="00F81C1F">
        <w:fldChar w:fldCharType="begin"/>
      </w:r>
      <w:r w:rsidR="00F81C1F">
        <w:instrText xml:space="preserve"> SEQ Abbildung \* ARABIC </w:instrText>
      </w:r>
      <w:r w:rsidR="00F81C1F">
        <w:fldChar w:fldCharType="separate"/>
      </w:r>
      <w:r w:rsidR="00CF2AB9">
        <w:rPr>
          <w:noProof/>
        </w:rPr>
        <w:t>26</w:t>
      </w:r>
      <w:r w:rsidR="00F81C1F">
        <w:rPr>
          <w:noProof/>
        </w:rPr>
        <w:fldChar w:fldCharType="end"/>
      </w:r>
      <w:r>
        <w:t xml:space="preserve"> - </w:t>
      </w:r>
      <w:r w:rsidRPr="00FB28D6">
        <w:t>Interaktionsdiagramm Stundeneintrag erfassen</w:t>
      </w:r>
      <w:bookmarkEnd w:id="127"/>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28" w:name="_Toc293321593"/>
      <w:r>
        <w:lastRenderedPageBreak/>
        <w:t>Pr</w:t>
      </w:r>
      <w:r w:rsidR="00DD5A17">
        <w:t>ozesse und Threads</w:t>
      </w:r>
      <w:bookmarkEnd w:id="12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proofErr w:type="spellStart"/>
      <w:r>
        <w:t>Process</w:t>
      </w:r>
      <w:proofErr w:type="spellEnd"/>
      <w:r>
        <w:t xml:space="preserve">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29" w:name="_Toc293321594"/>
      <w:r>
        <w:t>Server</w:t>
      </w:r>
      <w:bookmarkEnd w:id="12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30" w:name="_Toc293321595"/>
      <w:r>
        <w:t>Client</w:t>
      </w:r>
      <w:bookmarkEnd w:id="130"/>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131" w:name="_Toc293321596"/>
      <w:proofErr w:type="spellStart"/>
      <w:r>
        <w:t>Activity</w:t>
      </w:r>
      <w:bookmarkEnd w:id="131"/>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32" w:name="_Toc293321597"/>
      <w:r>
        <w:t>Synchronisationsservice</w:t>
      </w:r>
      <w:bookmarkEnd w:id="13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33" w:name="_Toc293321598"/>
      <w:r>
        <w:lastRenderedPageBreak/>
        <w:t>Datenspeicherung</w:t>
      </w:r>
      <w:bookmarkEnd w:id="13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34" w:name="_Toc293321599"/>
      <w:r>
        <w:t xml:space="preserve">Persistenz </w:t>
      </w:r>
      <w:proofErr w:type="spellStart"/>
      <w:r>
        <w:t>Rails</w:t>
      </w:r>
      <w:bookmarkEnd w:id="134"/>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35" w:name="_Toc293321600"/>
      <w:r>
        <w:t xml:space="preserve">Persistenz </w:t>
      </w:r>
      <w:proofErr w:type="spellStart"/>
      <w:r>
        <w:t>Android</w:t>
      </w:r>
      <w:bookmarkEnd w:id="135"/>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36" w:name="_Toc293321601"/>
      <w:r>
        <w:lastRenderedPageBreak/>
        <w:t>Grössen und Leistung</w:t>
      </w:r>
      <w:bookmarkEnd w:id="136"/>
    </w:p>
    <w:p w14:paraId="39F157B4" w14:textId="77777777" w:rsidR="00920FC2" w:rsidRDefault="00920FC2" w:rsidP="00920FC2">
      <w:pPr>
        <w:pStyle w:val="berschrift2"/>
      </w:pPr>
      <w:bookmarkStart w:id="137" w:name="_Toc293321602"/>
      <w:r>
        <w:t>Server</w:t>
      </w:r>
      <w:bookmarkEnd w:id="13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38" w:name="_Toc293321603"/>
      <w:r>
        <w:t>Client</w:t>
      </w:r>
      <w:bookmarkEnd w:id="138"/>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39" w:name="_Toc293321604"/>
      <w:r>
        <w:lastRenderedPageBreak/>
        <w:t>Anhang</w:t>
      </w:r>
      <w:bookmarkEnd w:id="139"/>
    </w:p>
    <w:p w14:paraId="7E2180EA" w14:textId="77777777" w:rsidR="00850B17" w:rsidRDefault="00850B17" w:rsidP="00850B17">
      <w:pPr>
        <w:pStyle w:val="berschrift2"/>
      </w:pPr>
      <w:bookmarkStart w:id="140" w:name="_Ref292107157"/>
      <w:bookmarkStart w:id="141" w:name="_Ref292107175"/>
      <w:bookmarkStart w:id="142" w:name="_Toc293321605"/>
      <w:r>
        <w:t>Architekturentscheide</w:t>
      </w:r>
      <w:bookmarkEnd w:id="140"/>
      <w:bookmarkEnd w:id="141"/>
      <w:bookmarkEnd w:id="142"/>
    </w:p>
    <w:p w14:paraId="665B7E8D" w14:textId="77777777" w:rsidR="00850B17" w:rsidRDefault="00850B17" w:rsidP="00850B17">
      <w:pPr>
        <w:pStyle w:val="berschrift3"/>
      </w:pPr>
      <w:bookmarkStart w:id="143" w:name="_Ref290464196"/>
      <w:bookmarkStart w:id="144" w:name="_Toc293321606"/>
      <w:r>
        <w:t>Datenspeicherung / ORM</w:t>
      </w:r>
      <w:bookmarkEnd w:id="143"/>
      <w:bookmarkEnd w:id="14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45" w:name="_Auszug_Fehlerbericht_per"/>
      <w:bookmarkStart w:id="146" w:name="_Ref293200551"/>
      <w:bookmarkStart w:id="147" w:name="_Ref293200560"/>
      <w:bookmarkStart w:id="148" w:name="_Toc293321607"/>
      <w:bookmarkEnd w:id="145"/>
      <w:r>
        <w:t xml:space="preserve">Auszug Fehlerbericht per Mail von </w:t>
      </w:r>
      <w:proofErr w:type="spellStart"/>
      <w:r>
        <w:t>Rails</w:t>
      </w:r>
      <w:bookmarkEnd w:id="146"/>
      <w:bookmarkEnd w:id="147"/>
      <w:bookmarkEnd w:id="148"/>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/abstract_server.rb:352:in `</w:t>
      </w:r>
      <w:proofErr w:type="spellStart"/>
      <w:r w:rsidRPr="00B9663B">
        <w:rPr>
          <w:rFonts w:ascii="Consolas" w:hAnsi="Consolas" w:cs="Consolas"/>
          <w:sz w:val="14"/>
          <w:lang w:val="en-US"/>
        </w:rPr>
        <w:t>main_loop</w:t>
      </w:r>
      <w:proofErr w:type="spellEnd"/>
      <w:r w:rsidRPr="00B9663B">
        <w:rPr>
          <w:rFonts w:ascii="Consolas" w:hAnsi="Consolas" w:cs="Consolas"/>
          <w:sz w:val="14"/>
          <w:lang w:val="en-US"/>
        </w:rPr>
        <w:t>'</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w:t>
      </w:r>
      <w:proofErr w:type="gramStart"/>
      <w:r w:rsidRPr="00B9663B">
        <w:rPr>
          <w:rFonts w:ascii="Consolas" w:hAnsi="Consolas" w:cs="Consolas"/>
          <w:sz w:val="14"/>
          <w:lang w:val="en-US"/>
        </w:rPr>
        <w:t>passenger</w:t>
      </w:r>
      <w:proofErr w:type="gramEnd"/>
      <w:r w:rsidRPr="00B9663B">
        <w:rPr>
          <w:rFonts w:ascii="Consolas" w:hAnsi="Consolas" w:cs="Consolas"/>
          <w:sz w:val="14"/>
          <w:lang w:val="en-US"/>
        </w:rPr>
        <w:t xml:space="preserve"> (2.2.15) lib/</w:t>
      </w:r>
      <w:proofErr w:type="spellStart"/>
      <w:r w:rsidRPr="00B9663B">
        <w:rPr>
          <w:rFonts w:ascii="Consolas" w:hAnsi="Consolas" w:cs="Consolas"/>
          <w:sz w:val="14"/>
          <w:lang w:val="en-US"/>
        </w:rPr>
        <w:t>phusion_passenger</w:t>
      </w:r>
      <w:proofErr w:type="spellEnd"/>
      <w:r w:rsidRPr="00B9663B">
        <w:rPr>
          <w:rFonts w:ascii="Consolas" w:hAnsi="Consolas" w:cs="Consolas"/>
          <w:sz w:val="14"/>
          <w:lang w:val="en-US"/>
        </w:rPr>
        <w:t>/abstract_server.rb:196:in `</w:t>
      </w:r>
      <w:proofErr w:type="spellStart"/>
      <w:r w:rsidRPr="00B9663B">
        <w:rPr>
          <w:rFonts w:ascii="Consolas" w:hAnsi="Consolas" w:cs="Consolas"/>
          <w:sz w:val="14"/>
          <w:lang w:val="en-US"/>
        </w:rPr>
        <w:t>start_synchronously</w:t>
      </w:r>
      <w:proofErr w:type="spellEnd"/>
      <w:r w:rsidRPr="00B9663B">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08D626" w14:textId="77777777" w:rsidR="00F81C1F" w:rsidRDefault="00F81C1F" w:rsidP="008F2373">
      <w:pPr>
        <w:spacing w:after="0"/>
      </w:pPr>
      <w:r>
        <w:separator/>
      </w:r>
    </w:p>
  </w:endnote>
  <w:endnote w:type="continuationSeparator" w:id="0">
    <w:p w14:paraId="2ACB0119" w14:textId="77777777" w:rsidR="00F81C1F" w:rsidRDefault="00F81C1F" w:rsidP="008F2373">
      <w:pPr>
        <w:spacing w:after="0"/>
      </w:pPr>
      <w:r>
        <w:continuationSeparator/>
      </w:r>
    </w:p>
  </w:endnote>
  <w:endnote w:type="continuationNotice" w:id="1">
    <w:p w14:paraId="19B82C28" w14:textId="77777777" w:rsidR="00F81C1F" w:rsidRDefault="00F81C1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4B7BF0" w:rsidRDefault="004B7BF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F355FC">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F33FBE" w:rsidRPr="00F33FBE">
      <w:rPr>
        <w:b/>
        <w:noProof/>
        <w:lang w:val="de-DE"/>
      </w:rPr>
      <w:t>33</w:t>
    </w:r>
    <w:r>
      <w:rPr>
        <w:b/>
      </w:rPr>
      <w:fldChar w:fldCharType="end"/>
    </w:r>
    <w:r>
      <w:rPr>
        <w:lang w:val="de-DE"/>
      </w:rPr>
      <w:t xml:space="preserve"> von </w:t>
    </w:r>
    <w:r w:rsidR="00F81C1F">
      <w:fldChar w:fldCharType="begin"/>
    </w:r>
    <w:r w:rsidR="00F81C1F">
      <w:instrText>NUMPAGES  \* Arabic  \* MERGEFORMAT</w:instrText>
    </w:r>
    <w:r w:rsidR="00F81C1F">
      <w:fldChar w:fldCharType="separate"/>
    </w:r>
    <w:r w:rsidR="00F33FBE" w:rsidRPr="00F33FBE">
      <w:rPr>
        <w:b/>
        <w:noProof/>
        <w:lang w:val="de-DE"/>
      </w:rPr>
      <w:t>45</w:t>
    </w:r>
    <w:r w:rsidR="00F81C1F">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4A5049" w14:textId="77777777" w:rsidR="00F81C1F" w:rsidRDefault="00F81C1F" w:rsidP="008F2373">
      <w:pPr>
        <w:spacing w:after="0"/>
      </w:pPr>
      <w:r>
        <w:separator/>
      </w:r>
    </w:p>
  </w:footnote>
  <w:footnote w:type="continuationSeparator" w:id="0">
    <w:p w14:paraId="27DCC9E1" w14:textId="77777777" w:rsidR="00F81C1F" w:rsidRDefault="00F81C1F" w:rsidP="008F2373">
      <w:pPr>
        <w:spacing w:after="0"/>
      </w:pPr>
      <w:r>
        <w:continuationSeparator/>
      </w:r>
    </w:p>
  </w:footnote>
  <w:footnote w:type="continuationNotice" w:id="1">
    <w:p w14:paraId="25502019" w14:textId="77777777" w:rsidR="00F81C1F" w:rsidRDefault="00F81C1F">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4B7BF0" w:rsidRDefault="004B7BF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1ED3"/>
    <w:rsid w:val="000023AB"/>
    <w:rsid w:val="00003092"/>
    <w:rsid w:val="000036F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66521"/>
    <w:rsid w:val="000716F6"/>
    <w:rsid w:val="00072268"/>
    <w:rsid w:val="0008161E"/>
    <w:rsid w:val="0008584C"/>
    <w:rsid w:val="00085861"/>
    <w:rsid w:val="000917F6"/>
    <w:rsid w:val="000947C5"/>
    <w:rsid w:val="00097AB6"/>
    <w:rsid w:val="000A28CF"/>
    <w:rsid w:val="000A2BA5"/>
    <w:rsid w:val="000A2C34"/>
    <w:rsid w:val="000A41EE"/>
    <w:rsid w:val="000A5F00"/>
    <w:rsid w:val="000A6556"/>
    <w:rsid w:val="000B14C3"/>
    <w:rsid w:val="000B46BD"/>
    <w:rsid w:val="000B658F"/>
    <w:rsid w:val="000B7525"/>
    <w:rsid w:val="000C09F3"/>
    <w:rsid w:val="000C1825"/>
    <w:rsid w:val="000C1EB5"/>
    <w:rsid w:val="000C206C"/>
    <w:rsid w:val="000C272D"/>
    <w:rsid w:val="000C3482"/>
    <w:rsid w:val="000C3484"/>
    <w:rsid w:val="000C7173"/>
    <w:rsid w:val="000D386B"/>
    <w:rsid w:val="000D5C4C"/>
    <w:rsid w:val="000D6A85"/>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26AC3"/>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5909"/>
    <w:rsid w:val="001977B5"/>
    <w:rsid w:val="00197BAF"/>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566C"/>
    <w:rsid w:val="001F674A"/>
    <w:rsid w:val="002061C9"/>
    <w:rsid w:val="002102A3"/>
    <w:rsid w:val="002104A9"/>
    <w:rsid w:val="00211413"/>
    <w:rsid w:val="00211F8A"/>
    <w:rsid w:val="00212E50"/>
    <w:rsid w:val="002146B6"/>
    <w:rsid w:val="00216309"/>
    <w:rsid w:val="0021683D"/>
    <w:rsid w:val="00217AFB"/>
    <w:rsid w:val="00220469"/>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67F72"/>
    <w:rsid w:val="00271851"/>
    <w:rsid w:val="002749A9"/>
    <w:rsid w:val="002766AD"/>
    <w:rsid w:val="00277B1A"/>
    <w:rsid w:val="002812A7"/>
    <w:rsid w:val="00287B59"/>
    <w:rsid w:val="0029728F"/>
    <w:rsid w:val="002A076A"/>
    <w:rsid w:val="002A2661"/>
    <w:rsid w:val="002A48C6"/>
    <w:rsid w:val="002A609D"/>
    <w:rsid w:val="002A7EA1"/>
    <w:rsid w:val="002B0351"/>
    <w:rsid w:val="002B03C1"/>
    <w:rsid w:val="002B1C61"/>
    <w:rsid w:val="002B6469"/>
    <w:rsid w:val="002B783C"/>
    <w:rsid w:val="002C01B4"/>
    <w:rsid w:val="002C261B"/>
    <w:rsid w:val="002C3880"/>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A23"/>
    <w:rsid w:val="00317D35"/>
    <w:rsid w:val="003218D9"/>
    <w:rsid w:val="00322D2A"/>
    <w:rsid w:val="003242F6"/>
    <w:rsid w:val="00326F5B"/>
    <w:rsid w:val="003302C7"/>
    <w:rsid w:val="00330B46"/>
    <w:rsid w:val="003344A5"/>
    <w:rsid w:val="0034060B"/>
    <w:rsid w:val="00343D83"/>
    <w:rsid w:val="00344E35"/>
    <w:rsid w:val="00346BFE"/>
    <w:rsid w:val="003500D3"/>
    <w:rsid w:val="00353578"/>
    <w:rsid w:val="0036276E"/>
    <w:rsid w:val="00363EFB"/>
    <w:rsid w:val="003652A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57916"/>
    <w:rsid w:val="00466590"/>
    <w:rsid w:val="004725C7"/>
    <w:rsid w:val="0048484B"/>
    <w:rsid w:val="00485422"/>
    <w:rsid w:val="00492865"/>
    <w:rsid w:val="00493796"/>
    <w:rsid w:val="00493A9A"/>
    <w:rsid w:val="00494E26"/>
    <w:rsid w:val="004A59F1"/>
    <w:rsid w:val="004A6A8F"/>
    <w:rsid w:val="004B49F7"/>
    <w:rsid w:val="004B789C"/>
    <w:rsid w:val="004B7BF0"/>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17E6C"/>
    <w:rsid w:val="005209F5"/>
    <w:rsid w:val="005236EF"/>
    <w:rsid w:val="00525163"/>
    <w:rsid w:val="00525B1D"/>
    <w:rsid w:val="00533258"/>
    <w:rsid w:val="005347BF"/>
    <w:rsid w:val="00536858"/>
    <w:rsid w:val="00540559"/>
    <w:rsid w:val="00541D0F"/>
    <w:rsid w:val="00545E21"/>
    <w:rsid w:val="00551269"/>
    <w:rsid w:val="005515A5"/>
    <w:rsid w:val="005522ED"/>
    <w:rsid w:val="00553AA4"/>
    <w:rsid w:val="00561466"/>
    <w:rsid w:val="0056338D"/>
    <w:rsid w:val="005659C6"/>
    <w:rsid w:val="00566298"/>
    <w:rsid w:val="00567376"/>
    <w:rsid w:val="00574012"/>
    <w:rsid w:val="00574022"/>
    <w:rsid w:val="00575CF9"/>
    <w:rsid w:val="00575FA4"/>
    <w:rsid w:val="00576FA6"/>
    <w:rsid w:val="00577585"/>
    <w:rsid w:val="005775EC"/>
    <w:rsid w:val="00581811"/>
    <w:rsid w:val="00583BD5"/>
    <w:rsid w:val="005841A5"/>
    <w:rsid w:val="005841AA"/>
    <w:rsid w:val="00586292"/>
    <w:rsid w:val="005947A9"/>
    <w:rsid w:val="005A0614"/>
    <w:rsid w:val="005A2A86"/>
    <w:rsid w:val="005A3DE6"/>
    <w:rsid w:val="005A5333"/>
    <w:rsid w:val="005A6977"/>
    <w:rsid w:val="005A6FE4"/>
    <w:rsid w:val="005A7B55"/>
    <w:rsid w:val="005B081C"/>
    <w:rsid w:val="005B1EA1"/>
    <w:rsid w:val="005B6F63"/>
    <w:rsid w:val="005C0A1B"/>
    <w:rsid w:val="005C245C"/>
    <w:rsid w:val="005C34FA"/>
    <w:rsid w:val="005D1D7A"/>
    <w:rsid w:val="005D3939"/>
    <w:rsid w:val="005D4DF1"/>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698E"/>
    <w:rsid w:val="006376AB"/>
    <w:rsid w:val="00637E60"/>
    <w:rsid w:val="00640325"/>
    <w:rsid w:val="006432C5"/>
    <w:rsid w:val="006442C5"/>
    <w:rsid w:val="00650B4C"/>
    <w:rsid w:val="00651384"/>
    <w:rsid w:val="00654971"/>
    <w:rsid w:val="00655CE4"/>
    <w:rsid w:val="00657512"/>
    <w:rsid w:val="006600BB"/>
    <w:rsid w:val="00665A6D"/>
    <w:rsid w:val="00666525"/>
    <w:rsid w:val="006762DC"/>
    <w:rsid w:val="00684AD5"/>
    <w:rsid w:val="00686784"/>
    <w:rsid w:val="00687603"/>
    <w:rsid w:val="006939B6"/>
    <w:rsid w:val="00695A82"/>
    <w:rsid w:val="00695F14"/>
    <w:rsid w:val="00696160"/>
    <w:rsid w:val="006967D0"/>
    <w:rsid w:val="006A57BE"/>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E52B0"/>
    <w:rsid w:val="006F0B66"/>
    <w:rsid w:val="006F0D9B"/>
    <w:rsid w:val="006F16E5"/>
    <w:rsid w:val="006F2255"/>
    <w:rsid w:val="006F482D"/>
    <w:rsid w:val="006F487A"/>
    <w:rsid w:val="006F59B1"/>
    <w:rsid w:val="006F7959"/>
    <w:rsid w:val="007012F3"/>
    <w:rsid w:val="00702AE7"/>
    <w:rsid w:val="00702C6B"/>
    <w:rsid w:val="00704783"/>
    <w:rsid w:val="007071CC"/>
    <w:rsid w:val="0071162A"/>
    <w:rsid w:val="007158D3"/>
    <w:rsid w:val="00716D41"/>
    <w:rsid w:val="00717BD0"/>
    <w:rsid w:val="00721E3E"/>
    <w:rsid w:val="007222F9"/>
    <w:rsid w:val="00723AC0"/>
    <w:rsid w:val="00732809"/>
    <w:rsid w:val="007329C1"/>
    <w:rsid w:val="00735256"/>
    <w:rsid w:val="00740776"/>
    <w:rsid w:val="007413C6"/>
    <w:rsid w:val="00745449"/>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A5519"/>
    <w:rsid w:val="007B442E"/>
    <w:rsid w:val="007C2B23"/>
    <w:rsid w:val="007C5696"/>
    <w:rsid w:val="007C6851"/>
    <w:rsid w:val="007D2E2E"/>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4EAD"/>
    <w:rsid w:val="00846CAF"/>
    <w:rsid w:val="00850B17"/>
    <w:rsid w:val="00852DA7"/>
    <w:rsid w:val="00855AB5"/>
    <w:rsid w:val="0086066E"/>
    <w:rsid w:val="00860E86"/>
    <w:rsid w:val="00860EB6"/>
    <w:rsid w:val="008615DE"/>
    <w:rsid w:val="00864850"/>
    <w:rsid w:val="0087028F"/>
    <w:rsid w:val="00870C31"/>
    <w:rsid w:val="008722E3"/>
    <w:rsid w:val="00874C85"/>
    <w:rsid w:val="008765A3"/>
    <w:rsid w:val="00876DE8"/>
    <w:rsid w:val="00880249"/>
    <w:rsid w:val="008814B6"/>
    <w:rsid w:val="00886F79"/>
    <w:rsid w:val="00887085"/>
    <w:rsid w:val="00892390"/>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6EEC"/>
    <w:rsid w:val="008D7363"/>
    <w:rsid w:val="008E328B"/>
    <w:rsid w:val="008F07F3"/>
    <w:rsid w:val="008F2373"/>
    <w:rsid w:val="008F5456"/>
    <w:rsid w:val="00902F7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43C2"/>
    <w:rsid w:val="00966C0C"/>
    <w:rsid w:val="009678F5"/>
    <w:rsid w:val="00971741"/>
    <w:rsid w:val="00972102"/>
    <w:rsid w:val="00972E57"/>
    <w:rsid w:val="00973380"/>
    <w:rsid w:val="00973B37"/>
    <w:rsid w:val="00977C44"/>
    <w:rsid w:val="00980C5F"/>
    <w:rsid w:val="009844E7"/>
    <w:rsid w:val="009850CF"/>
    <w:rsid w:val="00987642"/>
    <w:rsid w:val="00990CAA"/>
    <w:rsid w:val="00992626"/>
    <w:rsid w:val="009A1840"/>
    <w:rsid w:val="009A1AF3"/>
    <w:rsid w:val="009A289A"/>
    <w:rsid w:val="009A2911"/>
    <w:rsid w:val="009A59E2"/>
    <w:rsid w:val="009B14E8"/>
    <w:rsid w:val="009B2519"/>
    <w:rsid w:val="009B578A"/>
    <w:rsid w:val="009B7C21"/>
    <w:rsid w:val="009C040E"/>
    <w:rsid w:val="009C202A"/>
    <w:rsid w:val="009C250A"/>
    <w:rsid w:val="009C5723"/>
    <w:rsid w:val="009D242F"/>
    <w:rsid w:val="009D7E78"/>
    <w:rsid w:val="009E1696"/>
    <w:rsid w:val="009E49AC"/>
    <w:rsid w:val="009F129F"/>
    <w:rsid w:val="009F255C"/>
    <w:rsid w:val="009F299D"/>
    <w:rsid w:val="009F4BE9"/>
    <w:rsid w:val="009F5E66"/>
    <w:rsid w:val="009F774A"/>
    <w:rsid w:val="009F77AA"/>
    <w:rsid w:val="009F7C92"/>
    <w:rsid w:val="00A03D3B"/>
    <w:rsid w:val="00A040E0"/>
    <w:rsid w:val="00A05E78"/>
    <w:rsid w:val="00A06101"/>
    <w:rsid w:val="00A06B4F"/>
    <w:rsid w:val="00A07EEE"/>
    <w:rsid w:val="00A107A1"/>
    <w:rsid w:val="00A11FC3"/>
    <w:rsid w:val="00A16E2A"/>
    <w:rsid w:val="00A17412"/>
    <w:rsid w:val="00A22374"/>
    <w:rsid w:val="00A25AFF"/>
    <w:rsid w:val="00A26588"/>
    <w:rsid w:val="00A26927"/>
    <w:rsid w:val="00A350B5"/>
    <w:rsid w:val="00A41BF6"/>
    <w:rsid w:val="00A4235F"/>
    <w:rsid w:val="00A42710"/>
    <w:rsid w:val="00A43464"/>
    <w:rsid w:val="00A44828"/>
    <w:rsid w:val="00A44C20"/>
    <w:rsid w:val="00A46AD7"/>
    <w:rsid w:val="00A53880"/>
    <w:rsid w:val="00A53A7E"/>
    <w:rsid w:val="00A56DC5"/>
    <w:rsid w:val="00A611DF"/>
    <w:rsid w:val="00A64DD9"/>
    <w:rsid w:val="00A67614"/>
    <w:rsid w:val="00A74446"/>
    <w:rsid w:val="00A777A6"/>
    <w:rsid w:val="00A80439"/>
    <w:rsid w:val="00A83DEE"/>
    <w:rsid w:val="00A87A90"/>
    <w:rsid w:val="00A90F15"/>
    <w:rsid w:val="00A926BA"/>
    <w:rsid w:val="00A95703"/>
    <w:rsid w:val="00A97C16"/>
    <w:rsid w:val="00AA10BC"/>
    <w:rsid w:val="00AA3EED"/>
    <w:rsid w:val="00AA56C4"/>
    <w:rsid w:val="00AA588D"/>
    <w:rsid w:val="00AA6430"/>
    <w:rsid w:val="00AB51D5"/>
    <w:rsid w:val="00AB5766"/>
    <w:rsid w:val="00AB5823"/>
    <w:rsid w:val="00AB6B60"/>
    <w:rsid w:val="00AC40CC"/>
    <w:rsid w:val="00AD14CD"/>
    <w:rsid w:val="00AD27B7"/>
    <w:rsid w:val="00AD4209"/>
    <w:rsid w:val="00AD74F3"/>
    <w:rsid w:val="00AE1152"/>
    <w:rsid w:val="00AE119D"/>
    <w:rsid w:val="00AE37F0"/>
    <w:rsid w:val="00AE39D8"/>
    <w:rsid w:val="00AE661F"/>
    <w:rsid w:val="00AE67EA"/>
    <w:rsid w:val="00AE7601"/>
    <w:rsid w:val="00AE7EDC"/>
    <w:rsid w:val="00AF1AA1"/>
    <w:rsid w:val="00AF1FDB"/>
    <w:rsid w:val="00AF2D95"/>
    <w:rsid w:val="00AF4AE0"/>
    <w:rsid w:val="00AF7B35"/>
    <w:rsid w:val="00B038C9"/>
    <w:rsid w:val="00B0409F"/>
    <w:rsid w:val="00B050A5"/>
    <w:rsid w:val="00B07BB1"/>
    <w:rsid w:val="00B10239"/>
    <w:rsid w:val="00B10334"/>
    <w:rsid w:val="00B10E0E"/>
    <w:rsid w:val="00B119E9"/>
    <w:rsid w:val="00B125D1"/>
    <w:rsid w:val="00B1324E"/>
    <w:rsid w:val="00B167E3"/>
    <w:rsid w:val="00B23A08"/>
    <w:rsid w:val="00B300BF"/>
    <w:rsid w:val="00B32245"/>
    <w:rsid w:val="00B409D0"/>
    <w:rsid w:val="00B43B05"/>
    <w:rsid w:val="00B4632C"/>
    <w:rsid w:val="00B52DF1"/>
    <w:rsid w:val="00B56ED2"/>
    <w:rsid w:val="00B574F3"/>
    <w:rsid w:val="00B602BF"/>
    <w:rsid w:val="00B6636E"/>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25C3"/>
    <w:rsid w:val="00BE5190"/>
    <w:rsid w:val="00BE5A3F"/>
    <w:rsid w:val="00BE6DFC"/>
    <w:rsid w:val="00BE7C1D"/>
    <w:rsid w:val="00BF735F"/>
    <w:rsid w:val="00BF774F"/>
    <w:rsid w:val="00C00311"/>
    <w:rsid w:val="00C01560"/>
    <w:rsid w:val="00C01B25"/>
    <w:rsid w:val="00C04E0E"/>
    <w:rsid w:val="00C053D0"/>
    <w:rsid w:val="00C06C89"/>
    <w:rsid w:val="00C12C42"/>
    <w:rsid w:val="00C14F5B"/>
    <w:rsid w:val="00C16A79"/>
    <w:rsid w:val="00C2013B"/>
    <w:rsid w:val="00C2168D"/>
    <w:rsid w:val="00C22202"/>
    <w:rsid w:val="00C235A7"/>
    <w:rsid w:val="00C24647"/>
    <w:rsid w:val="00C25E42"/>
    <w:rsid w:val="00C25EC1"/>
    <w:rsid w:val="00C27B0E"/>
    <w:rsid w:val="00C318BF"/>
    <w:rsid w:val="00C3227A"/>
    <w:rsid w:val="00C332BE"/>
    <w:rsid w:val="00C3357A"/>
    <w:rsid w:val="00C36714"/>
    <w:rsid w:val="00C4129D"/>
    <w:rsid w:val="00C41954"/>
    <w:rsid w:val="00C451C5"/>
    <w:rsid w:val="00C45585"/>
    <w:rsid w:val="00C47BE9"/>
    <w:rsid w:val="00C5095C"/>
    <w:rsid w:val="00C52473"/>
    <w:rsid w:val="00C5371F"/>
    <w:rsid w:val="00C538E1"/>
    <w:rsid w:val="00C541AB"/>
    <w:rsid w:val="00C553D7"/>
    <w:rsid w:val="00C601B1"/>
    <w:rsid w:val="00C60B1E"/>
    <w:rsid w:val="00C65EB0"/>
    <w:rsid w:val="00C6713B"/>
    <w:rsid w:val="00C672AA"/>
    <w:rsid w:val="00C672ED"/>
    <w:rsid w:val="00C67C42"/>
    <w:rsid w:val="00C732E9"/>
    <w:rsid w:val="00C74BF5"/>
    <w:rsid w:val="00C74CB0"/>
    <w:rsid w:val="00C75581"/>
    <w:rsid w:val="00C76279"/>
    <w:rsid w:val="00C76BD5"/>
    <w:rsid w:val="00C831E4"/>
    <w:rsid w:val="00C85D28"/>
    <w:rsid w:val="00C9130A"/>
    <w:rsid w:val="00C9137B"/>
    <w:rsid w:val="00C91A5A"/>
    <w:rsid w:val="00C9533A"/>
    <w:rsid w:val="00C96246"/>
    <w:rsid w:val="00C9706B"/>
    <w:rsid w:val="00CA1210"/>
    <w:rsid w:val="00CA2FF5"/>
    <w:rsid w:val="00CA7EFA"/>
    <w:rsid w:val="00CB0412"/>
    <w:rsid w:val="00CB2E5A"/>
    <w:rsid w:val="00CB72D3"/>
    <w:rsid w:val="00CC0905"/>
    <w:rsid w:val="00CC0A51"/>
    <w:rsid w:val="00CC0A70"/>
    <w:rsid w:val="00CC184F"/>
    <w:rsid w:val="00CC1CE7"/>
    <w:rsid w:val="00CC4381"/>
    <w:rsid w:val="00CC5A1D"/>
    <w:rsid w:val="00CD37D1"/>
    <w:rsid w:val="00CD42C7"/>
    <w:rsid w:val="00CD5536"/>
    <w:rsid w:val="00CD665E"/>
    <w:rsid w:val="00CD7B6F"/>
    <w:rsid w:val="00CD7B86"/>
    <w:rsid w:val="00CE0D6F"/>
    <w:rsid w:val="00CE0F9B"/>
    <w:rsid w:val="00CE2802"/>
    <w:rsid w:val="00CE3D8E"/>
    <w:rsid w:val="00CE533D"/>
    <w:rsid w:val="00CE6477"/>
    <w:rsid w:val="00CF2AB9"/>
    <w:rsid w:val="00CF3C24"/>
    <w:rsid w:val="00CF4AB1"/>
    <w:rsid w:val="00CF5045"/>
    <w:rsid w:val="00D043C5"/>
    <w:rsid w:val="00D13702"/>
    <w:rsid w:val="00D1547B"/>
    <w:rsid w:val="00D15A57"/>
    <w:rsid w:val="00D16773"/>
    <w:rsid w:val="00D175B8"/>
    <w:rsid w:val="00D22C20"/>
    <w:rsid w:val="00D2472F"/>
    <w:rsid w:val="00D253A8"/>
    <w:rsid w:val="00D264C9"/>
    <w:rsid w:val="00D32376"/>
    <w:rsid w:val="00D353B8"/>
    <w:rsid w:val="00D42204"/>
    <w:rsid w:val="00D46285"/>
    <w:rsid w:val="00D51FEE"/>
    <w:rsid w:val="00D64A2A"/>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404E"/>
    <w:rsid w:val="00DD54F4"/>
    <w:rsid w:val="00DD5A17"/>
    <w:rsid w:val="00DD5D43"/>
    <w:rsid w:val="00DE06E9"/>
    <w:rsid w:val="00DE17DA"/>
    <w:rsid w:val="00DE59F1"/>
    <w:rsid w:val="00DE5B37"/>
    <w:rsid w:val="00DF0EAC"/>
    <w:rsid w:val="00DF47E4"/>
    <w:rsid w:val="00DF51A7"/>
    <w:rsid w:val="00E0284E"/>
    <w:rsid w:val="00E0357F"/>
    <w:rsid w:val="00E1303D"/>
    <w:rsid w:val="00E139C1"/>
    <w:rsid w:val="00E13BEF"/>
    <w:rsid w:val="00E14AD2"/>
    <w:rsid w:val="00E152A7"/>
    <w:rsid w:val="00E20743"/>
    <w:rsid w:val="00E20E26"/>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3F9C"/>
    <w:rsid w:val="00E6789A"/>
    <w:rsid w:val="00E7015E"/>
    <w:rsid w:val="00E711E0"/>
    <w:rsid w:val="00E71288"/>
    <w:rsid w:val="00E721EB"/>
    <w:rsid w:val="00E725FF"/>
    <w:rsid w:val="00E740A6"/>
    <w:rsid w:val="00E83603"/>
    <w:rsid w:val="00E860CF"/>
    <w:rsid w:val="00E87169"/>
    <w:rsid w:val="00E87C8F"/>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1AAA"/>
    <w:rsid w:val="00ED40DD"/>
    <w:rsid w:val="00ED4600"/>
    <w:rsid w:val="00ED6B7E"/>
    <w:rsid w:val="00EE0157"/>
    <w:rsid w:val="00EE268B"/>
    <w:rsid w:val="00EE2AB1"/>
    <w:rsid w:val="00EE2FF1"/>
    <w:rsid w:val="00EE4118"/>
    <w:rsid w:val="00EE5612"/>
    <w:rsid w:val="00EF1BC9"/>
    <w:rsid w:val="00EF1BD8"/>
    <w:rsid w:val="00F138BF"/>
    <w:rsid w:val="00F14678"/>
    <w:rsid w:val="00F20A28"/>
    <w:rsid w:val="00F22D16"/>
    <w:rsid w:val="00F241FA"/>
    <w:rsid w:val="00F262EF"/>
    <w:rsid w:val="00F264A9"/>
    <w:rsid w:val="00F27055"/>
    <w:rsid w:val="00F33FBE"/>
    <w:rsid w:val="00F355FC"/>
    <w:rsid w:val="00F356BE"/>
    <w:rsid w:val="00F4085F"/>
    <w:rsid w:val="00F42E13"/>
    <w:rsid w:val="00F43BC7"/>
    <w:rsid w:val="00F4450F"/>
    <w:rsid w:val="00F559D6"/>
    <w:rsid w:val="00F56B1C"/>
    <w:rsid w:val="00F61203"/>
    <w:rsid w:val="00F618FF"/>
    <w:rsid w:val="00F62AA5"/>
    <w:rsid w:val="00F6300B"/>
    <w:rsid w:val="00F651D5"/>
    <w:rsid w:val="00F65375"/>
    <w:rsid w:val="00F739CA"/>
    <w:rsid w:val="00F7422D"/>
    <w:rsid w:val="00F77C5B"/>
    <w:rsid w:val="00F804FE"/>
    <w:rsid w:val="00F81C1F"/>
    <w:rsid w:val="00F8327F"/>
    <w:rsid w:val="00F85561"/>
    <w:rsid w:val="00F87784"/>
    <w:rsid w:val="00F914D3"/>
    <w:rsid w:val="00F9181E"/>
    <w:rsid w:val="00FA0768"/>
    <w:rsid w:val="00FA733F"/>
    <w:rsid w:val="00FA7E81"/>
    <w:rsid w:val="00FB2D61"/>
    <w:rsid w:val="00FC05E5"/>
    <w:rsid w:val="00FC0E32"/>
    <w:rsid w:val="00FC16B3"/>
    <w:rsid w:val="00FC22D7"/>
    <w:rsid w:val="00FC685E"/>
    <w:rsid w:val="00FD4719"/>
    <w:rsid w:val="00FD686C"/>
    <w:rsid w:val="00FD7C97"/>
    <w:rsid w:val="00FE1E02"/>
    <w:rsid w:val="00FE1EC4"/>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30.png"/><Relationship Id="rId55" Type="http://schemas.openxmlformats.org/officeDocument/2006/relationships/image" Target="media/image35.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image" Target="media/image3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19.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image" Target="media/image38.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BBE62D-E535-450A-BB6B-4AB3337242D6}">
  <ds:schemaRefs>
    <ds:schemaRef ds:uri="http://schemas.openxmlformats.org/officeDocument/2006/bibliography"/>
  </ds:schemaRefs>
</ds:datastoreItem>
</file>

<file path=customXml/itemProps2.xml><?xml version="1.0" encoding="utf-8"?>
<ds:datastoreItem xmlns:ds="http://schemas.openxmlformats.org/officeDocument/2006/customXml" ds:itemID="{C724F2A6-7713-4953-BD62-0AF7581B1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46</Pages>
  <Words>10106</Words>
  <Characters>63672</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311</cp:revision>
  <cp:lastPrinted>2011-04-11T21:40:00Z</cp:lastPrinted>
  <dcterms:created xsi:type="dcterms:W3CDTF">2011-03-28T11:58:00Z</dcterms:created>
  <dcterms:modified xsi:type="dcterms:W3CDTF">2011-05-17T09:04:00Z</dcterms:modified>
</cp:coreProperties>
</file>
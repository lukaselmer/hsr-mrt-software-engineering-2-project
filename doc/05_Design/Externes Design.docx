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525D38">
                  <w:rPr>
                    <w:noProof/>
                    <w:color w:val="4F81BD" w:themeColor="accent1"/>
                  </w:rPr>
                  <w:t>3.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076D7D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2192526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2192527"/>
      <w:r>
        <w:t>Änderungsgeschichte</w:t>
      </w:r>
      <w:bookmarkEnd w:id="1"/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5E1B49">
            <w:r>
              <w:t>Datum</w:t>
            </w:r>
          </w:p>
        </w:tc>
        <w:tc>
          <w:tcPr>
            <w:tcW w:w="99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5E1B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5E1B49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5E1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</w:tbl>
    <w:bookmarkStart w:id="2" w:name="_Toc292192528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52D22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2192526" w:history="1">
            <w:r w:rsidR="00C52D22" w:rsidRPr="00704057">
              <w:rPr>
                <w:rStyle w:val="Hyperlink"/>
                <w:noProof/>
              </w:rPr>
              <w:t>1</w:t>
            </w:r>
            <w:r w:rsidR="00C52D2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Dokumentinformationen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_Toc292192526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27" w:history="1">
            <w:r w:rsidR="00C52D22" w:rsidRPr="00704057">
              <w:rPr>
                <w:rStyle w:val="Hyperlink"/>
                <w:noProof/>
              </w:rPr>
              <w:t>1.1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Änderungsgeschichte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_Toc292192527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28" w:history="1">
            <w:r w:rsidR="00C52D22" w:rsidRPr="00704057">
              <w:rPr>
                <w:rStyle w:val="Hyperlink"/>
                <w:noProof/>
              </w:rPr>
              <w:t>1.2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  <w:lang w:val="de-DE"/>
              </w:rPr>
              <w:t>Inhaltsverzeichnis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_Toc292192528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192529" w:history="1">
            <w:r w:rsidR="00C52D22" w:rsidRPr="00704057">
              <w:rPr>
                <w:rStyle w:val="Hyperlink"/>
                <w:noProof/>
              </w:rPr>
              <w:t>2</w:t>
            </w:r>
            <w:r w:rsidR="00C52D2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Einleitung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_Toc292192529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0" w:history="1">
            <w:r w:rsidR="00C52D22" w:rsidRPr="00704057">
              <w:rPr>
                <w:rStyle w:val="Hyperlink"/>
                <w:noProof/>
              </w:rPr>
              <w:t>2.1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Zweck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_Toc292192530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1" w:history="1">
            <w:r w:rsidR="00C52D22" w:rsidRPr="00704057">
              <w:rPr>
                <w:rStyle w:val="Hyperlink"/>
                <w:noProof/>
              </w:rPr>
              <w:t>2.2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Gültigkeitsbereich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_Toc292192531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2" w:history="1">
            <w:r w:rsidR="00C52D22" w:rsidRPr="00704057">
              <w:rPr>
                <w:rStyle w:val="Hyperlink"/>
                <w:noProof/>
              </w:rPr>
              <w:t>2.3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Definitionen und Abkürzungen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_Toc292192532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1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3" w:history="1">
            <w:r w:rsidR="00C52D22" w:rsidRPr="00704057">
              <w:rPr>
                <w:rStyle w:val="Hyperlink"/>
                <w:noProof/>
              </w:rPr>
              <w:t>2.4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Referenzen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_Toc292192533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2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192534" w:history="1">
            <w:r w:rsidR="00C52D22" w:rsidRPr="00704057">
              <w:rPr>
                <w:rStyle w:val="Hyperlink"/>
                <w:noProof/>
              </w:rPr>
              <w:t>3</w:t>
            </w:r>
            <w:r w:rsidR="00C52D22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Externes Design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_Toc292192534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2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5" w:history="1">
            <w:r w:rsidR="00C52D22" w:rsidRPr="00704057">
              <w:rPr>
                <w:rStyle w:val="Hyperlink"/>
                <w:noProof/>
              </w:rPr>
              <w:t>3.1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Server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_Toc292192535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2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36" w:history="1">
            <w:r w:rsidR="00C52D22" w:rsidRPr="00704057">
              <w:rPr>
                <w:rStyle w:val="Hyperlink"/>
                <w:noProof/>
              </w:rPr>
              <w:t>3.1.1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Navigation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_Toc292192536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2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37" w:history="1">
            <w:r w:rsidR="00C52D22" w:rsidRPr="00704057">
              <w:rPr>
                <w:rStyle w:val="Hyperlink"/>
                <w:noProof/>
              </w:rPr>
              <w:t>3.1.2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Mockups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_Toc292192537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2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38" w:history="1">
            <w:r w:rsidR="00C52D22" w:rsidRPr="00704057">
              <w:rPr>
                <w:rStyle w:val="Hyperlink"/>
                <w:noProof/>
              </w:rPr>
              <w:t>3.1.3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User Interface Design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_Toc292192538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3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192539" w:history="1">
            <w:r w:rsidR="00C52D22" w:rsidRPr="00704057">
              <w:rPr>
                <w:rStyle w:val="Hyperlink"/>
                <w:noProof/>
              </w:rPr>
              <w:t>3.2</w:t>
            </w:r>
            <w:r w:rsidR="00C52D22">
              <w:rPr>
                <w:noProof/>
                <w:sz w:val="22"/>
                <w:szCs w:val="22"/>
                <w:lang w:eastAsia="de-CH"/>
              </w:rPr>
              <w:tab/>
            </w:r>
            <w:r w:rsidR="00C52D22" w:rsidRPr="00704057">
              <w:rPr>
                <w:rStyle w:val="Hyperlink"/>
                <w:noProof/>
              </w:rPr>
              <w:t>Client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_Toc292192539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3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40" w:history="1">
            <w:r w:rsidR="00C52D22" w:rsidRPr="00704057">
              <w:rPr>
                <w:rStyle w:val="Hyperlink"/>
                <w:noProof/>
              </w:rPr>
              <w:t>3.2.1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Navigation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_Toc292192540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3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41" w:history="1">
            <w:r w:rsidR="00C52D22" w:rsidRPr="00704057">
              <w:rPr>
                <w:rStyle w:val="Hyperlink"/>
                <w:noProof/>
              </w:rPr>
              <w:t>3.2.2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Mockups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_Toc292192541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3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C52D22" w:rsidRDefault="00076D7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192542" w:history="1">
            <w:r w:rsidR="00C52D22" w:rsidRPr="00704057">
              <w:rPr>
                <w:rStyle w:val="Hyperlink"/>
                <w:noProof/>
              </w:rPr>
              <w:t>3.2.3</w:t>
            </w:r>
            <w:r w:rsidR="00C52D22">
              <w:rPr>
                <w:noProof/>
                <w:sz w:val="22"/>
              </w:rPr>
              <w:tab/>
            </w:r>
            <w:r w:rsidR="00C52D22" w:rsidRPr="00704057">
              <w:rPr>
                <w:rStyle w:val="Hyperlink"/>
                <w:noProof/>
              </w:rPr>
              <w:t>User Interface Design</w:t>
            </w:r>
            <w:r w:rsidR="00C52D22">
              <w:rPr>
                <w:noProof/>
                <w:webHidden/>
              </w:rPr>
              <w:tab/>
            </w:r>
            <w:r w:rsidR="00C52D22">
              <w:rPr>
                <w:noProof/>
                <w:webHidden/>
              </w:rPr>
              <w:fldChar w:fldCharType="begin"/>
            </w:r>
            <w:r w:rsidR="00C52D22">
              <w:rPr>
                <w:noProof/>
                <w:webHidden/>
              </w:rPr>
              <w:instrText xml:space="preserve"> PAGEREF _Toc292192542 \h </w:instrText>
            </w:r>
            <w:r w:rsidR="00C52D22">
              <w:rPr>
                <w:noProof/>
                <w:webHidden/>
              </w:rPr>
            </w:r>
            <w:r w:rsidR="00C52D22">
              <w:rPr>
                <w:noProof/>
                <w:webHidden/>
              </w:rPr>
              <w:fldChar w:fldCharType="separate"/>
            </w:r>
            <w:r w:rsidR="00C52D22">
              <w:rPr>
                <w:noProof/>
                <w:webHidden/>
              </w:rPr>
              <w:t>4</w:t>
            </w:r>
            <w:r w:rsidR="00C52D22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80229C" w:rsidRDefault="0080229C" w:rsidP="0080229C">
      <w:pPr>
        <w:pStyle w:val="berschrift2"/>
      </w:pPr>
      <w:bookmarkStart w:id="3" w:name="_Toc292192529"/>
      <w:r>
        <w:t>Abbildungsverzeichnis</w:t>
      </w:r>
    </w:p>
    <w:p w:rsidR="00CC5693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2203858" w:history="1">
        <w:r w:rsidR="00CC5693" w:rsidRPr="00036649">
          <w:rPr>
            <w:rStyle w:val="Hyperlink"/>
            <w:noProof/>
          </w:rPr>
          <w:t>Abbildung 1 - Übersicht Stundeneinträge</w:t>
        </w:r>
        <w:r w:rsidR="00CC5693">
          <w:rPr>
            <w:noProof/>
            <w:webHidden/>
          </w:rPr>
          <w:tab/>
        </w:r>
        <w:r w:rsidR="00CC5693">
          <w:rPr>
            <w:noProof/>
            <w:webHidden/>
          </w:rPr>
          <w:fldChar w:fldCharType="begin"/>
        </w:r>
        <w:r w:rsidR="00CC5693">
          <w:rPr>
            <w:noProof/>
            <w:webHidden/>
          </w:rPr>
          <w:instrText xml:space="preserve"> PAGEREF _Toc292203858 \h </w:instrText>
        </w:r>
        <w:r w:rsidR="00CC5693">
          <w:rPr>
            <w:noProof/>
            <w:webHidden/>
          </w:rPr>
        </w:r>
        <w:r w:rsidR="00CC5693">
          <w:rPr>
            <w:noProof/>
            <w:webHidden/>
          </w:rPr>
          <w:fldChar w:fldCharType="separate"/>
        </w:r>
        <w:r w:rsidR="00CC5693">
          <w:rPr>
            <w:noProof/>
            <w:webHidden/>
          </w:rPr>
          <w:t>3</w:t>
        </w:r>
        <w:r w:rsidR="00CC5693"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2203859" w:history="1">
        <w:r w:rsidRPr="00036649">
          <w:rPr>
            <w:rStyle w:val="Hyperlink"/>
            <w:noProof/>
          </w:rPr>
          <w:t>Abbildung 2 - Stundeneinträge einem Auftrag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2203860" w:history="1">
        <w:r w:rsidRPr="00036649">
          <w:rPr>
            <w:rStyle w:val="Hyperlink"/>
            <w:noProof/>
          </w:rPr>
          <w:t>Abbildung 3 - Neuen Auftrag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2203861" w:history="1">
        <w:r w:rsidRPr="00036649">
          <w:rPr>
            <w:rStyle w:val="Hyperlink"/>
            <w:noProof/>
          </w:rPr>
          <w:t>Abbildung 4 - Rapport Generierung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2203862" w:history="1">
        <w:r w:rsidRPr="00036649">
          <w:rPr>
            <w:rStyle w:val="Hyperlink"/>
            <w:noProof/>
          </w:rPr>
          <w:t>Abbildung 5 -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2203863" w:history="1">
        <w:r w:rsidRPr="00036649">
          <w:rPr>
            <w:rStyle w:val="Hyperlink"/>
            <w:noProof/>
          </w:rPr>
          <w:t>Abbildung 6 -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2203864" w:history="1">
        <w:r w:rsidRPr="00036649">
          <w:rPr>
            <w:rStyle w:val="Hyperlink"/>
            <w:noProof/>
          </w:rPr>
          <w:t>Abbildung 7 - Anmelde Fenster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2203865" w:history="1">
        <w:r w:rsidRPr="00036649">
          <w:rPr>
            <w:rStyle w:val="Hyperlink"/>
            <w:noProof/>
          </w:rPr>
          <w:t>Abbildung 8 -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2203866" w:history="1">
        <w:r w:rsidRPr="00036649">
          <w:rPr>
            <w:rStyle w:val="Hyperlink"/>
            <w:noProof/>
          </w:rPr>
          <w:t>Abbildung 9 -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2203867" w:history="1">
        <w:r w:rsidRPr="00036649">
          <w:rPr>
            <w:rStyle w:val="Hyperlink"/>
            <w:noProof/>
          </w:rPr>
          <w:t>Abbildung 10 - Hauptfenster nach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5693" w:rsidRDefault="00CC5693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2203868" w:history="1">
        <w:r w:rsidRPr="00036649">
          <w:rPr>
            <w:rStyle w:val="Hyperlink"/>
            <w:noProof/>
          </w:rPr>
          <w:t>Abbildung 11 - Hauptfenster Abmeldung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_Toc292203868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D75B6D" w:rsidRDefault="00D75B6D" w:rsidP="00732FAA">
      <w:pPr>
        <w:pStyle w:val="berschrift1"/>
      </w:pPr>
      <w:r>
        <w:t>Einleitung</w:t>
      </w:r>
      <w:bookmarkEnd w:id="3"/>
    </w:p>
    <w:p w:rsidR="00D75B6D" w:rsidRDefault="00BD1E21" w:rsidP="00BD1E21">
      <w:pPr>
        <w:pStyle w:val="berschrift2"/>
      </w:pPr>
      <w:bookmarkStart w:id="4" w:name="_Toc292192530"/>
      <w:r>
        <w:lastRenderedPageBreak/>
        <w:t>Zweck</w:t>
      </w:r>
      <w:bookmarkEnd w:id="4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wie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5" w:name="_Toc292192531"/>
      <w:r>
        <w:t>Gültigkeitsbereich</w:t>
      </w:r>
      <w:bookmarkEnd w:id="5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6" w:name="_Toc292192532"/>
      <w:r>
        <w:t>Definitionen und Abkürzungen</w:t>
      </w:r>
      <w:bookmarkEnd w:id="6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7" w:name="_Toc292192533"/>
      <w:r>
        <w:t>Referenzen</w:t>
      </w:r>
      <w:bookmarkEnd w:id="7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732861" w:rsidRDefault="00732861" w:rsidP="00732861">
      <w:pPr>
        <w:pStyle w:val="berschrift1"/>
      </w:pPr>
      <w:bookmarkStart w:id="8" w:name="_Toc292192534"/>
      <w:r>
        <w:t>Externes Design</w:t>
      </w:r>
      <w:bookmarkEnd w:id="8"/>
    </w:p>
    <w:p w:rsidR="00B07D9D" w:rsidRDefault="00732FAA" w:rsidP="00B07D9D">
      <w:pPr>
        <w:pStyle w:val="berschrift2"/>
      </w:pPr>
      <w:bookmarkStart w:id="9" w:name="_Toc292192535"/>
      <w:r>
        <w:t>Server</w:t>
      </w:r>
      <w:bookmarkEnd w:id="9"/>
    </w:p>
    <w:p w:rsidR="004040A0" w:rsidRDefault="004040A0" w:rsidP="004040A0">
      <w:pPr>
        <w:pStyle w:val="berschrift3"/>
      </w:pPr>
      <w:bookmarkStart w:id="10" w:name="_Toc292192536"/>
      <w:r>
        <w:t>Navigation</w:t>
      </w:r>
      <w:bookmarkEnd w:id="10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hyperlink r:id="rId21" w:history="1">
        <w:r w:rsidRPr="00387B6F">
          <w:rPr>
            <w:rStyle w:val="Hyperlink"/>
          </w:rPr>
          <w:t>http://mrt.elmermx.ch/</w:t>
        </w:r>
      </w:hyperlink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Benutzer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Kunden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Aufträge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Adressen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Erfasste Koordinaten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475FF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B07D9D" w:rsidRDefault="00B07D9D" w:rsidP="00B07D9D">
      <w:pPr>
        <w:pStyle w:val="berschrift3"/>
      </w:pPr>
      <w:bookmarkStart w:id="11" w:name="_Toc292192537"/>
      <w:proofErr w:type="spellStart"/>
      <w:r>
        <w:t>Mockups</w:t>
      </w:r>
      <w:bookmarkEnd w:id="11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5436A8">
        <w:t xml:space="preserve"> Rapport 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525D38">
        <w:t xml:space="preserve"> diesen</w:t>
      </w:r>
      <w:r w:rsidR="000E51E7">
        <w:t xml:space="preserve"> </w:t>
      </w:r>
      <w:proofErr w:type="gramStart"/>
      <w:r w:rsidR="000E51E7">
        <w:t>orientie</w:t>
      </w:r>
      <w:r w:rsidR="00667E16">
        <w:t xml:space="preserve">ren </w:t>
      </w:r>
      <w:r w:rsidR="000E51E7">
        <w:t>,</w:t>
      </w:r>
      <w:proofErr w:type="gramEnd"/>
      <w:r w:rsidR="000E51E7">
        <w:t xml:space="preserve"> wurden diese vernachlässigt.</w:t>
      </w:r>
    </w:p>
    <w:p w:rsidR="00F77D07" w:rsidRDefault="009967DA" w:rsidP="0016740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6676E4" wp14:editId="3BEBF600">
                <wp:simplePos x="0" y="0"/>
                <wp:positionH relativeFrom="column">
                  <wp:posOffset>-114935</wp:posOffset>
                </wp:positionH>
                <wp:positionV relativeFrom="paragraph">
                  <wp:posOffset>2356485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67DA" w:rsidRPr="00F25152" w:rsidRDefault="009967DA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2" w:name="_Toc292203858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1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Übersicht Stundeneinträge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-9.05pt;margin-top:185.5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" stroked="f">
                <v:textbox style="mso-fit-shape-to-text:t" inset="0,0,0,0">
                  <w:txbxContent>
                    <w:p w:rsidR="009967DA" w:rsidRPr="00F25152" w:rsidRDefault="009967DA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3" w:name="_Toc292203858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1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Übersicht Stundeneinträge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472C7E"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599D0B5E" wp14:editId="78C9F07C">
            <wp:simplePos x="0" y="0"/>
            <wp:positionH relativeFrom="column">
              <wp:posOffset>-114935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ED61DD">
        <w:t>Diese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35089D" w:rsidP="00F77D07">
      <w:r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6542C080" wp14:editId="4CDFDDEB">
            <wp:simplePos x="0" y="0"/>
            <wp:positionH relativeFrom="column">
              <wp:posOffset>-3170555</wp:posOffset>
            </wp:positionH>
            <wp:positionV relativeFrom="paragraph">
              <wp:posOffset>789940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47F" w:rsidRDefault="00AD35C0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06C75B" wp14:editId="641A970B">
                <wp:simplePos x="0" y="0"/>
                <wp:positionH relativeFrom="column">
                  <wp:posOffset>-3175</wp:posOffset>
                </wp:positionH>
                <wp:positionV relativeFrom="paragraph">
                  <wp:posOffset>2165350</wp:posOffset>
                </wp:positionV>
                <wp:extent cx="3465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35C0" w:rsidRPr="00756FB1" w:rsidRDefault="00AD35C0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2203859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2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Stundeneinträge einem Auftrag hinzufügen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left:0;text-align:left;margin-left:-.25pt;margin-top:170.5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" stroked="f">
                <v:textbox style="mso-fit-shape-to-text:t" inset="0,0,0,0">
                  <w:txbxContent>
                    <w:p w:rsidR="00AD35C0" w:rsidRPr="00756FB1" w:rsidRDefault="00AD35C0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2203859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2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Stundeneinträge einem Auftrag hinzufügen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E4284D" w:rsidRDefault="00B96AF4" w:rsidP="00F77D07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666709" wp14:editId="348BA11B">
                <wp:simplePos x="0" y="0"/>
                <wp:positionH relativeFrom="column">
                  <wp:posOffset>-3175</wp:posOffset>
                </wp:positionH>
                <wp:positionV relativeFrom="paragraph">
                  <wp:posOffset>2351405</wp:posOffset>
                </wp:positionV>
                <wp:extent cx="3465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AF4" w:rsidRPr="0041207E" w:rsidRDefault="00B96AF4" w:rsidP="00B96AF4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6" w:name="_Toc292203860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3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Neuen Auftrag erstellen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" o:spid="_x0000_s1028" type="#_x0000_t202" style="position:absolute;left:0;text-align:left;margin-left:-.25pt;margin-top:185.15pt;width:272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" stroked="f">
                <v:textbox style="mso-fit-shape-to-text:t" inset="0,0,0,0">
                  <w:txbxContent>
                    <w:p w:rsidR="00B96AF4" w:rsidRPr="0041207E" w:rsidRDefault="00B96AF4" w:rsidP="00B96AF4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2203860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3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Neuen Auftrag erstellen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820501"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6BB064AB" wp14:editId="6912E87C">
            <wp:simplePos x="0" y="0"/>
            <wp:positionH relativeFrom="column">
              <wp:posOffset>-3175</wp:posOffset>
            </wp:positionH>
            <wp:positionV relativeFrom="paragraph">
              <wp:posOffset>412115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501">
        <w:t>Neuen Auftrag erstellen</w:t>
      </w:r>
    </w:p>
    <w:p w:rsidR="00820501" w:rsidRDefault="00693A84" w:rsidP="00820501">
      <w:r>
        <w:t xml:space="preserve">Ein neuer Auftrag kann erstellt werden. Der Server erstellt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 xml:space="preserve">Der Auftrag ist erstellt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820501" w:rsidRDefault="00820501" w:rsidP="00820501"/>
    <w:p w:rsidR="00820501" w:rsidRDefault="00B96AF4" w:rsidP="00573203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6DBA56" wp14:editId="2D922E30">
                <wp:simplePos x="0" y="0"/>
                <wp:positionH relativeFrom="column">
                  <wp:posOffset>-3175</wp:posOffset>
                </wp:positionH>
                <wp:positionV relativeFrom="paragraph">
                  <wp:posOffset>1708150</wp:posOffset>
                </wp:positionV>
                <wp:extent cx="2969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6AF4" w:rsidRPr="00B96AF4" w:rsidRDefault="00B96AF4" w:rsidP="00B96AF4">
                            <w:pPr>
                              <w:pStyle w:val="Beschriftung"/>
                            </w:pPr>
                            <w:bookmarkStart w:id="18" w:name="_Toc292203861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4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Rapport Generierung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34.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CqPim64AAAAAkBAAAPAAAAAAAA&#10;AAAAAAAAAI8EAABkcnMvZG93bnJldi54bWxQSwUGAAAAAAQABADzAAAAnAUAAAAA&#10;" stroked="f">
                <v:textbox style="mso-fit-shape-to-text:t" inset="0,0,0,0">
                  <w:txbxContent>
                    <w:p w:rsidR="00B96AF4" w:rsidRPr="00B96AF4" w:rsidRDefault="00B96AF4" w:rsidP="00B96AF4">
                      <w:pPr>
                        <w:pStyle w:val="Beschriftung"/>
                      </w:pPr>
                      <w:bookmarkStart w:id="19" w:name="_Toc292203861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4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Rapport Generierung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D9704C">
        <w:rPr>
          <w:noProof/>
          <w:lang w:eastAsia="de-CH"/>
        </w:rPr>
        <w:drawing>
          <wp:anchor distT="0" distB="0" distL="114300" distR="114300" simplePos="0" relativeHeight="251666432" behindDoc="1" locked="0" layoutInCell="1" allowOverlap="1" wp14:anchorId="5C02C313" wp14:editId="71028F5C">
            <wp:simplePos x="0" y="0"/>
            <wp:positionH relativeFrom="column">
              <wp:posOffset>-3175</wp:posOffset>
            </wp:positionH>
            <wp:positionV relativeFrom="paragraph">
              <wp:posOffset>407670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203">
        <w:t>Rapport 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20" w:name="_Toc292192538"/>
      <w:r>
        <w:t>User Interface Design</w:t>
      </w:r>
      <w:bookmarkEnd w:id="20"/>
    </w:p>
    <w:p w:rsidR="00F70F6F" w:rsidRDefault="00F70F6F" w:rsidP="00F70F6F">
      <w:pPr>
        <w:pStyle w:val="berschrift4"/>
      </w:pPr>
      <w:r>
        <w:t>Login</w:t>
      </w:r>
    </w:p>
    <w:p w:rsidR="0035089D" w:rsidRPr="0035089D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 ob man</w:t>
      </w:r>
      <w:r w:rsidR="00735978">
        <w:t xml:space="preserve"> angemeldet bleiben soll.</w:t>
      </w:r>
      <w:r w:rsidR="00552385">
        <w:t xml:space="preserve"> </w:t>
      </w:r>
    </w:p>
    <w:p w:rsidR="00722A1C" w:rsidRDefault="00722A1C" w:rsidP="00722A1C">
      <w:pPr>
        <w:pStyle w:val="berschrift4"/>
      </w:pPr>
      <w:bookmarkStart w:id="21" w:name="_Toc292192539"/>
      <w:r>
        <w:t>Benutzer</w:t>
      </w:r>
    </w:p>
    <w:p w:rsidR="00722A1C" w:rsidRPr="00722A1C" w:rsidRDefault="003E374A" w:rsidP="00722A1C">
      <w:r>
        <w:t>Bei der</w:t>
      </w:r>
      <w:r w:rsidR="00A41D95">
        <w:t xml:space="preserve"> Benutzerübersicht werden die im System registrierten Nutzer angezeigt. </w:t>
      </w:r>
      <w:r>
        <w:t xml:space="preserve">Nur die Sekretärin </w:t>
      </w:r>
      <w:r w:rsidR="00711BC0">
        <w:t xml:space="preserve">(Administrator) </w:t>
      </w:r>
      <w:r>
        <w:t xml:space="preserve">hat das Recht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anzeigen.</w:t>
      </w:r>
    </w:p>
    <w:p w:rsidR="00722A1C" w:rsidRDefault="00722A1C" w:rsidP="00722A1C">
      <w:pPr>
        <w:pStyle w:val="berschrift4"/>
      </w:pPr>
      <w:r>
        <w:t>Stundeneinträge</w:t>
      </w:r>
    </w:p>
    <w:p w:rsidR="00722A1C" w:rsidRP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722A1C" w:rsidRDefault="00722A1C" w:rsidP="00722A1C">
      <w:pPr>
        <w:pStyle w:val="berschrift4"/>
      </w:pPr>
      <w:r>
        <w:t>Kunden</w:t>
      </w:r>
    </w:p>
    <w:p w:rsidR="00722A1C" w:rsidRPr="00722A1C" w:rsidRDefault="00791707" w:rsidP="00722A1C">
      <w:r>
        <w:t xml:space="preserve">In dieser Übersicht können alle Benutzer die Kunden </w:t>
      </w:r>
      <w:r w:rsidR="003A135F">
        <w:t xml:space="preserve">anzeigen, bearbeiten </w:t>
      </w:r>
      <w:r w:rsidR="003A135F">
        <w:t>neu anlegen</w:t>
      </w:r>
      <w:r w:rsidR="003A135F">
        <w:t xml:space="preserve"> oder löschen.</w:t>
      </w:r>
    </w:p>
    <w:p w:rsidR="00722A1C" w:rsidRDefault="00722A1C" w:rsidP="00722A1C">
      <w:pPr>
        <w:pStyle w:val="berschrift4"/>
      </w:pPr>
      <w:r>
        <w:t>Materialien</w:t>
      </w:r>
    </w:p>
    <w:p w:rsidR="00722A1C" w:rsidRPr="00722A1C" w:rsidRDefault="007C4ACE" w:rsidP="00722A1C">
      <w:r>
        <w:t xml:space="preserve">Bei der </w:t>
      </w:r>
      <w:r w:rsidR="00AE30F0">
        <w:t>Mater</w:t>
      </w:r>
      <w:r w:rsidR="00842AA0">
        <w:t>i</w:t>
      </w:r>
      <w:r w:rsidR="00AE30F0">
        <w:t xml:space="preserve">alienübersicht können Materialien </w:t>
      </w:r>
      <w:r w:rsidR="006D6877">
        <w:t xml:space="preserve">von allen Nutzern </w:t>
      </w:r>
      <w:r w:rsidR="00AE30F0">
        <w:t>angezeigt, bearbeitet, neu erstellt oder gelöscht werden.</w:t>
      </w:r>
    </w:p>
    <w:p w:rsidR="00722A1C" w:rsidRDefault="00722A1C" w:rsidP="00722A1C">
      <w:pPr>
        <w:pStyle w:val="berschrift4"/>
      </w:pPr>
      <w:r>
        <w:t>Aufträge</w:t>
      </w:r>
    </w:p>
    <w:p w:rsidR="00722A1C" w:rsidRPr="00722A1C" w:rsidRDefault="008F0CD0" w:rsidP="00722A1C">
      <w:r>
        <w:t>Die</w:t>
      </w:r>
      <w:r w:rsidR="00E32599">
        <w:t>se</w:t>
      </w:r>
      <w:r>
        <w:t xml:space="preserve"> Übersicht </w:t>
      </w:r>
      <w:r w:rsidR="00DC7CC3">
        <w:t xml:space="preserve">zeigt alle erfassten Aufträge. </w:t>
      </w:r>
      <w:r w:rsidR="00A02E6C">
        <w:t>Diese können von allen Nutzern angezeigt, bearbeitet</w:t>
      </w:r>
      <w:r w:rsidR="002867C7">
        <w:t>,</w:t>
      </w:r>
      <w:r w:rsidR="002867C7">
        <w:t xml:space="preserve"> neu erstellt oder</w:t>
      </w:r>
      <w:r w:rsidR="002867C7">
        <w:t xml:space="preserve"> </w:t>
      </w:r>
      <w:bookmarkStart w:id="22" w:name="_GoBack"/>
      <w:bookmarkEnd w:id="22"/>
      <w:r w:rsidR="00A02E6C">
        <w:t>gelöscht werden.</w:t>
      </w:r>
    </w:p>
    <w:p w:rsidR="00722A1C" w:rsidRDefault="00722A1C" w:rsidP="00722A1C">
      <w:pPr>
        <w:pStyle w:val="berschrift4"/>
      </w:pPr>
      <w:r>
        <w:t>Adressen</w:t>
      </w:r>
    </w:p>
    <w:p w:rsidR="00722A1C" w:rsidRPr="00722A1C" w:rsidRDefault="005D69CA" w:rsidP="00722A1C">
      <w:r>
        <w:t>Bei der Adressübersicht können Adressen von allen Nutzern angezeigt, bearbeitet, neu erstellt  oder gelöscht werden.</w:t>
      </w:r>
    </w:p>
    <w:p w:rsidR="00722A1C" w:rsidRDefault="00722A1C" w:rsidP="00722A1C">
      <w:pPr>
        <w:pStyle w:val="berschrift4"/>
      </w:pPr>
      <w:r>
        <w:t>Erfasste Koordinaten</w:t>
      </w:r>
    </w:p>
    <w:p w:rsidR="00722A1C" w:rsidRPr="00722A1C" w:rsidRDefault="00B51FC3" w:rsidP="00722A1C">
      <w:r>
        <w:t xml:space="preserve">Diese Übersicht listet alle erfassten Koordinaten auf. </w:t>
      </w:r>
      <w:r w:rsidR="00D3470A">
        <w:t>D</w:t>
      </w:r>
      <w:r>
        <w:t>ie Nutzer</w:t>
      </w:r>
      <w:r w:rsidR="00D3470A">
        <w:t xml:space="preserve"> können</w:t>
      </w:r>
      <w:r>
        <w:t xml:space="preserve"> dies</w:t>
      </w:r>
      <w:r w:rsidR="00524F1F">
        <w:t xml:space="preserve">e lediglich </w:t>
      </w:r>
      <w:r>
        <w:t>anzeigen.</w:t>
      </w:r>
    </w:p>
    <w:p w:rsidR="00722A1C" w:rsidRDefault="00722A1C" w:rsidP="00722A1C">
      <w:pPr>
        <w:pStyle w:val="berschrift4"/>
      </w:pPr>
      <w:r>
        <w:t>Stundeneintragstypen</w:t>
      </w:r>
    </w:p>
    <w:p w:rsidR="00722A1C" w:rsidRPr="00722A1C" w:rsidRDefault="0023219F" w:rsidP="00722A1C">
      <w:r>
        <w:t>In dieser Übersicht können die Stundeneintragstypen von allen Nutzern angezeigt, bearbeitet, neu erstellt oder gelöscht werden.</w:t>
      </w:r>
    </w:p>
    <w:p w:rsidR="00732FAA" w:rsidRDefault="00732FAA" w:rsidP="00732861">
      <w:pPr>
        <w:pStyle w:val="berschrift2"/>
      </w:pPr>
      <w:r>
        <w:lastRenderedPageBreak/>
        <w:t>Client</w:t>
      </w:r>
      <w:bookmarkEnd w:id="21"/>
    </w:p>
    <w:p w:rsidR="009C32EB" w:rsidRDefault="009C32EB" w:rsidP="009C32EB">
      <w:pPr>
        <w:pStyle w:val="berschrift3"/>
      </w:pPr>
      <w:bookmarkStart w:id="23" w:name="_Toc292192540"/>
      <w:r>
        <w:t>Navigation</w:t>
      </w:r>
      <w:bookmarkEnd w:id="23"/>
    </w:p>
    <w:p w:rsidR="00781A11" w:rsidRPr="00781A11" w:rsidRDefault="007E46AF" w:rsidP="00781A11">
      <w:r>
        <w:t xml:space="preserve">Die </w:t>
      </w:r>
      <w:proofErr w:type="spellStart"/>
      <w:r>
        <w:t>Android</w:t>
      </w:r>
      <w:proofErr w:type="spellEnd"/>
      <w:r>
        <w:t xml:space="preserve"> Applikation kann auf dem Mobiltelef</w:t>
      </w:r>
      <w:r w:rsidR="00B00DB1">
        <w:t>on gestartet werden. Dabei erscheint als erstes ein Fenster, durch welches sic</w:t>
      </w:r>
      <w:r w:rsidR="00F52F82">
        <w:t>h der Benutzer</w:t>
      </w:r>
      <w:r w:rsidR="00B00DB1">
        <w:t xml:space="preserve"> 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 xml:space="preserve">Nach der erfolgreichen Authentifizierung erscheint das Hauptfenster mit </w:t>
      </w:r>
      <w:proofErr w:type="gramStart"/>
      <w:r w:rsidR="00332E5F">
        <w:t>welchem neue Stundeneinträge</w:t>
      </w:r>
      <w:proofErr w:type="gramEnd"/>
      <w:r w:rsidR="00332E5F">
        <w:t xml:space="preserve"> erstellt werden kö</w:t>
      </w:r>
      <w:r w:rsidR="00F714CE">
        <w:t xml:space="preserve">nnen. Um </w:t>
      </w:r>
      <w:r w:rsidR="00FB6C11">
        <w:t>zum Anmelde Fenster zurück</w:t>
      </w:r>
      <w:r w:rsidR="00F714CE">
        <w:t>zukehren</w:t>
      </w:r>
      <w:r w:rsidR="00332E5F">
        <w:t xml:space="preserve"> kann das </w:t>
      </w:r>
      <w:proofErr w:type="spellStart"/>
      <w:r w:rsidR="00332E5F">
        <w:t>Android</w:t>
      </w:r>
      <w:proofErr w:type="spellEnd"/>
      <w:r w:rsidR="00332E5F">
        <w:t xml:space="preserve">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4" w:name="_Toc292192541"/>
      <w:proofErr w:type="spellStart"/>
      <w:r>
        <w:t>Mockups</w:t>
      </w:r>
      <w:bookmarkEnd w:id="24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C30E7B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C30E7B" w:rsidRDefault="009F2890" w:rsidP="00AC200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42A600" wp14:editId="39E6FEEE">
                <wp:simplePos x="0" y="0"/>
                <wp:positionH relativeFrom="column">
                  <wp:posOffset>1270</wp:posOffset>
                </wp:positionH>
                <wp:positionV relativeFrom="paragraph">
                  <wp:posOffset>3052445</wp:posOffset>
                </wp:positionV>
                <wp:extent cx="3343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2890" w:rsidRPr="005E4771" w:rsidRDefault="009F2890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25" w:name="_Toc292203862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5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.1pt;margin-top:240.35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" stroked="f">
                <v:textbox style="mso-fit-shape-to-text:t" inset="0,0,0,0">
                  <w:txbxContent>
                    <w:p w:rsidR="009F2890" w:rsidRPr="005E4771" w:rsidRDefault="009F2890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26" w:name="_Toc292203862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5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Hauptfenster vor der Zeitmessung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C30E7B"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DCEBB63" wp14:editId="2EF7B762">
            <wp:simplePos x="0" y="0"/>
            <wp:positionH relativeFrom="column">
              <wp:posOffset>1270</wp:posOffset>
            </wp:positionH>
            <wp:positionV relativeFrom="paragraph">
              <wp:posOffset>237490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0E7B" w:rsidP="00AC2009">
      <w:r>
        <w:t xml:space="preserve">Mit dem Status wird angezeigt ob gerade eine Zeitmessung stattfindet. </w:t>
      </w:r>
      <w:r w:rsidR="00D8350A">
        <w:t>Im Feld Kunde kann dessen Namen angegeben werden.</w:t>
      </w:r>
      <w:r w:rsidR="00AC2009">
        <w:t xml:space="preserve"> Der Stundeneintragstyp kann 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 weitere Informationen über die gerade verrichtete Tätigkeit zu geben. Durch das Drücken der Schaltfläche Start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F94DED" w:rsidRDefault="006902E2" w:rsidP="00F94DED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BBDA3D" wp14:editId="34B0194C">
                <wp:simplePos x="0" y="0"/>
                <wp:positionH relativeFrom="column">
                  <wp:posOffset>-1905</wp:posOffset>
                </wp:positionH>
                <wp:positionV relativeFrom="paragraph">
                  <wp:posOffset>3456940</wp:posOffset>
                </wp:positionV>
                <wp:extent cx="3345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902E2" w:rsidRPr="00493BC2" w:rsidRDefault="006902E2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27" w:name="_Toc292203863"/>
                            <w:r>
                              <w:t xml:space="preserve">Abbildung </w:t>
                            </w:r>
                            <w:r w:rsidR="00076D7D">
                              <w:fldChar w:fldCharType="begin"/>
                            </w:r>
                            <w:r w:rsidR="00076D7D">
                              <w:instrText xml:space="preserve"> SEQ Abbildung \* ARABIC </w:instrText>
                            </w:r>
                            <w:r w:rsidR="00076D7D">
                              <w:fldChar w:fldCharType="separate"/>
                            </w:r>
                            <w:r w:rsidR="006E0BE1">
                              <w:rPr>
                                <w:noProof/>
                              </w:rPr>
                              <w:t>6</w:t>
                            </w:r>
                            <w:r w:rsidR="00076D7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left:0;text-align:left;margin-left:-.15pt;margin-top:272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" stroked="f">
                <v:textbox style="mso-fit-shape-to-text:t" inset="0,0,0,0">
                  <w:txbxContent>
                    <w:p w:rsidR="006902E2" w:rsidRPr="00493BC2" w:rsidRDefault="006902E2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28" w:name="_Toc292203863"/>
                      <w:r>
                        <w:t xml:space="preserve">Abbildung </w:t>
                      </w:r>
                      <w:r w:rsidR="00076D7D">
                        <w:fldChar w:fldCharType="begin"/>
                      </w:r>
                      <w:r w:rsidR="00076D7D">
                        <w:instrText xml:space="preserve"> SEQ Abbildung \* ARABIC </w:instrText>
                      </w:r>
                      <w:r w:rsidR="00076D7D">
                        <w:fldChar w:fldCharType="separate"/>
                      </w:r>
                      <w:r w:rsidR="006E0BE1">
                        <w:rPr>
                          <w:noProof/>
                        </w:rPr>
                        <w:t>6</w:t>
                      </w:r>
                      <w:r w:rsidR="00076D7D">
                        <w:rPr>
                          <w:noProof/>
                        </w:rPr>
                        <w:fldChar w:fldCharType="end"/>
                      </w:r>
                      <w:r>
                        <w:t xml:space="preserve"> - Hauptfenster während der Zeitmessung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9F2890"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62C748DB" wp14:editId="1242E802">
            <wp:simplePos x="0" y="0"/>
            <wp:positionH relativeFrom="column">
              <wp:posOffset>-1905</wp:posOffset>
            </wp:positionH>
            <wp:positionV relativeFrom="paragraph">
              <wp:posOffset>640080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 seit wann die Zeit gemessen wird.</w:t>
      </w:r>
      <w:r w:rsidR="00011FB6">
        <w:t xml:space="preserve"> Das Aktivieren der </w:t>
      </w:r>
      <w:proofErr w:type="spellStart"/>
      <w:r w:rsidR="00011FB6">
        <w:t>Stop</w:t>
      </w:r>
      <w:proofErr w:type="spellEnd"/>
      <w:r w:rsidR="00011FB6">
        <w:t xml:space="preserve"> Schaltfläche führt dazu, dass die Zeitmessung beendet wird. Ein neuer Stundeneintrag wurde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6902E2" w:rsidP="00781A11"/>
    <w:p w:rsidR="00B07D9D" w:rsidRDefault="009C32EB" w:rsidP="009C32EB">
      <w:pPr>
        <w:pStyle w:val="berschrift3"/>
      </w:pPr>
      <w:bookmarkStart w:id="29" w:name="_Toc292192542"/>
      <w:r>
        <w:t>User Interface Design</w:t>
      </w:r>
      <w:bookmarkEnd w:id="29"/>
    </w:p>
    <w:p w:rsidR="00C36C76" w:rsidRDefault="007029C9" w:rsidP="007029C9">
      <w:r>
        <w:t>Die Umsetzung des vordefinierten Designs wird nun aufgezeigt. Hierbei werden vollständig alle Fenster und dere</w:t>
      </w:r>
      <w:r w:rsidR="005B184C">
        <w:t>n möglichen Zustände näher umschrieben.</w:t>
      </w:r>
    </w:p>
    <w:p w:rsidR="00C36C76" w:rsidRDefault="00C36C76" w:rsidP="00C36C76">
      <w:r>
        <w:br w:type="page"/>
      </w:r>
    </w:p>
    <w:p w:rsidR="00C36C76" w:rsidRDefault="00834388" w:rsidP="007A4DB3">
      <w:pPr>
        <w:pStyle w:val="berschrift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CB3E2A" wp14:editId="2F1C95E5">
                <wp:simplePos x="0" y="0"/>
                <wp:positionH relativeFrom="column">
                  <wp:posOffset>-3175</wp:posOffset>
                </wp:positionH>
                <wp:positionV relativeFrom="paragraph">
                  <wp:posOffset>3817620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4388" w:rsidRPr="00364A8B" w:rsidRDefault="00834388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2203864"/>
                            <w:r>
                              <w:t xml:space="preserve">Abbildung </w:t>
                            </w:r>
                            <w:fldSimple w:instr=" SEQ Abbildung \* ARABIC ">
                              <w:r w:rsidR="006E0BE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Anmelde Fenster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00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NOtHWDgAAAACQEAAA8AAAAAAAAA&#10;AAAAAAAAjgQAAGRycy9kb3ducmV2LnhtbFBLBQYAAAAABAAEAPMAAACbBQAAAAA=&#10;" stroked="f">
                <v:textbox style="mso-fit-shape-to-text:t" inset="0,0,0,0">
                  <w:txbxContent>
                    <w:p w:rsidR="00834388" w:rsidRPr="00364A8B" w:rsidRDefault="00834388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1" w:name="_Toc292203864"/>
                      <w:r>
                        <w:t xml:space="preserve">Abbildung </w:t>
                      </w:r>
                      <w:fldSimple w:instr=" SEQ Abbildung \* ARABIC ">
                        <w:r w:rsidR="006E0BE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Anmelde Fenster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C36C76"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76AF345A" wp14:editId="3A784972">
            <wp:simplePos x="0" y="0"/>
            <wp:positionH relativeFrom="column">
              <wp:posOffset>-3175</wp:posOffset>
            </wp:positionH>
            <wp:positionV relativeFrom="paragraph">
              <wp:posOffset>227330</wp:posOffset>
            </wp:positionV>
            <wp:extent cx="2003425" cy="3533140"/>
            <wp:effectExtent l="0" t="0" r="0" b="0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6">
        <w:t>Anmelde Fenster</w:t>
      </w:r>
    </w:p>
    <w:p w:rsidR="00C36C76" w:rsidRDefault="00C36C76" w:rsidP="007A4DB3"/>
    <w:p w:rsidR="006D01BE" w:rsidRDefault="006D01BE" w:rsidP="007A4DB3"/>
    <w:p w:rsidR="00C36C76" w:rsidRDefault="00FF675D" w:rsidP="007A4DB3">
      <w:pPr>
        <w:rPr>
          <w:noProof/>
          <w:lang w:eastAsia="de-CH"/>
        </w:rPr>
      </w:pPr>
      <w:r>
        <w:rPr>
          <w:noProof/>
          <w:lang w:eastAsia="de-CH"/>
        </w:rPr>
        <w:t xml:space="preserve">Über das Anmelde </w:t>
      </w:r>
      <w:r w:rsidR="00E74505">
        <w:rPr>
          <w:noProof/>
          <w:lang w:eastAsia="de-CH"/>
        </w:rPr>
        <w:t xml:space="preserve">Fenster können die Nutzerdaten, die Emailadresse und das Passwort, eingegeben werden. Zusätzlich </w:t>
      </w:r>
      <w:r w:rsidR="0072766E">
        <w:rPr>
          <w:noProof/>
          <w:lang w:eastAsia="de-CH"/>
        </w:rPr>
        <w:t>kann angeben werden ob mal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750A5C" w:rsidRPr="00750A5C" w:rsidRDefault="006E0BE1" w:rsidP="00750A5C">
      <w:pPr>
        <w:pStyle w:val="berschrift4"/>
        <w:rPr>
          <w:noProof/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A671DB" wp14:editId="136AB76D">
                <wp:simplePos x="0" y="0"/>
                <wp:positionH relativeFrom="column">
                  <wp:posOffset>-3175</wp:posOffset>
                </wp:positionH>
                <wp:positionV relativeFrom="paragraph">
                  <wp:posOffset>4242435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0BE1" w:rsidRPr="00DC2C09" w:rsidRDefault="006E0BE1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2" w:name="_Toc292203865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34.0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FTMDaDgAAAACQEAAA8AAAAAAAAA&#10;AAAAAAAAjgQAAGRycy9kb3ducmV2LnhtbFBLBQYAAAAABAAEAPMAAACbBQAAAAA=&#10;" stroked="f">
                <v:textbox style="mso-fit-shape-to-text:t" inset="0,0,0,0">
                  <w:txbxContent>
                    <w:p w:rsidR="006E0BE1" w:rsidRPr="00DC2C09" w:rsidRDefault="006E0BE1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3" w:name="_Toc292203865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Hauptfenster vor der Zeitmessung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173188"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00B9469" wp14:editId="57494261">
            <wp:simplePos x="0" y="0"/>
            <wp:positionH relativeFrom="column">
              <wp:posOffset>-3175</wp:posOffset>
            </wp:positionH>
            <wp:positionV relativeFrom="paragraph">
              <wp:posOffset>646430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7D20A9">
      <w:r>
        <w:br w:type="page"/>
      </w:r>
    </w:p>
    <w:p w:rsidR="007D20A9" w:rsidRDefault="006E0BE1" w:rsidP="007D20A9">
      <w:pPr>
        <w:pStyle w:val="berschrift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84D5CD" wp14:editId="530AC66E">
                <wp:simplePos x="0" y="0"/>
                <wp:positionH relativeFrom="column">
                  <wp:posOffset>-3175</wp:posOffset>
                </wp:positionH>
                <wp:positionV relativeFrom="paragraph">
                  <wp:posOffset>3809365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0BE1" w:rsidRPr="00C1733D" w:rsidRDefault="006E0BE1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2203866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299.9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" stroked="f">
                <v:textbox style="mso-fit-shape-to-text:t" inset="0,0,0,0">
                  <w:txbxContent>
                    <w:p w:rsidR="006E0BE1" w:rsidRPr="00C1733D" w:rsidRDefault="006E0BE1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2203866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Hauptfenster während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7D20A9">
        <w:rPr>
          <w:noProof/>
          <w:lang w:eastAsia="de-CH"/>
        </w:rPr>
        <w:drawing>
          <wp:anchor distT="0" distB="0" distL="114300" distR="114300" simplePos="0" relativeHeight="251686912" behindDoc="1" locked="0" layoutInCell="1" allowOverlap="1" wp14:anchorId="5F6B4333" wp14:editId="30FDE22E">
            <wp:simplePos x="0" y="0"/>
            <wp:positionH relativeFrom="column">
              <wp:posOffset>-3175</wp:posOffset>
            </wp:positionH>
            <wp:positionV relativeFrom="paragraph">
              <wp:posOffset>213360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 xml:space="preserve">Durch das betätigen der Schaltfläche </w:t>
      </w:r>
      <w:proofErr w:type="spellStart"/>
      <w:r w:rsidR="00C13284">
        <w:t>Stop</w:t>
      </w:r>
      <w:proofErr w:type="spellEnd"/>
      <w:r w:rsidR="00C13284">
        <w:t xml:space="preserve">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6E0BE1" w:rsidP="001D0449">
      <w:pPr>
        <w:pStyle w:val="berschrift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DAD2B5" wp14:editId="63D234FB">
                <wp:simplePos x="0" y="0"/>
                <wp:positionH relativeFrom="column">
                  <wp:posOffset>-3175</wp:posOffset>
                </wp:positionH>
                <wp:positionV relativeFrom="paragraph">
                  <wp:posOffset>4371340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0BE1" w:rsidRPr="00712DCD" w:rsidRDefault="006E0BE1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2203867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4.2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M2LDsuAAAAAJAQAADwAAAAAAAAAA&#10;AAAAAACNBAAAZHJzL2Rvd25yZXYueG1sUEsFBgAAAAAEAAQA8wAAAJoFAAAAAA==&#10;" stroked="f">
                <v:textbox style="mso-fit-shape-to-text:t" inset="0,0,0,0">
                  <w:txbxContent>
                    <w:p w:rsidR="006E0BE1" w:rsidRPr="00712DCD" w:rsidRDefault="006E0BE1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2203867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Hauptfenster nach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467390"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1247691D" wp14:editId="58982E89">
            <wp:simplePos x="0" y="0"/>
            <wp:positionH relativeFrom="column">
              <wp:posOffset>-3175</wp:posOffset>
            </wp:positionH>
            <wp:positionV relativeFrom="paragraph">
              <wp:posOffset>774065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3B0230" w:rsidRDefault="003B0230" w:rsidP="007A4DB3"/>
    <w:p w:rsidR="003B0230" w:rsidRDefault="003B0230" w:rsidP="007A4DB3"/>
    <w:p w:rsidR="003B0230" w:rsidRDefault="006E0BE1" w:rsidP="003B0230">
      <w:pPr>
        <w:pStyle w:val="berschrift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13E3607" wp14:editId="2AAB98D7">
                <wp:simplePos x="0" y="0"/>
                <wp:positionH relativeFrom="column">
                  <wp:posOffset>-3175</wp:posOffset>
                </wp:positionH>
                <wp:positionV relativeFrom="paragraph">
                  <wp:posOffset>4003675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0BE1" w:rsidRPr="0081140F" w:rsidRDefault="006E0BE1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8" w:name="_Toc292203868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15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EH3Mv4AAAAAkBAAAPAAAAAAAAAAAA&#10;AAAAAIwEAABkcnMvZG93bnJldi54bWxQSwUGAAAAAAQABADzAAAAmQUAAAAA&#10;" stroked="f">
                <v:textbox style="mso-fit-shape-to-text:t" inset="0,0,0,0">
                  <w:txbxContent>
                    <w:p w:rsidR="006E0BE1" w:rsidRPr="0081140F" w:rsidRDefault="006E0BE1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9" w:name="_Toc292203868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Hauptfenster Abmeldung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rPr>
          <w:noProof/>
          <w:lang w:eastAsia="de-CH"/>
        </w:rPr>
        <w:drawing>
          <wp:anchor distT="0" distB="0" distL="114300" distR="114300" simplePos="0" relativeHeight="251688960" behindDoc="1" locked="0" layoutInCell="1" allowOverlap="1" wp14:anchorId="141331F8" wp14:editId="3F70C3F8">
            <wp:simplePos x="0" y="0"/>
            <wp:positionH relativeFrom="column">
              <wp:posOffset>-3175</wp:posOffset>
            </wp:positionH>
            <wp:positionV relativeFrom="paragraph">
              <wp:posOffset>406400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Schaltfläche. </w:t>
      </w:r>
      <w:r w:rsidR="001C5144">
        <w:t>Dadurch erscheint wieder das Anmelde Fenster und der Nutzer kann sich mit anderen Daten anmelden.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D7D" w:rsidRDefault="00076D7D" w:rsidP="008F2373">
      <w:pPr>
        <w:spacing w:after="0"/>
      </w:pPr>
      <w:r>
        <w:separator/>
      </w:r>
    </w:p>
  </w:endnote>
  <w:endnote w:type="continuationSeparator" w:id="0">
    <w:p w:rsidR="00076D7D" w:rsidRDefault="00076D7D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E65A6">
    <w:pPr>
      <w:pStyle w:val="Fuzeile"/>
    </w:pPr>
    <w:r w:rsidRPr="00EE2AB1">
      <w:rPr>
        <w:lang w:val="en-GB"/>
      </w:rPr>
      <w:t>EL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HC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SD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TD</w:t>
    </w:r>
    <w:r w:rsidR="008F2373" w:rsidRPr="00EE2AB1">
      <w:rPr>
        <w:lang w:val="en-GB"/>
      </w:rPr>
      <w:t xml:space="preserve">, </w:t>
    </w:r>
    <w:r w:rsidRPr="00EE2AB1">
      <w:rPr>
        <w:lang w:val="en-GB"/>
      </w:rPr>
      <w:t>WR</w:t>
    </w:r>
    <w:r w:rsidR="008F2373" w:rsidRPr="00EE2AB1">
      <w:rPr>
        <w:lang w:val="en-GB"/>
      </w:rPr>
      <w:tab/>
    </w:r>
    <w:r w:rsidR="00AF4AE0">
      <w:fldChar w:fldCharType="begin"/>
    </w:r>
    <w:r>
      <w:instrText xml:space="preserve"> DATE  \@ "d. MMMM yyyy"  \* MERGEFORMAT </w:instrText>
    </w:r>
    <w:r w:rsidR="00AF4AE0">
      <w:fldChar w:fldCharType="separate"/>
    </w:r>
    <w:r w:rsidR="00525D38">
      <w:rPr>
        <w:noProof/>
      </w:rPr>
      <w:t>3. Mai 2011</w:t>
    </w:r>
    <w:r w:rsidR="00AF4AE0">
      <w:fldChar w:fldCharType="end"/>
    </w:r>
    <w:r>
      <w:tab/>
    </w:r>
    <w:r w:rsidR="008F2373">
      <w:rPr>
        <w:lang w:val="de-DE"/>
      </w:rPr>
      <w:t xml:space="preserve">Seite </w:t>
    </w:r>
    <w:r w:rsidR="00AF4AE0">
      <w:rPr>
        <w:b/>
      </w:rPr>
      <w:fldChar w:fldCharType="begin"/>
    </w:r>
    <w:r w:rsidR="008F2373">
      <w:rPr>
        <w:b/>
      </w:rPr>
      <w:instrText>PAGE  \* Arabic  \* MERGEFORMAT</w:instrText>
    </w:r>
    <w:r w:rsidR="00AF4AE0">
      <w:rPr>
        <w:b/>
      </w:rPr>
      <w:fldChar w:fldCharType="separate"/>
    </w:r>
    <w:r w:rsidR="002867C7" w:rsidRPr="002867C7">
      <w:rPr>
        <w:b/>
        <w:noProof/>
        <w:lang w:val="de-DE"/>
      </w:rPr>
      <w:t>4</w:t>
    </w:r>
    <w:r w:rsidR="00AF4AE0">
      <w:rPr>
        <w:b/>
      </w:rPr>
      <w:fldChar w:fldCharType="end"/>
    </w:r>
    <w:r w:rsidR="008F2373">
      <w:rPr>
        <w:lang w:val="de-DE"/>
      </w:rPr>
      <w:t xml:space="preserve"> von </w:t>
    </w:r>
    <w:fldSimple w:instr="NUMPAGES  \* Arabic  \* MERGEFORMAT">
      <w:r w:rsidR="002867C7" w:rsidRPr="002867C7">
        <w:rPr>
          <w:b/>
          <w:noProof/>
          <w:lang w:val="de-DE"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D7D" w:rsidRDefault="00076D7D" w:rsidP="008F2373">
      <w:pPr>
        <w:spacing w:after="0"/>
      </w:pPr>
      <w:r>
        <w:separator/>
      </w:r>
    </w:p>
  </w:footnote>
  <w:footnote w:type="continuationSeparator" w:id="0">
    <w:p w:rsidR="00076D7D" w:rsidRDefault="00076D7D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373" w:rsidRDefault="0026560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F2373">
      <w:t>SE2 Projekt MRT</w:t>
    </w:r>
    <w:r w:rsidR="00DB3668">
      <w:t xml:space="preserve"> – Externes Design</w:t>
    </w:r>
    <w:r w:rsidR="008F2373">
      <w:tab/>
    </w:r>
    <w:r w:rsidR="00E87169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44139"/>
    <w:rsid w:val="00076D7D"/>
    <w:rsid w:val="000846F2"/>
    <w:rsid w:val="00085ACC"/>
    <w:rsid w:val="00097AB6"/>
    <w:rsid w:val="000A2C34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468DA"/>
    <w:rsid w:val="001609C2"/>
    <w:rsid w:val="00167409"/>
    <w:rsid w:val="00173188"/>
    <w:rsid w:val="00186860"/>
    <w:rsid w:val="001A7E8B"/>
    <w:rsid w:val="001C5144"/>
    <w:rsid w:val="001C6EC0"/>
    <w:rsid w:val="001C7723"/>
    <w:rsid w:val="001D0449"/>
    <w:rsid w:val="001D17F5"/>
    <w:rsid w:val="001D4192"/>
    <w:rsid w:val="001F1125"/>
    <w:rsid w:val="001F1BD6"/>
    <w:rsid w:val="001F2A8C"/>
    <w:rsid w:val="001F3AC0"/>
    <w:rsid w:val="001F561E"/>
    <w:rsid w:val="00201B31"/>
    <w:rsid w:val="002102F5"/>
    <w:rsid w:val="00223137"/>
    <w:rsid w:val="00226FDA"/>
    <w:rsid w:val="0023219F"/>
    <w:rsid w:val="002564D7"/>
    <w:rsid w:val="002604F5"/>
    <w:rsid w:val="0026560F"/>
    <w:rsid w:val="002840DC"/>
    <w:rsid w:val="002867C7"/>
    <w:rsid w:val="00296D84"/>
    <w:rsid w:val="002A5D79"/>
    <w:rsid w:val="002C2F05"/>
    <w:rsid w:val="002E16A4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C0599"/>
    <w:rsid w:val="003C3BB7"/>
    <w:rsid w:val="003E374A"/>
    <w:rsid w:val="003E40FB"/>
    <w:rsid w:val="003F3090"/>
    <w:rsid w:val="004040A0"/>
    <w:rsid w:val="00410618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436A8"/>
    <w:rsid w:val="005503A5"/>
    <w:rsid w:val="00552385"/>
    <w:rsid w:val="00557450"/>
    <w:rsid w:val="00572F4E"/>
    <w:rsid w:val="00573203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6156A4"/>
    <w:rsid w:val="00625479"/>
    <w:rsid w:val="0064727C"/>
    <w:rsid w:val="00651384"/>
    <w:rsid w:val="00657382"/>
    <w:rsid w:val="00667E16"/>
    <w:rsid w:val="00681D77"/>
    <w:rsid w:val="0068440F"/>
    <w:rsid w:val="006849C2"/>
    <w:rsid w:val="006902E2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F2255"/>
    <w:rsid w:val="007029C9"/>
    <w:rsid w:val="00711BC0"/>
    <w:rsid w:val="007139F5"/>
    <w:rsid w:val="00722A1C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4388"/>
    <w:rsid w:val="00837078"/>
    <w:rsid w:val="00842AA0"/>
    <w:rsid w:val="008450A4"/>
    <w:rsid w:val="0086635D"/>
    <w:rsid w:val="00870C31"/>
    <w:rsid w:val="008722E3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F0CD0"/>
    <w:rsid w:val="008F2373"/>
    <w:rsid w:val="008F63DA"/>
    <w:rsid w:val="009030F0"/>
    <w:rsid w:val="00906BE8"/>
    <w:rsid w:val="00945E91"/>
    <w:rsid w:val="00952B86"/>
    <w:rsid w:val="009545EA"/>
    <w:rsid w:val="00972EFF"/>
    <w:rsid w:val="009962A5"/>
    <w:rsid w:val="009967DA"/>
    <w:rsid w:val="0099750B"/>
    <w:rsid w:val="009A23BC"/>
    <w:rsid w:val="009A5202"/>
    <w:rsid w:val="009B3759"/>
    <w:rsid w:val="009C32EB"/>
    <w:rsid w:val="009F1E81"/>
    <w:rsid w:val="009F2890"/>
    <w:rsid w:val="00A02E6C"/>
    <w:rsid w:val="00A06B4F"/>
    <w:rsid w:val="00A107D5"/>
    <w:rsid w:val="00A41D95"/>
    <w:rsid w:val="00A53880"/>
    <w:rsid w:val="00A576C7"/>
    <w:rsid w:val="00A611DF"/>
    <w:rsid w:val="00A61424"/>
    <w:rsid w:val="00A67D87"/>
    <w:rsid w:val="00A95667"/>
    <w:rsid w:val="00AB51D5"/>
    <w:rsid w:val="00AC2009"/>
    <w:rsid w:val="00AC40CC"/>
    <w:rsid w:val="00AD35C0"/>
    <w:rsid w:val="00AE119D"/>
    <w:rsid w:val="00AE30F0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6C76"/>
    <w:rsid w:val="00C47BE9"/>
    <w:rsid w:val="00C52D22"/>
    <w:rsid w:val="00C74BF5"/>
    <w:rsid w:val="00C85823"/>
    <w:rsid w:val="00C85D28"/>
    <w:rsid w:val="00C936B0"/>
    <w:rsid w:val="00C9533A"/>
    <w:rsid w:val="00C96648"/>
    <w:rsid w:val="00CB0412"/>
    <w:rsid w:val="00CC5693"/>
    <w:rsid w:val="00CC5973"/>
    <w:rsid w:val="00CC6E22"/>
    <w:rsid w:val="00CD0E04"/>
    <w:rsid w:val="00CD42C7"/>
    <w:rsid w:val="00CE533D"/>
    <w:rsid w:val="00CF45F3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60CF"/>
    <w:rsid w:val="00E87169"/>
    <w:rsid w:val="00ED61DD"/>
    <w:rsid w:val="00EE2AB1"/>
    <w:rsid w:val="00F15D77"/>
    <w:rsid w:val="00F42E13"/>
    <w:rsid w:val="00F4362B"/>
    <w:rsid w:val="00F52F82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Christina\HSR\4.%20Semester\Software-Engineering%202%20-%20Projekt\MRT\doc\05_Design\Externes%20Design.docx" TargetMode="External"/><Relationship Id="rId18" Type="http://schemas.openxmlformats.org/officeDocument/2006/relationships/hyperlink" Target="file:///C:\Users\Christina\HSR\4.%20Semester\Software-Engineering%202%20-%20Projekt\MRT\doc\05_Design\Externes%20Design.docx" TargetMode="External"/><Relationship Id="rId26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hyperlink" Target="http://mrt.elmermx.ch/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C:\Users\Christina\HSR\4.%20Semester\Software-Engineering%202%20-%20Projekt\MRT\doc\05_Design\Externes%20Design.docx" TargetMode="External"/><Relationship Id="rId17" Type="http://schemas.openxmlformats.org/officeDocument/2006/relationships/hyperlink" Target="file:///C:\Users\Christina\HSR\4.%20Semester\Software-Engineering%202%20-%20Projekt\MRT\doc\05_Design\Externes%20Design.docx" TargetMode="External"/><Relationship Id="rId25" Type="http://schemas.openxmlformats.org/officeDocument/2006/relationships/image" Target="media/image5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file:///C:\Users\Christina\HSR\4.%20Semester\Software-Engineering%202%20-%20Projekt\MRT\doc\05_Design\Externes%20Design.docx" TargetMode="External"/><Relationship Id="rId20" Type="http://schemas.openxmlformats.org/officeDocument/2006/relationships/hyperlink" Target="file:///C:\Users\Christina\HSR\4.%20Semester\Software-Engineering%202%20-%20Projekt\MRT\doc\05_Design\Externes%20Design.docx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hristina\HSR\4.%20Semester\Software-Engineering%202%20-%20Projekt\MRT\doc\05_Design\Externes%20Design.docx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hyperlink" Target="file:///C:\Users\Christina\HSR\4.%20Semester\Software-Engineering%202%20-%20Projekt\MRT\doc\05_Design\Externes%20Design.docx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g"/><Relationship Id="rId36" Type="http://schemas.openxmlformats.org/officeDocument/2006/relationships/theme" Target="theme/theme1.xml"/><Relationship Id="rId10" Type="http://schemas.openxmlformats.org/officeDocument/2006/relationships/hyperlink" Target="file:///C:\Users\Christina\HSR\4.%20Semester\Software-Engineering%202%20-%20Projekt\MRT\doc\05_Design\Externes%20Design.docx" TargetMode="External"/><Relationship Id="rId19" Type="http://schemas.openxmlformats.org/officeDocument/2006/relationships/hyperlink" Target="file:///C:\Users\Christina\HSR\4.%20Semester\Software-Engineering%202%20-%20Projekt\MRT\doc\05_Design\Externes%20Design.docx" TargetMode="External"/><Relationship Id="rId31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Christina\HSR\4.%20Semester\Software-Engineering%202%20-%20Projekt\MRT\doc\05_Design\Externes%20Design.docx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g"/><Relationship Id="rId30" Type="http://schemas.openxmlformats.org/officeDocument/2006/relationships/image" Target="media/image10.jp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061797-4143-4B14-B8A6-3BA1D713C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10</Pages>
  <Words>1524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11106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221</cp:revision>
  <dcterms:created xsi:type="dcterms:W3CDTF">2011-05-02T11:20:00Z</dcterms:created>
  <dcterms:modified xsi:type="dcterms:W3CDTF">2011-05-03T15:14:00Z</dcterms:modified>
</cp:coreProperties>
</file>
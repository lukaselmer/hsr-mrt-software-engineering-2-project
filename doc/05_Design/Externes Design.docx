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256C45">
                  <w:rPr>
                    <w:noProof/>
                    <w:color w:val="4F81BD" w:themeColor="accent1"/>
                  </w:rPr>
                  <w:t>16.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BD25A8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9533A" w:rsidP="00C9533A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Projektplan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5005FC" w:rsidP="005005FC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Externes Design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2B72C42D" wp14:editId="6CDCCD03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</w:sdtContent>
    </w:sdt>
    <w:p w:rsidR="00A53880" w:rsidRDefault="0075029B" w:rsidP="00E711E0">
      <w:pPr>
        <w:pStyle w:val="berschrift1"/>
      </w:pPr>
      <w:bookmarkStart w:id="0" w:name="_Toc293344637"/>
      <w:r>
        <w:lastRenderedPageBreak/>
        <w:t>Dokumentinformationen</w:t>
      </w:r>
      <w:bookmarkEnd w:id="0"/>
    </w:p>
    <w:p w:rsidR="00B038C9" w:rsidRDefault="00E711E0" w:rsidP="00B038C9">
      <w:pPr>
        <w:pStyle w:val="berschrift2"/>
      </w:pPr>
      <w:bookmarkStart w:id="1" w:name="_Toc293344638"/>
      <w:r>
        <w:t>Änderungsgeschichte</w:t>
      </w:r>
      <w:bookmarkEnd w:id="1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2" w:name="_Toc293344639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2"/>
        </w:p>
        <w:p w:rsidR="00C322AD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344637" w:history="1">
            <w:r w:rsidR="00C322AD" w:rsidRPr="00EF257F">
              <w:rPr>
                <w:rStyle w:val="Hyperlink"/>
                <w:noProof/>
              </w:rPr>
              <w:t>1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Dokumentinformationen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8" w:history="1">
            <w:r w:rsidRPr="00EF257F">
              <w:rPr>
                <w:rStyle w:val="Hyperlink"/>
                <w:noProof/>
              </w:rPr>
              <w:t>1.1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Änderungsgeschichte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9" w:history="1">
            <w:r w:rsidRPr="00EF257F">
              <w:rPr>
                <w:rStyle w:val="Hyperlink"/>
                <w:noProof/>
              </w:rPr>
              <w:t>1.2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  <w:lang w:val="de-DE"/>
              </w:rPr>
              <w:t>Inhaltsverzeichnis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0" w:history="1">
            <w:r w:rsidRPr="00EF257F">
              <w:rPr>
                <w:rStyle w:val="Hyperlink"/>
                <w:noProof/>
              </w:rPr>
              <w:t>1.3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1" w:history="1">
            <w:r w:rsidRPr="00EF257F">
              <w:rPr>
                <w:rStyle w:val="Hyperlink"/>
                <w:noProof/>
              </w:rPr>
              <w:t>2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2" w:history="1">
            <w:r w:rsidRPr="00EF257F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Zweck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3" w:history="1">
            <w:r w:rsidRPr="00EF257F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Gültigkeitsbereich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4" w:history="1">
            <w:r w:rsidRPr="00EF257F">
              <w:rPr>
                <w:rStyle w:val="Hyperlink"/>
                <w:noProof/>
              </w:rPr>
              <w:t>2.3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Definitionen und Abkürzungen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5" w:history="1">
            <w:r w:rsidRPr="00EF257F">
              <w:rPr>
                <w:rStyle w:val="Hyperlink"/>
                <w:noProof/>
              </w:rPr>
              <w:t>2.4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Referenzen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6" w:history="1">
            <w:r w:rsidRPr="00EF257F">
              <w:rPr>
                <w:rStyle w:val="Hyperlink"/>
                <w:noProof/>
              </w:rPr>
              <w:t>3</w:t>
            </w:r>
            <w:r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Externes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7" w:history="1">
            <w:r w:rsidRPr="00EF257F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8" w:history="1">
            <w:r w:rsidRPr="00EF257F">
              <w:rPr>
                <w:rStyle w:val="Hyperlink"/>
                <w:noProof/>
              </w:rPr>
              <w:t>3.1.1</w:t>
            </w:r>
            <w:r>
              <w:rPr>
                <w:noProof/>
                <w:sz w:val="22"/>
              </w:rPr>
              <w:tab/>
            </w:r>
            <w:r w:rsidRPr="00EF257F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9" w:history="1">
            <w:r w:rsidRPr="00EF257F">
              <w:rPr>
                <w:rStyle w:val="Hyperlink"/>
                <w:noProof/>
              </w:rPr>
              <w:t>3.1.2</w:t>
            </w:r>
            <w:r>
              <w:rPr>
                <w:noProof/>
                <w:sz w:val="22"/>
              </w:rPr>
              <w:tab/>
            </w:r>
            <w:r w:rsidRPr="00EF257F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0" w:history="1">
            <w:r w:rsidRPr="00EF257F">
              <w:rPr>
                <w:rStyle w:val="Hyperlink"/>
                <w:noProof/>
              </w:rPr>
              <w:t>3.1.3</w:t>
            </w:r>
            <w:r>
              <w:rPr>
                <w:noProof/>
                <w:sz w:val="22"/>
              </w:rPr>
              <w:tab/>
            </w:r>
            <w:r w:rsidRPr="00EF257F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51" w:history="1">
            <w:r w:rsidRPr="00EF257F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szCs w:val="22"/>
                <w:lang w:eastAsia="de-CH"/>
              </w:rPr>
              <w:tab/>
            </w:r>
            <w:r w:rsidRPr="00EF257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2" w:history="1">
            <w:r w:rsidRPr="00EF257F">
              <w:rPr>
                <w:rStyle w:val="Hyperlink"/>
                <w:noProof/>
              </w:rPr>
              <w:t>3.2.1</w:t>
            </w:r>
            <w:r>
              <w:rPr>
                <w:noProof/>
                <w:sz w:val="22"/>
              </w:rPr>
              <w:tab/>
            </w:r>
            <w:r w:rsidRPr="00EF257F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3" w:history="1">
            <w:r w:rsidRPr="00EF257F">
              <w:rPr>
                <w:rStyle w:val="Hyperlink"/>
                <w:noProof/>
              </w:rPr>
              <w:t>3.2.2</w:t>
            </w:r>
            <w:r>
              <w:rPr>
                <w:noProof/>
                <w:sz w:val="22"/>
              </w:rPr>
              <w:tab/>
            </w:r>
            <w:r w:rsidRPr="00EF257F">
              <w:rPr>
                <w:rStyle w:val="Hyperlink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22AD" w:rsidRDefault="00C322AD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4" w:history="1">
            <w:r w:rsidRPr="00EF257F">
              <w:rPr>
                <w:rStyle w:val="Hyperlink"/>
                <w:noProof/>
              </w:rPr>
              <w:t>3.2.3</w:t>
            </w:r>
            <w:r>
              <w:rPr>
                <w:noProof/>
                <w:sz w:val="22"/>
              </w:rPr>
              <w:tab/>
            </w:r>
            <w:r w:rsidRPr="00EF257F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_Toc293344654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3" w:name="_Toc293344640"/>
      <w:r>
        <w:lastRenderedPageBreak/>
        <w:t>Abbildungsverzeichnis</w:t>
      </w:r>
      <w:bookmarkEnd w:id="3"/>
    </w:p>
    <w:p w:rsidR="00C322A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344618" w:history="1">
        <w:r w:rsidR="00C322AD" w:rsidRPr="00DF06C3">
          <w:rPr>
            <w:rStyle w:val="Hyperlink"/>
            <w:noProof/>
          </w:rPr>
          <w:t>Abbildung 1 -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344619" w:history="1">
        <w:r w:rsidRPr="00DF06C3">
          <w:rPr>
            <w:rStyle w:val="Hyperlink"/>
            <w:noProof/>
          </w:rPr>
          <w:t>Abbildung 2 - Stundeneinträge einem Auftrag hinzufügen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344620" w:history="1">
        <w:r w:rsidRPr="00DF06C3">
          <w:rPr>
            <w:rStyle w:val="Hyperlink"/>
            <w:noProof/>
          </w:rPr>
          <w:t>Abbildung 3 - Neuen Auftrag erstellen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344621" w:history="1">
        <w:r w:rsidRPr="00DF06C3">
          <w:rPr>
            <w:rStyle w:val="Hyperlink"/>
            <w:noProof/>
          </w:rPr>
          <w:t>Abbildung 4 - Rapport-Generierung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2" w:history="1">
        <w:r w:rsidRPr="00DF06C3">
          <w:rPr>
            <w:rStyle w:val="Hyperlink"/>
            <w:noProof/>
          </w:rPr>
          <w:t>Abbildung 5 - Benutzeranmeldung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3" w:history="1">
        <w:r w:rsidRPr="00DF06C3">
          <w:rPr>
            <w:rStyle w:val="Hyperlink"/>
            <w:noProof/>
          </w:rPr>
          <w:t>Abbildung 6 - Übersicht Adressen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4" w:history="1">
        <w:r w:rsidRPr="00DF06C3">
          <w:rPr>
            <w:rStyle w:val="Hyperlink"/>
            <w:noProof/>
          </w:rPr>
          <w:t>Abbildung 7 - Übersicht Aufträge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5" w:history="1">
        <w:r w:rsidRPr="00DF06C3">
          <w:rPr>
            <w:rStyle w:val="Hyperlink"/>
            <w:noProof/>
          </w:rPr>
          <w:t>Abbildung 8 - Übersicht Benutzer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6" w:history="1">
        <w:r w:rsidRPr="00DF06C3">
          <w:rPr>
            <w:rStyle w:val="Hyperlink"/>
            <w:noProof/>
          </w:rPr>
          <w:t>Abbildung 9 - Übersicht Kunden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7" w:history="1">
        <w:r w:rsidRPr="00DF06C3">
          <w:rPr>
            <w:rStyle w:val="Hyperlink"/>
            <w:noProof/>
          </w:rPr>
          <w:t>Abbildung 10 - Übersicht Stundeneinträge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8" w:history="1">
        <w:r w:rsidRPr="00DF06C3">
          <w:rPr>
            <w:rStyle w:val="Hyperlink"/>
            <w:noProof/>
          </w:rPr>
          <w:t>Abbildung 11 - Übersicht Materialien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9" w:history="1">
        <w:r w:rsidRPr="00DF06C3">
          <w:rPr>
            <w:rStyle w:val="Hyperlink"/>
            <w:noProof/>
          </w:rPr>
          <w:t>Abbildung 12 - Übersicht Stundeneintragstypen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344630" w:history="1">
        <w:r w:rsidRPr="00DF06C3">
          <w:rPr>
            <w:rStyle w:val="Hyperlink"/>
            <w:noProof/>
          </w:rPr>
          <w:t>Abbildung 13 -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344631" w:history="1">
        <w:r w:rsidRPr="00DF06C3">
          <w:rPr>
            <w:rStyle w:val="Hyperlink"/>
            <w:noProof/>
          </w:rPr>
          <w:t>Abbildung 14 -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344632" w:history="1">
        <w:r w:rsidRPr="00DF06C3">
          <w:rPr>
            <w:rStyle w:val="Hyperlink"/>
            <w:noProof/>
          </w:rPr>
          <w:t>Abbildung 15 - Anmelde Fenster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344633" w:history="1">
        <w:r w:rsidRPr="00DF06C3">
          <w:rPr>
            <w:rStyle w:val="Hyperlink"/>
            <w:noProof/>
          </w:rPr>
          <w:t>Abbildung 16 - Hauptfenster vor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344634" w:history="1">
        <w:r w:rsidRPr="00DF06C3">
          <w:rPr>
            <w:rStyle w:val="Hyperlink"/>
            <w:noProof/>
          </w:rPr>
          <w:t>Abbildung 17 - Hauptfenster während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344635" w:history="1">
        <w:r w:rsidRPr="00DF06C3">
          <w:rPr>
            <w:rStyle w:val="Hyperlink"/>
            <w:noProof/>
          </w:rPr>
          <w:t>Abbildung 18 - Hauptfenster nach der Zeitmessung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22AD" w:rsidRDefault="00C322AD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344636" w:history="1">
        <w:r w:rsidRPr="00DF06C3">
          <w:rPr>
            <w:rStyle w:val="Hyperlink"/>
            <w:noProof/>
          </w:rPr>
          <w:t>Abbildung 19 - Hauptfenster Abmeldung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_Toc293344636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4" w:name="_Toc293344641"/>
      <w:r>
        <w:lastRenderedPageBreak/>
        <w:t>Einleitung</w:t>
      </w:r>
      <w:bookmarkEnd w:id="4"/>
    </w:p>
    <w:p w:rsidR="00D75B6D" w:rsidRDefault="00BD1E21" w:rsidP="00BD1E21">
      <w:pPr>
        <w:pStyle w:val="berschrift2"/>
      </w:pPr>
      <w:bookmarkStart w:id="5" w:name="_Toc293344642"/>
      <w:r>
        <w:t>Zweck</w:t>
      </w:r>
      <w:bookmarkEnd w:id="5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6" w:name="_Toc293344643"/>
      <w:r>
        <w:t>Gültigkeitsbereich</w:t>
      </w:r>
      <w:bookmarkEnd w:id="6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7" w:name="_Toc293344644"/>
      <w:r>
        <w:t>Definitionen und Abkürzungen</w:t>
      </w:r>
      <w:bookmarkEnd w:id="7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8" w:name="_Toc293344645"/>
      <w:r>
        <w:t>Referenzen</w:t>
      </w:r>
      <w:bookmarkEnd w:id="8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32861" w:rsidRDefault="00732861" w:rsidP="00732861">
      <w:pPr>
        <w:pStyle w:val="berschrift1"/>
      </w:pPr>
      <w:bookmarkStart w:id="9" w:name="_Toc293344646"/>
      <w:r>
        <w:lastRenderedPageBreak/>
        <w:t>Externes Design</w:t>
      </w:r>
      <w:bookmarkEnd w:id="9"/>
    </w:p>
    <w:p w:rsidR="00B07D9D" w:rsidRDefault="00732FAA" w:rsidP="00B07D9D">
      <w:pPr>
        <w:pStyle w:val="berschrift2"/>
      </w:pPr>
      <w:bookmarkStart w:id="10" w:name="_Toc293344647"/>
      <w:r>
        <w:t>Server</w:t>
      </w:r>
      <w:bookmarkEnd w:id="10"/>
    </w:p>
    <w:p w:rsidR="004040A0" w:rsidRDefault="004040A0" w:rsidP="004040A0">
      <w:pPr>
        <w:pStyle w:val="berschrift3"/>
      </w:pPr>
      <w:bookmarkStart w:id="11" w:name="_Toc293344648"/>
      <w:r>
        <w:t>Navigation</w:t>
      </w:r>
      <w:bookmarkEnd w:id="11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2" w:name="_Toc293344649"/>
      <w:proofErr w:type="spellStart"/>
      <w:r>
        <w:lastRenderedPageBreak/>
        <w:t>Mockups</w:t>
      </w:r>
      <w:bookmarkEnd w:id="12"/>
      <w:proofErr w:type="spellEnd"/>
    </w:p>
    <w:p w:rsidR="00167409" w:rsidRDefault="00F90447" w:rsidP="00F77D07">
      <w:r>
        <w:t xml:space="preserve">Die </w:t>
      </w:r>
      <w:proofErr w:type="spellStart"/>
      <w:r>
        <w:t>Mockups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3" w:name="_Toc293344618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Übersicht Stundeneinträge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4" w:name="_Toc29334461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3344619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6" w:name="_Toc29334461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7" w:name="_Toc293344620"/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293344620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9" w:name="_Toc293344621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0" w:name="_Toc29334462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21" w:name="_Toc293344650"/>
      <w:r>
        <w:t>User Interface Design</w:t>
      </w:r>
      <w:bookmarkEnd w:id="21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22" w:name="_Toc293344622"/>
      <w:r>
        <w:t xml:space="preserve">Abbildung </w:t>
      </w:r>
      <w:fldSimple w:instr=" SEQ Abbildung \* ARABIC ">
        <w:r w:rsidR="00F5316C">
          <w:rPr>
            <w:noProof/>
          </w:rPr>
          <w:t>5</w:t>
        </w:r>
      </w:fldSimple>
      <w:r w:rsidR="00905613">
        <w:t xml:space="preserve"> - Benutzera</w:t>
      </w:r>
      <w:r>
        <w:t>nmeldung</w:t>
      </w:r>
      <w:bookmarkEnd w:id="22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3" w:name="_Toc293344623"/>
      <w:r>
        <w:t xml:space="preserve">Abbildung </w:t>
      </w:r>
      <w:fldSimple w:instr=" SEQ Abbildung \* ARABIC ">
        <w:r w:rsidR="00F5316C">
          <w:rPr>
            <w:noProof/>
          </w:rPr>
          <w:t>6</w:t>
        </w:r>
      </w:fldSimple>
      <w:r>
        <w:t xml:space="preserve"> - Übersicht Adressen</w:t>
      </w:r>
      <w:bookmarkEnd w:id="23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4" w:name="_Toc293344624"/>
      <w:r>
        <w:t xml:space="preserve">Abbildung </w:t>
      </w:r>
      <w:fldSimple w:instr=" SEQ Abbildung \* ARABIC ">
        <w:r w:rsidR="00F5316C">
          <w:rPr>
            <w:noProof/>
          </w:rPr>
          <w:t>7</w:t>
        </w:r>
      </w:fldSimple>
      <w:r>
        <w:t xml:space="preserve"> - Übersicht Aufträge</w:t>
      </w:r>
      <w:bookmarkEnd w:id="24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5" w:name="_Toc293344625"/>
      <w:r>
        <w:t xml:space="preserve">Abbildung </w:t>
      </w:r>
      <w:fldSimple w:instr=" SEQ Abbildung \* ARABIC ">
        <w:r w:rsidR="00F5316C">
          <w:rPr>
            <w:noProof/>
          </w:rPr>
          <w:t>8</w:t>
        </w:r>
      </w:fldSimple>
      <w:r>
        <w:t xml:space="preserve"> - Übersicht Benutzer</w:t>
      </w:r>
      <w:bookmarkEnd w:id="25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6" w:name="_Toc293344626"/>
      <w:r>
        <w:t xml:space="preserve">Abbildung </w:t>
      </w:r>
      <w:fldSimple w:instr=" SEQ Abbildung \* ARABIC ">
        <w:r w:rsidR="00F5316C">
          <w:rPr>
            <w:noProof/>
          </w:rPr>
          <w:t>9</w:t>
        </w:r>
      </w:fldSimple>
      <w:r>
        <w:t xml:space="preserve"> - Übersicht Kunden</w:t>
      </w:r>
      <w:bookmarkEnd w:id="26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7" w:name="_Toc293344627"/>
      <w:r>
        <w:t xml:space="preserve">Abbildung </w:t>
      </w:r>
      <w:fldSimple w:instr=" SEQ Abbildung \* ARABIC ">
        <w:r w:rsidR="00F5316C">
          <w:rPr>
            <w:noProof/>
          </w:rPr>
          <w:t>10</w:t>
        </w:r>
      </w:fldSimple>
      <w:r>
        <w:t xml:space="preserve"> - Übersicht Stundeneinträge</w:t>
      </w:r>
      <w:bookmarkEnd w:id="27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8" w:name="_Toc293344628"/>
      <w:r>
        <w:t xml:space="preserve">Abbildung </w:t>
      </w:r>
      <w:fldSimple w:instr=" SEQ Abbildung \* ARABIC ">
        <w:r w:rsidR="00F5316C">
          <w:rPr>
            <w:noProof/>
          </w:rPr>
          <w:t>11</w:t>
        </w:r>
      </w:fldSimple>
      <w:r>
        <w:t xml:space="preserve"> - Übersicht Materialien</w:t>
      </w:r>
      <w:bookmarkEnd w:id="28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9" w:name="_Toc293344629"/>
      <w:r>
        <w:t xml:space="preserve">Abbildung </w:t>
      </w:r>
      <w:fldSimple w:instr=" SEQ Abbildung \* ARABIC ">
        <w:r w:rsidR="00F5316C">
          <w:rPr>
            <w:noProof/>
          </w:rPr>
          <w:t>12</w:t>
        </w:r>
      </w:fldSimple>
      <w:r>
        <w:t xml:space="preserve"> - Übersicht Stundeneintragstypen</w:t>
      </w:r>
      <w:bookmarkEnd w:id="29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30" w:name="_Toc293344651"/>
      <w:r>
        <w:lastRenderedPageBreak/>
        <w:t>Client</w:t>
      </w:r>
      <w:bookmarkEnd w:id="30"/>
    </w:p>
    <w:p w:rsidR="009C32EB" w:rsidRDefault="009C32EB" w:rsidP="009C32EB">
      <w:pPr>
        <w:pStyle w:val="berschrift3"/>
      </w:pPr>
      <w:bookmarkStart w:id="31" w:name="_Toc293344652"/>
      <w:r>
        <w:t>Navigation</w:t>
      </w:r>
      <w:bookmarkEnd w:id="31"/>
    </w:p>
    <w:p w:rsidR="00781A11" w:rsidRPr="00781A11" w:rsidRDefault="007E46AF" w:rsidP="00781A11">
      <w:r>
        <w:t>Die Android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Android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32" w:name="_Toc293344653"/>
      <w:proofErr w:type="spellStart"/>
      <w:r>
        <w:t>Mockups</w:t>
      </w:r>
      <w:bookmarkEnd w:id="32"/>
      <w:proofErr w:type="spellEnd"/>
    </w:p>
    <w:p w:rsidR="004A6923" w:rsidRDefault="004A6923" w:rsidP="004A6923">
      <w:r>
        <w:t xml:space="preserve">Die </w:t>
      </w:r>
      <w:proofErr w:type="spellStart"/>
      <w:r>
        <w:t>Mockups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3" w:name="_Toc293344630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4" w:name="_Toc29334463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3344631"/>
                            <w:bookmarkStart w:id="36" w:name="_GoBack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35"/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7" w:name="_Toc293344631"/>
                      <w:bookmarkStart w:id="38" w:name="_GoBack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7"/>
                      <w:bookmarkEnd w:id="3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9" w:name="_Toc293344654"/>
      <w:r>
        <w:lastRenderedPageBreak/>
        <w:t>User Interface Design</w:t>
      </w:r>
      <w:bookmarkEnd w:id="39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AE6947" w:rsidP="007A4DB3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99ACF71" wp14:editId="3314F5F9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0" w:name="_Toc293344632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1" w:name="_Toc29334463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155B21A4" wp14:editId="64263A63">
            <wp:simplePos x="0" y="0"/>
            <wp:positionH relativeFrom="column">
              <wp:posOffset>-3175</wp:posOffset>
            </wp:positionH>
            <wp:positionV relativeFrom="paragraph">
              <wp:posOffset>392430</wp:posOffset>
            </wp:positionV>
            <wp:extent cx="2003425" cy="3533140"/>
            <wp:effectExtent l="0" t="0" r="0" b="0"/>
            <wp:wrapTight wrapText="bothSides">
              <wp:wrapPolygon edited="0">
                <wp:start x="0" y="0"/>
                <wp:lineTo x="0" y="21429"/>
                <wp:lineTo x="21360" y="21429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-3175</wp:posOffset>
            </wp:positionH>
            <wp:positionV relativeFrom="paragraph">
              <wp:posOffset>424180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412F594" wp14:editId="466423E1">
                <wp:simplePos x="0" y="0"/>
                <wp:positionH relativeFrom="column">
                  <wp:posOffset>-3175</wp:posOffset>
                </wp:positionH>
                <wp:positionV relativeFrom="paragraph">
                  <wp:posOffset>4020185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2" w:name="_Toc293344633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Hauptfenster vor der Zeitmessung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4" o:spid="_x0000_s1033" type="#_x0000_t202" style="position:absolute;left:0;text-align:left;margin-left:-.25pt;margin-top:316.55pt;width:158.0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3" w:name="_Toc29334463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50A5C" w:rsidRDefault="00CC5973" w:rsidP="007A4DB3">
      <w:r>
        <w:t xml:space="preserve">Der Status zeigt an, ob gerade eine Zeitmessung stattfindet oder nicht. </w:t>
      </w:r>
      <w:r w:rsidR="00A95667">
        <w:t xml:space="preserve">In das darunterliegende Feld kann der Name des Kunden eingetragen werden. </w:t>
      </w:r>
      <w:r w:rsidR="008C3BED">
        <w:t xml:space="preserve">Das Feld zeigt ab zwei eingegebenen Buchstaben eine Auswahl von Kunden an, deren Namen mit den angegebenen Zeichen beginnt. </w:t>
      </w:r>
      <w:r w:rsidR="001468DA">
        <w:t xml:space="preserve">Dieser kann danach aus der Liste ausgewählt werden. </w:t>
      </w:r>
      <w:r w:rsidR="00480D98">
        <w:t xml:space="preserve">Durch das Dropdown </w:t>
      </w:r>
      <w:r w:rsidR="00A61424">
        <w:t>Menü</w:t>
      </w:r>
      <w:r w:rsidR="00480D98">
        <w:t xml:space="preserve"> </w:t>
      </w:r>
      <w:r w:rsidR="007C5C78">
        <w:t>kann eine Vorlage für den Stundeneintrag ausgewählt werden.</w:t>
      </w:r>
      <w:r w:rsidR="00085ACC">
        <w:t xml:space="preserve"> </w:t>
      </w:r>
      <w:r w:rsidR="00F557AD">
        <w:t xml:space="preserve">In das untere Feld kann eine Beschreibung über die geplante Tätigkeit eingetragen werden. Durch das aktivieren der Start Schaltfläche </w:t>
      </w:r>
      <w:r w:rsidR="009B3759">
        <w:t>beginnt die Zeitmessung.</w:t>
      </w:r>
    </w:p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50A5C" w:rsidRDefault="00750A5C" w:rsidP="007A4DB3"/>
    <w:p w:rsidR="007D20A9" w:rsidRDefault="00AE6947" w:rsidP="007D20A9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A8EDA3" wp14:editId="5EB132D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4" w:name="_Toc293344634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Hauptfenster während der Zeitmessung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5" o:spid="_x0000_s1034" type="#_x0000_t202" style="position:absolute;left:0;text-align:left;margin-left:-.25pt;margin-top:301.25pt;width:158.0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5" w:name="_Toc29334463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6912" behindDoc="1" locked="0" layoutInCell="1" allowOverlap="1" wp14:anchorId="592BF141" wp14:editId="05D32116">
            <wp:simplePos x="0" y="0"/>
            <wp:positionH relativeFrom="column">
              <wp:posOffset>-3175</wp:posOffset>
            </wp:positionH>
            <wp:positionV relativeFrom="paragraph">
              <wp:posOffset>229870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D20A9" w:rsidRDefault="007D20A9" w:rsidP="007A4DB3"/>
    <w:p w:rsidR="007D20A9" w:rsidRDefault="00DA7413" w:rsidP="007A4DB3">
      <w:r>
        <w:t>Der Status zeigt wann d</w:t>
      </w:r>
      <w:r w:rsidR="00186860">
        <w:t xml:space="preserve">ie Zeitmessung gestartet wurde. Die Felder können auch nach der Zeitmessung frei geändert werden. </w:t>
      </w:r>
      <w:r w:rsidR="00C13284">
        <w:t xml:space="preserve">Durch das betätigen der Schaltfläche </w:t>
      </w:r>
      <w:proofErr w:type="spellStart"/>
      <w:r w:rsidR="00C13284">
        <w:t>Stop</w:t>
      </w:r>
      <w:proofErr w:type="spellEnd"/>
      <w:r w:rsidR="00C13284">
        <w:t xml:space="preserve">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AE6947" w:rsidP="001D0449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D867E4" wp14:editId="5416835F">
                <wp:simplePos x="0" y="0"/>
                <wp:positionH relativeFrom="column">
                  <wp:posOffset>-3175</wp:posOffset>
                </wp:positionH>
                <wp:positionV relativeFrom="paragraph">
                  <wp:posOffset>4387850</wp:posOffset>
                </wp:positionV>
                <wp:extent cx="2007235" cy="63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320" y="20637"/>
                    <wp:lineTo x="21320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6" w:name="_Toc293344635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Hauptfenster nach der Zeitmessung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0" o:spid="_x0000_s1035" type="#_x0000_t202" style="position:absolute;left:0;text-align:left;margin-left:-.25pt;margin-top:345.5pt;width:158.0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7" w:name="_Toc29334463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B853F03" wp14:editId="41CF46B5">
            <wp:simplePos x="0" y="0"/>
            <wp:positionH relativeFrom="column">
              <wp:posOffset>-3175</wp:posOffset>
            </wp:positionH>
            <wp:positionV relativeFrom="paragraph">
              <wp:posOffset>790575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wird eine kurze Meldung angezeigt, die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AE6947" w:rsidRDefault="00AE6947">
      <w:r>
        <w:br w:type="page"/>
      </w:r>
    </w:p>
    <w:p w:rsidR="003B0230" w:rsidRDefault="00AE6947" w:rsidP="003B0230">
      <w:pPr>
        <w:pStyle w:val="berschrift4"/>
      </w:pPr>
      <w:r>
        <w:rPr>
          <w:noProof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BD70EEA" wp14:editId="0464130F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48" w:name="_Toc293344636"/>
                            <w:r>
                              <w:t xml:space="preserve">Abbildung </w:t>
                            </w:r>
                            <w:fldSimple w:instr=" SEQ Abbildung \* ARABIC ">
                              <w:r w:rsidR="00F5316C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Hauptfenster Abmeldung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9" w:name="_Toc293344636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88960" behindDoc="1" locked="0" layoutInCell="1" allowOverlap="1" wp14:anchorId="2CDA9C8C" wp14:editId="59B47AC7">
            <wp:simplePos x="0" y="0"/>
            <wp:positionH relativeFrom="column">
              <wp:posOffset>-3175</wp:posOffset>
            </wp:positionH>
            <wp:positionV relativeFrom="paragraph">
              <wp:posOffset>228600</wp:posOffset>
            </wp:positionV>
            <wp:extent cx="2007235" cy="3540125"/>
            <wp:effectExtent l="0" t="0" r="0" b="3175"/>
            <wp:wrapTight wrapText="bothSides">
              <wp:wrapPolygon edited="0">
                <wp:start x="0" y="0"/>
                <wp:lineTo x="0" y="21503"/>
                <wp:lineTo x="21320" y="21503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>
        <w:t xml:space="preserve"> Taste erscheint die Abmelden Schaltfläche. </w:t>
      </w:r>
      <w:r w:rsidR="001C5144">
        <w:t>Dadurch erscheint wieder das Anmelde Fenster und der Nutzer kann sich mit anderen Daten anmelden.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25A8" w:rsidRDefault="00BD25A8" w:rsidP="008F2373">
      <w:pPr>
        <w:spacing w:after="0"/>
      </w:pPr>
      <w:r>
        <w:separator/>
      </w:r>
    </w:p>
  </w:endnote>
  <w:endnote w:type="continuationSeparator" w:id="0">
    <w:p w:rsidR="00BD25A8" w:rsidRDefault="00BD25A8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256C45">
      <w:rPr>
        <w:noProof/>
      </w:rPr>
      <w:t>16.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BD5855" w:rsidRPr="00BD5855">
      <w:rPr>
        <w:b/>
        <w:noProof/>
        <w:lang w:val="de-DE"/>
      </w:rPr>
      <w:t>9</w:t>
    </w:r>
    <w:r>
      <w:rPr>
        <w:b/>
      </w:rPr>
      <w:fldChar w:fldCharType="end"/>
    </w:r>
    <w:r>
      <w:rPr>
        <w:lang w:val="de-DE"/>
      </w:rPr>
      <w:t xml:space="preserve"> von </w:t>
    </w:r>
    <w:fldSimple w:instr="NUMPAGES  \* Arabic  \* MERGEFORMAT">
      <w:r w:rsidR="00BD5855" w:rsidRPr="00BD5855">
        <w:rPr>
          <w:b/>
          <w:noProof/>
          <w:lang w:val="de-DE"/>
        </w:rPr>
        <w:t>12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25A8" w:rsidRDefault="00BD25A8" w:rsidP="008F2373">
      <w:pPr>
        <w:spacing w:after="0"/>
      </w:pPr>
      <w:r>
        <w:separator/>
      </w:r>
    </w:p>
  </w:footnote>
  <w:footnote w:type="continuationSeparator" w:id="0">
    <w:p w:rsidR="00BD25A8" w:rsidRDefault="00BD25A8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F1125"/>
    <w:rsid w:val="001F1BD6"/>
    <w:rsid w:val="001F2A8C"/>
    <w:rsid w:val="001F3AC0"/>
    <w:rsid w:val="001F561E"/>
    <w:rsid w:val="00201B31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7413"/>
    <w:rsid w:val="00DB3668"/>
    <w:rsid w:val="00DC7CC3"/>
    <w:rsid w:val="00DD1B23"/>
    <w:rsid w:val="00DD7B23"/>
    <w:rsid w:val="00E13BEF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D77170-F375-492B-9043-ECE74BCFB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1773</Words>
  <Characters>11174</Characters>
  <Application>Microsoft Office Word</Application>
  <DocSecurity>0</DocSecurity>
  <Lines>93</Lines>
  <Paragraphs>25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12922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Externes Design</dc:subject>
  <dc:creator>Christina</dc:creator>
  <cp:lastModifiedBy>Delia</cp:lastModifiedBy>
  <cp:revision>274</cp:revision>
  <dcterms:created xsi:type="dcterms:W3CDTF">2011-05-02T11:20:00Z</dcterms:created>
  <dcterms:modified xsi:type="dcterms:W3CDTF">2011-05-16T19:47:00Z</dcterms:modified>
</cp:coreProperties>
</file>
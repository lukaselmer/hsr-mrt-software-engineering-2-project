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D08D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6D08D9">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6D08D9">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6D08D9">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6D08D9">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6D08D9">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6D08D9">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6D08D9">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6D08D9">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6D08D9">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6D08D9">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6D08D9">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6D08D9">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6D08D9">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6D08D9">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6D08D9">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6D08D9">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6D08D9">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6D08D9">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6D08D9">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6D08D9">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6D08D9">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6D08D9">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6D08D9">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6D08D9">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6D08D9">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6D08D9">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6D08D9">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6D08D9">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6D08D9">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6D08D9">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6D08D9">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6D08D9">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6D08D9">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6D08D9">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6D08D9">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6D08D9">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6D08D9">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6D08D9">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6D08D9">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6D08D9">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6D08D9">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6D08D9">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6D08D9">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6D08D9">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6D08D9">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6D08D9">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6D08D9">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6D08D9">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6D08D9">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6D08D9">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6D08D9">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6D08D9">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6D08D9">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6D08D9">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6D08D9">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6D08D9">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6D08D9">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6D08D9">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6D08D9">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6D08D9">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6D08D9">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6D08D9">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6D08D9">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6D08D9">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6D08D9">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6D08D9">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6D08D9">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6D08D9">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6D08D9">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6D08D9">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6D08D9">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6D08D9">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6D08D9">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6D08D9">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6D08D9">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6D08D9">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6D08D9">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6D08D9">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6D08D9">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6D08D9">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6D08D9">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6D08D9">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6D08D9">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6D08D9">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6D08D9">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6D08D9">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6D08D9">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6D08D9">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6D08D9">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6D08D9">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6D08D9">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6D08D9">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6D08D9">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6D08D9">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6D08D9">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6D08D9">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6D08D9">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6D08D9">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6D08D9">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6D08D9">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6D08D9">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6D08D9">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6D08D9">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6D08D9">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6D08D9">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6D08D9">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6D08D9">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6D08D9">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6D08D9">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6D08D9">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6D08D9">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6D08D9">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6D08D9">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6D08D9">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6D08D9">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6D08D9">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6D08D9" w:rsidRPr="00CD0510" w:rsidRDefault="006D08D9"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D08D9" w:rsidRPr="00CD0510" w:rsidRDefault="006D08D9" w:rsidP="00D73848">
                      <w:pPr>
                        <w:pStyle w:val="Beschriftung"/>
                        <w:jc w:val="center"/>
                        <w:rPr>
                          <w:noProof/>
                          <w:sz w:val="20"/>
                          <w:szCs w:val="20"/>
                        </w:rPr>
                      </w:pPr>
                      <w:bookmarkStart w:id="17" w:name="_Toc293321633"/>
                      <w:r>
                        <w:t xml:space="preserve">Abbildung </w:t>
                      </w:r>
                      <w:fldSimple w:instr=" SEQ Abbildung \* ARABIC ">
                        <w:r>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ED5DE0">
          <w:rPr>
            <w:noProof/>
          </w:rPr>
          <w:t>3</w:t>
        </w:r>
      </w:fldSimple>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ED5DE0">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712C56E9"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werden, wenn der Browser bereits installiert ist.  Somit wird der Browser Client (</w:t>
      </w:r>
      <w:proofErr w:type="spellStart"/>
      <w:r w:rsidR="0038511D" w:rsidRPr="0038511D">
        <w:rPr>
          <w:b/>
        </w:rPr>
        <w:t>mrt_browser</w:t>
      </w:r>
      <w:proofErr w:type="spellEnd"/>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r w:rsidR="00AC591D">
        <w:t xml:space="preserve"> (</w:t>
      </w:r>
      <w:proofErr w:type="spellStart"/>
      <w:r w:rsidR="00AC591D">
        <w:t>mrt_rails</w:t>
      </w:r>
      <w:proofErr w:type="spellEnd"/>
      <w:r w:rsidR="00AC591D">
        <w:t>)</w:t>
      </w:r>
    </w:p>
    <w:p w14:paraId="280504C1" w14:textId="75B1158D" w:rsidR="00B23A08" w:rsidRDefault="00EB21F4" w:rsidP="00EB21F4">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ED5DE0">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bookmarkStart w:id="30" w:name="_Ref293409875"/>
      <w:r>
        <w:lastRenderedPageBreak/>
        <w:t xml:space="preserve">Logische Sicht </w:t>
      </w:r>
      <w:proofErr w:type="spellStart"/>
      <w:r>
        <w:t>Android</w:t>
      </w:r>
      <w:bookmarkEnd w:id="29"/>
      <w:proofErr w:type="spellEnd"/>
      <w:r w:rsidR="00AC591D">
        <w:t xml:space="preserve"> (</w:t>
      </w:r>
      <w:proofErr w:type="spellStart"/>
      <w:r w:rsidR="00AC591D">
        <w:t>mrt_android</w:t>
      </w:r>
      <w:proofErr w:type="spellEnd"/>
      <w:r w:rsidR="00AC591D">
        <w:t>)</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fldSimple w:instr=" SEQ Abbildung \* ARABIC ">
        <w:r w:rsidR="00ED5DE0">
          <w:rPr>
            <w:noProof/>
          </w:rPr>
          <w:t>6</w:t>
        </w:r>
      </w:fldSimple>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proofErr w:type="spellStart"/>
      <w:r>
        <w:t>A</w:t>
      </w:r>
      <w:r w:rsidR="0006304C">
        <w:t>ctivities</w:t>
      </w:r>
      <w:bookmarkEnd w:id="32"/>
      <w:bookmarkEnd w:id="33"/>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fldSimple w:instr=" SEQ Abbildung \* ARABIC ">
        <w:r w:rsidR="00ED5DE0">
          <w:rPr>
            <w:noProof/>
          </w:rPr>
          <w:t>7</w:t>
        </w:r>
      </w:fldSimple>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proofErr w:type="spellStart"/>
      <w:r w:rsidRPr="00B7096A">
        <w:t>Rails</w:t>
      </w:r>
      <w:bookmarkEnd w:id="38"/>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6D08D9" w:rsidRPr="00D77248" w:rsidRDefault="006D08D9" w:rsidP="003B23D3">
                              <w:pPr>
                                <w:pStyle w:val="Beschriftung"/>
                                <w:rPr>
                                  <w:noProof/>
                                  <w:sz w:val="20"/>
                                  <w:szCs w:val="20"/>
                                </w:rPr>
                              </w:pPr>
                              <w:bookmarkStart w:id="39"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D08D9" w:rsidRPr="00D77248" w:rsidRDefault="006D08D9" w:rsidP="003B23D3">
                        <w:pPr>
                          <w:pStyle w:val="Beschriftung"/>
                          <w:rPr>
                            <w:noProof/>
                            <w:sz w:val="20"/>
                            <w:szCs w:val="20"/>
                          </w:rPr>
                        </w:pPr>
                        <w:bookmarkStart w:id="40"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6D08D9" w:rsidRPr="00274ABB" w:rsidRDefault="006D08D9" w:rsidP="0017150A">
                              <w:pPr>
                                <w:pStyle w:val="Beschriftung"/>
                                <w:rPr>
                                  <w:noProof/>
                                  <w:sz w:val="20"/>
                                  <w:szCs w:val="20"/>
                                </w:rPr>
                              </w:pPr>
                              <w:bookmarkStart w:id="41" w:name="_Ref293199705"/>
                              <w:bookmarkStart w:id="42" w:name="_Toc293321640"/>
                              <w:r>
                                <w:t xml:space="preserve">Abbildung </w:t>
                              </w:r>
                              <w:fldSimple w:instr=" SEQ Abbildung \* ARABIC ">
                                <w:r>
                                  <w:rPr>
                                    <w:noProof/>
                                  </w:rPr>
                                  <w:t>9</w:t>
                                </w:r>
                              </w:fldSimple>
                              <w:r>
                                <w:t xml:space="preserve"> - Allgemeine Fehlermeldung </w:t>
                              </w:r>
                              <w:proofErr w:type="spellStart"/>
                              <w:r>
                                <w:t>Rails</w:t>
                              </w:r>
                              <w:proofErr w:type="spellEnd"/>
                              <w:r>
                                <w:t>-Server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D08D9" w:rsidRPr="00274ABB" w:rsidRDefault="006D08D9" w:rsidP="0017150A">
                        <w:pPr>
                          <w:pStyle w:val="Beschriftung"/>
                          <w:rPr>
                            <w:noProof/>
                            <w:sz w:val="20"/>
                            <w:szCs w:val="20"/>
                          </w:rPr>
                        </w:pPr>
                        <w:bookmarkStart w:id="43" w:name="_Ref293199705"/>
                        <w:bookmarkStart w:id="44" w:name="_Toc293321640"/>
                        <w:r>
                          <w:t xml:space="preserve">Abbildung </w:t>
                        </w:r>
                        <w:fldSimple w:instr=" SEQ Abbildung \* ARABIC ">
                          <w:r>
                            <w:rPr>
                              <w:noProof/>
                            </w:rPr>
                            <w:t>9</w:t>
                          </w:r>
                        </w:fldSimple>
                        <w:r>
                          <w:t xml:space="preserve"> - Allgemeine Fehlermeldung </w:t>
                        </w:r>
                        <w:proofErr w:type="spellStart"/>
                        <w:r>
                          <w:t>Rails</w:t>
                        </w:r>
                        <w:proofErr w:type="spellEnd"/>
                        <w:r>
                          <w:t>-Server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6D08D9" w:rsidRPr="0075430D" w:rsidRDefault="006D08D9" w:rsidP="001B0404">
                              <w:pPr>
                                <w:pStyle w:val="Beschriftung"/>
                                <w:rPr>
                                  <w:noProof/>
                                  <w:sz w:val="20"/>
                                  <w:szCs w:val="20"/>
                                </w:rPr>
                              </w:pPr>
                              <w:bookmarkStart w:id="45" w:name="_Toc293321641"/>
                              <w:r>
                                <w:t xml:space="preserve">Abbildung </w:t>
                              </w:r>
                              <w:fldSimple w:instr=" SEQ Abbildung \* ARABIC ">
                                <w:r>
                                  <w:rPr>
                                    <w:noProof/>
                                  </w:rPr>
                                  <w:t>10</w:t>
                                </w:r>
                              </w:fldSimple>
                              <w:r>
                                <w:t xml:space="preserve"> - Logeintrag unter </w:t>
                              </w:r>
                              <w:proofErr w:type="spellStart"/>
                              <w:r>
                                <w:t>Rails</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D08D9" w:rsidRPr="0075430D" w:rsidRDefault="006D08D9" w:rsidP="001B0404">
                        <w:pPr>
                          <w:pStyle w:val="Beschriftung"/>
                          <w:rPr>
                            <w:noProof/>
                            <w:sz w:val="20"/>
                            <w:szCs w:val="20"/>
                          </w:rPr>
                        </w:pPr>
                        <w:bookmarkStart w:id="46" w:name="_Toc293321641"/>
                        <w:r>
                          <w:t xml:space="preserve">Abbildung </w:t>
                        </w:r>
                        <w:fldSimple w:instr=" SEQ Abbildung \* ARABIC ">
                          <w:r>
                            <w:rPr>
                              <w:noProof/>
                            </w:rPr>
                            <w:t>10</w:t>
                          </w:r>
                        </w:fldSimple>
                        <w:r>
                          <w:t xml:space="preserve"> - Logeintrag unter </w:t>
                        </w:r>
                        <w:proofErr w:type="spellStart"/>
                        <w:r>
                          <w:t>Rails</w:t>
                        </w:r>
                        <w:bookmarkEnd w:id="46"/>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6D08D9" w:rsidRPr="00FF5528" w:rsidRDefault="006D08D9" w:rsidP="00BE07BE">
                              <w:pPr>
                                <w:pStyle w:val="Beschriftung"/>
                                <w:rPr>
                                  <w:noProof/>
                                  <w:sz w:val="20"/>
                                  <w:szCs w:val="20"/>
                                </w:rPr>
                              </w:pPr>
                              <w:bookmarkStart w:id="47" w:name="_Toc293321642"/>
                              <w:r>
                                <w:t xml:space="preserve">Abbildung </w:t>
                              </w:r>
                              <w:fldSimple w:instr=" SEQ Abbildung \* ARABIC ">
                                <w:r>
                                  <w:rPr>
                                    <w:noProof/>
                                  </w:rPr>
                                  <w:t>11</w:t>
                                </w:r>
                              </w:fldSimple>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D08D9" w:rsidRPr="00FF5528" w:rsidRDefault="006D08D9" w:rsidP="00BE07BE">
                        <w:pPr>
                          <w:pStyle w:val="Beschriftung"/>
                          <w:rPr>
                            <w:noProof/>
                            <w:sz w:val="20"/>
                            <w:szCs w:val="20"/>
                          </w:rPr>
                        </w:pPr>
                        <w:bookmarkStart w:id="48" w:name="_Toc293321642"/>
                        <w:r>
                          <w:t xml:space="preserve">Abbildung </w:t>
                        </w:r>
                        <w:fldSimple w:instr=" SEQ Abbildung \* ARABIC ">
                          <w:r>
                            <w:rPr>
                              <w:noProof/>
                            </w:rPr>
                            <w:t>11</w:t>
                          </w:r>
                        </w:fldSimple>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proofErr w:type="spellStart"/>
      <w:r w:rsidRPr="00B7096A">
        <w:lastRenderedPageBreak/>
        <w:t>Android</w:t>
      </w:r>
      <w:bookmarkEnd w:id="49"/>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proofErr w:type="spellStart"/>
      <w:r w:rsidRPr="00B7096A">
        <w:t>Object</w:t>
      </w:r>
      <w:bookmarkEnd w:id="50"/>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fldSimple w:instr=" SEQ Abbildung \* ARABIC ">
        <w:r w:rsidR="00ED5DE0">
          <w:rPr>
            <w:noProof/>
          </w:rPr>
          <w:t>12</w:t>
        </w:r>
      </w:fldSimple>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1" w:name="_Ref293393174"/>
      <w:r w:rsidRPr="00B7096A">
        <w:lastRenderedPageBreak/>
        <w:t>Polymorphismus</w:t>
      </w:r>
      <w:bookmarkEnd w:id="51"/>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6D08D9" w:rsidRPr="00EF0BB8" w:rsidRDefault="006D08D9" w:rsidP="00F56B1C">
                              <w:pPr>
                                <w:pStyle w:val="Beschriftung"/>
                                <w:rPr>
                                  <w:noProof/>
                                  <w:sz w:val="20"/>
                                  <w:szCs w:val="20"/>
                                </w:rPr>
                              </w:pPr>
                              <w:bookmarkStart w:id="52" w:name="_Toc293321644"/>
                              <w:r>
                                <w:t xml:space="preserve">Abbildung </w:t>
                              </w:r>
                              <w:fldSimple w:instr=" SEQ Abbildung \* ARABIC ">
                                <w:r>
                                  <w:rPr>
                                    <w:noProof/>
                                  </w:rPr>
                                  <w:t>13</w:t>
                                </w:r>
                              </w:fldSimple>
                              <w:r>
                                <w:t xml:space="preserve"> - Interface </w:t>
                              </w:r>
                              <w:proofErr w:type="spellStart"/>
                              <w:r>
                                <w:t>Transmittable</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D08D9" w:rsidRPr="00EF0BB8" w:rsidRDefault="006D08D9" w:rsidP="00F56B1C">
                        <w:pPr>
                          <w:pStyle w:val="Beschriftung"/>
                          <w:rPr>
                            <w:noProof/>
                            <w:sz w:val="20"/>
                            <w:szCs w:val="20"/>
                          </w:rPr>
                        </w:pPr>
                        <w:bookmarkStart w:id="53" w:name="_Toc293321644"/>
                        <w:r>
                          <w:t xml:space="preserve">Abbildung </w:t>
                        </w:r>
                        <w:fldSimple w:instr=" SEQ Abbildung \* ARABIC ">
                          <w:r>
                            <w:rPr>
                              <w:noProof/>
                            </w:rPr>
                            <w:t>13</w:t>
                          </w:r>
                        </w:fldSimple>
                        <w:r>
                          <w:t xml:space="preserve"> - Interface </w:t>
                        </w:r>
                        <w:proofErr w:type="spellStart"/>
                        <w:r>
                          <w:t>Transmittable</w:t>
                        </w:r>
                        <w:bookmarkEnd w:id="53"/>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fldSimple w:instr=" SEQ Abbildung \* ARABIC ">
        <w:r w:rsidR="00ED5DE0">
          <w:rPr>
            <w:noProof/>
          </w:rPr>
          <w:t>14</w:t>
        </w:r>
      </w:fldSimple>
      <w:r>
        <w:t xml:space="preserve"> </w:t>
      </w:r>
      <w:r w:rsidRPr="008F245A">
        <w:t xml:space="preserve">- Verwendung Interface </w:t>
      </w:r>
      <w:proofErr w:type="spellStart"/>
      <w:r w:rsidRPr="008F245A">
        <w:t>Transmittable</w:t>
      </w:r>
      <w:bookmarkEnd w:id="54"/>
      <w:bookmarkEnd w:id="55"/>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fldSimple w:instr=" SEQ Abbildung \* ARABIC ">
        <w:r w:rsidR="00ED5DE0">
          <w:rPr>
            <w:noProof/>
          </w:rPr>
          <w:t>15</w:t>
        </w:r>
      </w:fldSimple>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6D08D9" w:rsidRPr="000500D7" w:rsidRDefault="006D08D9" w:rsidP="00013A58">
                                <w:pPr>
                                  <w:pStyle w:val="Beschriftung"/>
                                  <w:rPr>
                                    <w:noProof/>
                                    <w:sz w:val="20"/>
                                    <w:szCs w:val="20"/>
                                  </w:rPr>
                                </w:pPr>
                                <w:bookmarkStart w:id="57" w:name="_Toc293321647"/>
                                <w:r>
                                  <w:t xml:space="preserve">Abbildung </w:t>
                                </w:r>
                                <w:fldSimple w:instr=" SEQ Abbildung \* ARABIC ">
                                  <w:r>
                                    <w:rPr>
                                      <w:noProof/>
                                    </w:rPr>
                                    <w:t>16</w:t>
                                  </w:r>
                                </w:fldSimple>
                                <w:r>
                                  <w:t xml:space="preserve"> </w:t>
                                </w:r>
                                <w:r w:rsidRPr="002A0C89">
                                  <w:t xml:space="preserve">- Logeinträge anzeigen mit </w:t>
                                </w:r>
                                <w:proofErr w:type="spellStart"/>
                                <w:r w:rsidRPr="002A0C89">
                                  <w:t>LogCat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6D08D9" w:rsidRDefault="006D08D9"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D08D9" w:rsidRPr="000500D7" w:rsidRDefault="006D08D9" w:rsidP="00013A58">
                          <w:pPr>
                            <w:pStyle w:val="Beschriftung"/>
                            <w:rPr>
                              <w:noProof/>
                              <w:sz w:val="20"/>
                              <w:szCs w:val="20"/>
                            </w:rPr>
                          </w:pPr>
                          <w:bookmarkStart w:id="58" w:name="_Toc293321647"/>
                          <w:r>
                            <w:t xml:space="preserve">Abbildung </w:t>
                          </w:r>
                          <w:fldSimple w:instr=" SEQ Abbildung \* ARABIC ">
                            <w:r>
                              <w:rPr>
                                <w:noProof/>
                              </w:rPr>
                              <w:t>16</w:t>
                            </w:r>
                          </w:fldSimple>
                          <w:r>
                            <w:t xml:space="preserve"> </w:t>
                          </w:r>
                          <w:r w:rsidRPr="002A0C89">
                            <w:t xml:space="preserve">- Logeinträge anzeigen mit </w:t>
                          </w:r>
                          <w:proofErr w:type="spellStart"/>
                          <w:r w:rsidRPr="002A0C89">
                            <w:t>LogCat</w:t>
                          </w:r>
                          <w:bookmarkEnd w:id="58"/>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D08D9" w:rsidRDefault="006D08D9"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29337925" w14:textId="77777777" w:rsidR="00B9663B" w:rsidRDefault="00B9663B" w:rsidP="00B9663B">
      <w:bookmarkStart w:id="62"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A612666" w14:textId="77777777" w:rsidR="00B9663B" w:rsidRPr="00172EE4" w:rsidRDefault="00B9663B" w:rsidP="00B9663B">
      <w:bookmarkStart w:id="64"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fldSimple w:instr=" SEQ Abbildung \* ARABIC ">
        <w:r w:rsidR="00ED5DE0">
          <w:rPr>
            <w:noProof/>
          </w:rPr>
          <w:t>17</w:t>
        </w:r>
      </w:fldSimple>
      <w:r>
        <w:t xml:space="preserve"> – Klassenstruktur Package </w:t>
      </w:r>
      <w:proofErr w:type="spellStart"/>
      <w:r>
        <w:t>interfaces</w:t>
      </w:r>
      <w:bookmarkEnd w:id="65"/>
      <w:bookmarkEnd w:id="66"/>
      <w:proofErr w:type="spellEnd"/>
    </w:p>
    <w:p w14:paraId="17D56D8C" w14:textId="77777777" w:rsidR="00135CF3" w:rsidRDefault="00135CF3" w:rsidP="00135CF3">
      <w:pPr>
        <w:pStyle w:val="berschrift3"/>
      </w:pPr>
      <w:bookmarkStart w:id="67" w:name="_Toc293321544"/>
      <w:r>
        <w:t>Architekturkonzepte für Package (falls vorhanden)</w:t>
      </w:r>
      <w:bookmarkEnd w:id="67"/>
    </w:p>
    <w:p w14:paraId="5EA93BD0" w14:textId="50FB9004" w:rsidR="0010449C" w:rsidRPr="00197BAF" w:rsidRDefault="0010449C" w:rsidP="0010449C">
      <w:bookmarkStart w:id="68"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8"/>
    </w:p>
    <w:p w14:paraId="0D68E03D" w14:textId="77777777" w:rsidR="00855AB5" w:rsidRDefault="00855AB5" w:rsidP="00855AB5">
      <w:pPr>
        <w:pStyle w:val="berschrift4"/>
      </w:pPr>
      <w:bookmarkStart w:id="69" w:name="_Ref293075122"/>
      <w:proofErr w:type="spellStart"/>
      <w:r>
        <w:t>C</w:t>
      </w:r>
      <w:r w:rsidR="00E22E5F">
        <w:t>on</w:t>
      </w:r>
      <w:r>
        <w:t>firmable</w:t>
      </w:r>
      <w:bookmarkEnd w:id="69"/>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0" w:name="_Ref293075004"/>
      <w:r>
        <w:br w:type="page"/>
      </w:r>
    </w:p>
    <w:p w14:paraId="06F22437" w14:textId="68D8BA8D" w:rsidR="00855AB5" w:rsidRDefault="00855AB5" w:rsidP="00855AB5">
      <w:pPr>
        <w:pStyle w:val="berschrift4"/>
      </w:pPr>
      <w:proofErr w:type="spellStart"/>
      <w:r>
        <w:lastRenderedPageBreak/>
        <w:t>Receivable</w:t>
      </w:r>
      <w:bookmarkEnd w:id="70"/>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1" w:name="_Ref293075145"/>
      <w:proofErr w:type="spellStart"/>
      <w:r>
        <w:t>Transmittable</w:t>
      </w:r>
      <w:bookmarkEnd w:id="71"/>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0A2F819" w14:textId="77777777" w:rsidR="00F6300B" w:rsidRPr="00172EE4" w:rsidRDefault="00F6300B" w:rsidP="00F6300B">
      <w:bookmarkStart w:id="74"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4"/>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fldSimple w:instr=" SEQ Abbildung \* ARABIC ">
        <w:r w:rsidR="00ED5DE0">
          <w:rPr>
            <w:noProof/>
          </w:rPr>
          <w:t>18</w:t>
        </w:r>
      </w:fldSimple>
      <w:r>
        <w:t xml:space="preserve"> - Klassenstruktur Package </w:t>
      </w:r>
      <w:proofErr w:type="spellStart"/>
      <w:r>
        <w:t>network</w:t>
      </w:r>
      <w:bookmarkEnd w:id="75"/>
      <w:bookmarkEnd w:id="76"/>
      <w:proofErr w:type="spellEnd"/>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lastRenderedPageBreak/>
        <w:t>Klassenspezifikationen</w:t>
      </w:r>
      <w:bookmarkEnd w:id="78"/>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bookmarkStart w:id="81" w:name="_Ref293414743"/>
      <w:bookmarkStart w:id="82" w:name="_Ref293414755"/>
      <w:r>
        <w:t>M</w:t>
      </w:r>
      <w:r w:rsidR="002A48C6">
        <w:t>odels</w:t>
      </w:r>
      <w:bookmarkEnd w:id="80"/>
      <w:bookmarkEnd w:id="81"/>
      <w:bookmarkEnd w:id="82"/>
    </w:p>
    <w:p w14:paraId="79466435" w14:textId="77777777" w:rsidR="00E23DBD" w:rsidRDefault="00E23DBD" w:rsidP="00E23DBD">
      <w:pPr>
        <w:pStyle w:val="berschrift3"/>
      </w:pPr>
      <w:bookmarkStart w:id="83" w:name="_Toc293321553"/>
      <w:r>
        <w:t>Beschreibung</w:t>
      </w:r>
      <w:bookmarkEnd w:id="83"/>
    </w:p>
    <w:p w14:paraId="19652887" w14:textId="77777777" w:rsidR="008717CF" w:rsidRDefault="005E199A" w:rsidP="005E199A">
      <w:bookmarkStart w:id="84"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1E802E6F"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704109">
        <w:t>Die genauen Att</w:t>
      </w:r>
      <w:r w:rsidR="00704109">
        <w:t>ribut Typen</w:t>
      </w:r>
      <w:r w:rsidR="00704109">
        <w:t xml:space="preserve"> können in der </w:t>
      </w:r>
      <w:proofErr w:type="spellStart"/>
      <w:r w:rsidR="00704109">
        <w:t>Javadoc</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704109"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704109" w:rsidRDefault="006D08D9" w:rsidP="00AB174C">
            <w:pPr>
              <w:cnfStyle w:val="000000100000" w:firstRow="0" w:lastRow="0" w:firstColumn="0" w:lastColumn="0" w:oddVBand="0" w:evenVBand="0" w:oddHBand="1" w:evenHBand="0" w:firstRowFirstColumn="0" w:firstRowLastColumn="0" w:lastRowFirstColumn="0" w:lastRowLastColumn="0"/>
            </w:pPr>
            <w:proofErr w:type="spellStart"/>
            <w:r w:rsidRPr="00704109">
              <w:t>id</w:t>
            </w:r>
            <w:proofErr w:type="spellEnd"/>
            <w:r w:rsidRPr="00704109">
              <w:t xml:space="preserve">, </w:t>
            </w:r>
            <w:proofErr w:type="spellStart"/>
            <w:r w:rsidRPr="00704109">
              <w:t>railsId</w:t>
            </w:r>
            <w:proofErr w:type="spellEnd"/>
            <w:r w:rsidRPr="00704109">
              <w:t xml:space="preserve">, </w:t>
            </w:r>
            <w:proofErr w:type="spellStart"/>
            <w:r w:rsidRPr="00704109">
              <w:t>gpsPositionId</w:t>
            </w:r>
            <w:proofErr w:type="spellEnd"/>
            <w:r w:rsidRPr="00704109">
              <w:t xml:space="preserve">, </w:t>
            </w:r>
            <w:proofErr w:type="spellStart"/>
            <w:r w:rsidRPr="00704109">
              <w:t>firstName</w:t>
            </w:r>
            <w:proofErr w:type="spellEnd"/>
            <w:r w:rsidRPr="00704109">
              <w:t xml:space="preserve">, </w:t>
            </w:r>
            <w:proofErr w:type="spellStart"/>
            <w:r w:rsidRPr="00704109">
              <w:t>lastName</w:t>
            </w:r>
            <w:proofErr w:type="spellEnd"/>
            <w:r w:rsidRPr="00704109">
              <w:t xml:space="preserve">, </w:t>
            </w:r>
            <w:proofErr w:type="spellStart"/>
            <w:r w:rsidRPr="00704109">
              <w:t>phone</w:t>
            </w:r>
            <w:proofErr w:type="spellEnd"/>
            <w:r w:rsidRPr="00704109">
              <w:t xml:space="preserve">, </w:t>
            </w:r>
            <w:proofErr w:type="spellStart"/>
            <w:r w:rsidRPr="00704109">
              <w:t>updatedAt</w:t>
            </w:r>
            <w:proofErr w:type="spellEnd"/>
            <w:r w:rsidRPr="00704109">
              <w:t xml:space="preserve">, </w:t>
            </w:r>
            <w:proofErr w:type="spellStart"/>
            <w:r w:rsidRPr="00704109">
              <w:t>deleted</w:t>
            </w:r>
            <w:proofErr w:type="spellEnd"/>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062922"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062922"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062922"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r>
        <w:lastRenderedPageBreak/>
        <w:t>Klassenstruktur</w:t>
      </w:r>
      <w:bookmarkEnd w:id="8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5" w:name="_Toc293247005"/>
      <w:bookmarkStart w:id="86" w:name="_Toc293321650"/>
      <w:r>
        <w:t xml:space="preserve">Abbildung </w:t>
      </w:r>
      <w:fldSimple w:instr=" SEQ Abbildung \* ARABIC ">
        <w:r w:rsidR="00ED5DE0">
          <w:rPr>
            <w:noProof/>
          </w:rPr>
          <w:t>19</w:t>
        </w:r>
      </w:fldSimple>
      <w:r>
        <w:t xml:space="preserve"> - Klassenstruktur Package </w:t>
      </w:r>
      <w:proofErr w:type="spellStart"/>
      <w:r>
        <w:t>models</w:t>
      </w:r>
      <w:bookmarkEnd w:id="85"/>
      <w:bookmarkEnd w:id="86"/>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7" w:name="_Toc293321555"/>
      <w:r>
        <w:t>Architekturkonzepte für Package (falls vorhanden)</w:t>
      </w:r>
      <w:bookmarkEnd w:id="87"/>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8" w:name="_Toc293321556"/>
      <w:r>
        <w:t>Klassenspezifikationen</w:t>
      </w:r>
      <w:bookmarkEnd w:id="88"/>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9" w:name="_Toc293321557"/>
      <w:r>
        <w:t>Interaktionen innerhalb Package (falls sinnvoll)</w:t>
      </w:r>
      <w:bookmarkEnd w:id="89"/>
    </w:p>
    <w:p w14:paraId="343299A5" w14:textId="48249E37" w:rsidR="0013069F" w:rsidRDefault="006F0B66" w:rsidP="0013069F">
      <w:pPr>
        <w:pStyle w:val="berschrift2"/>
      </w:pPr>
      <w:bookmarkStart w:id="90" w:name="_Toc293321558"/>
      <w:r>
        <w:t>D</w:t>
      </w:r>
      <w:r w:rsidR="003E2AE2">
        <w:t>atabase</w:t>
      </w:r>
      <w:bookmarkEnd w:id="90"/>
    </w:p>
    <w:p w14:paraId="143D3047" w14:textId="77777777" w:rsidR="000257C2" w:rsidRDefault="000257C2" w:rsidP="000257C2">
      <w:pPr>
        <w:pStyle w:val="berschrift3"/>
      </w:pPr>
      <w:bookmarkStart w:id="91" w:name="_Toc293321559"/>
      <w:r>
        <w:t>Beschreibung</w:t>
      </w:r>
      <w:bookmarkEnd w:id="91"/>
    </w:p>
    <w:p w14:paraId="49FC7A1A" w14:textId="77777777" w:rsidR="00C60B1E" w:rsidRPr="000257C2" w:rsidRDefault="00C60B1E" w:rsidP="00C60B1E">
      <w:bookmarkStart w:id="92"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2"/>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3" w:name="_Toc293247006"/>
      <w:bookmarkStart w:id="94" w:name="_Toc293321651"/>
      <w:r>
        <w:t xml:space="preserve">Abbildung </w:t>
      </w:r>
      <w:fldSimple w:instr=" SEQ Abbildung \* ARABIC ">
        <w:r w:rsidR="00ED5DE0">
          <w:rPr>
            <w:noProof/>
          </w:rPr>
          <w:t>20</w:t>
        </w:r>
      </w:fldSimple>
      <w:r>
        <w:t xml:space="preserve"> - Klassenstruktur Package </w:t>
      </w:r>
      <w:proofErr w:type="spellStart"/>
      <w:r>
        <w:t>database</w:t>
      </w:r>
      <w:bookmarkEnd w:id="93"/>
      <w:bookmarkEnd w:id="94"/>
      <w:proofErr w:type="spellEnd"/>
    </w:p>
    <w:p w14:paraId="4BCFB8CE" w14:textId="77777777" w:rsidR="0013069F" w:rsidRDefault="0013069F" w:rsidP="0013069F">
      <w:pPr>
        <w:pStyle w:val="berschrift3"/>
      </w:pPr>
      <w:bookmarkStart w:id="95" w:name="_Toc293321561"/>
      <w:r>
        <w:t>Architekturkonzepte für Package (falls vorhanden)</w:t>
      </w:r>
      <w:bookmarkEnd w:id="95"/>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6" w:name="_Toc293321562"/>
      <w:r>
        <w:t>Klassenspezifikationen</w:t>
      </w:r>
      <w:bookmarkEnd w:id="96"/>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7" w:name="_Toc293321563"/>
      <w:r>
        <w:t>Interaktionen innerhalb Package (falls sinnvoll)</w:t>
      </w:r>
      <w:bookmarkEnd w:id="97"/>
    </w:p>
    <w:p w14:paraId="713AB23A" w14:textId="77777777" w:rsidR="00D51FEE" w:rsidRDefault="00D51FEE" w:rsidP="00D51FEE">
      <w:pPr>
        <w:pStyle w:val="berschrift2"/>
      </w:pPr>
      <w:bookmarkStart w:id="98" w:name="_Toc293321564"/>
      <w:proofErr w:type="spellStart"/>
      <w:r>
        <w:t>Application</w:t>
      </w:r>
      <w:bookmarkEnd w:id="98"/>
      <w:proofErr w:type="spellEnd"/>
    </w:p>
    <w:p w14:paraId="73D43CD9" w14:textId="77777777" w:rsidR="00D51FEE" w:rsidRDefault="00D51FEE" w:rsidP="00D51FEE">
      <w:pPr>
        <w:pStyle w:val="berschrift3"/>
      </w:pPr>
      <w:bookmarkStart w:id="99" w:name="_Toc293321565"/>
      <w:r>
        <w:t>Beschreibung</w:t>
      </w:r>
      <w:bookmarkEnd w:id="99"/>
    </w:p>
    <w:p w14:paraId="248520E6" w14:textId="77777777" w:rsidR="00AE67EA" w:rsidRPr="00D0523C" w:rsidRDefault="00AE67EA" w:rsidP="00AE67EA">
      <w:bookmarkStart w:id="100"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100"/>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1" w:name="_Toc293247007"/>
      <w:bookmarkStart w:id="102" w:name="_Toc293321652"/>
      <w:r>
        <w:t xml:space="preserve">Abbildung </w:t>
      </w:r>
      <w:fldSimple w:instr=" SEQ Abbildung \* ARABIC ">
        <w:r w:rsidR="00ED5DE0">
          <w:rPr>
            <w:noProof/>
          </w:rPr>
          <w:t>21</w:t>
        </w:r>
      </w:fldSimple>
      <w:r>
        <w:t xml:space="preserve"> - Klassenstruktur Package </w:t>
      </w:r>
      <w:proofErr w:type="spellStart"/>
      <w:r>
        <w:t>application</w:t>
      </w:r>
      <w:bookmarkEnd w:id="101"/>
      <w:bookmarkEnd w:id="102"/>
      <w:proofErr w:type="spellEnd"/>
    </w:p>
    <w:p w14:paraId="134EE85F" w14:textId="77777777" w:rsidR="00D51FEE" w:rsidRDefault="00D51FEE" w:rsidP="00D51FEE">
      <w:pPr>
        <w:pStyle w:val="berschrift3"/>
      </w:pPr>
      <w:bookmarkStart w:id="103" w:name="_Toc293321567"/>
      <w:r>
        <w:t>Architekturkonzepte für Package (falls vorhanden)</w:t>
      </w:r>
      <w:bookmarkEnd w:id="103"/>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4" w:name="_Toc293321568"/>
      <w:r>
        <w:t>Klassenspezifikationen</w:t>
      </w:r>
      <w:bookmarkEnd w:id="104"/>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5" w:name="_Toc293321569"/>
      <w:r>
        <w:t>Interaktionen innerhalb Package (falls sinnvoll)</w:t>
      </w:r>
      <w:bookmarkEnd w:id="105"/>
    </w:p>
    <w:p w14:paraId="69635C76" w14:textId="77777777" w:rsidR="00D51FEE" w:rsidRPr="00D51FEE" w:rsidRDefault="00D51FEE" w:rsidP="00D51FEE"/>
    <w:p w14:paraId="71EBB8E7" w14:textId="502C20DF" w:rsidR="008A4B86" w:rsidRDefault="000524CF" w:rsidP="008A4B86">
      <w:pPr>
        <w:pStyle w:val="berschrift2"/>
      </w:pPr>
      <w:bookmarkStart w:id="106" w:name="_Toc293321576"/>
      <w:proofErr w:type="spellStart"/>
      <w:r>
        <w:t>G</w:t>
      </w:r>
      <w:r w:rsidR="002B6469">
        <w:t>ui</w:t>
      </w:r>
      <w:proofErr w:type="spellEnd"/>
      <w:r w:rsidR="002B6469">
        <w:t>/</w:t>
      </w:r>
      <w:r w:rsidR="008A4B86">
        <w:t>gen</w:t>
      </w:r>
      <w:bookmarkEnd w:id="106"/>
    </w:p>
    <w:p w14:paraId="7B2165C8" w14:textId="77777777" w:rsidR="00586292" w:rsidRDefault="00586292" w:rsidP="00586292">
      <w:pPr>
        <w:pStyle w:val="berschrift3"/>
      </w:pPr>
      <w:bookmarkStart w:id="107" w:name="_Toc293321577"/>
      <w:r>
        <w:t>Beschreibung</w:t>
      </w:r>
      <w:bookmarkEnd w:id="107"/>
    </w:p>
    <w:p w14:paraId="3297A439" w14:textId="77777777" w:rsidR="007158D3" w:rsidRPr="00586292" w:rsidRDefault="007158D3" w:rsidP="007158D3">
      <w:bookmarkStart w:id="108"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8"/>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w:t>
      </w:r>
      <w:proofErr w:type="spellStart"/>
      <w:r>
        <w:t>gui</w:t>
      </w:r>
      <w:proofErr w:type="spellEnd"/>
      <w:r>
        <w:t>/gen</w:t>
      </w:r>
    </w:p>
    <w:p w14:paraId="78FF41AB" w14:textId="77777777" w:rsidR="008A4B86" w:rsidRDefault="008A4B86" w:rsidP="008A4B86">
      <w:pPr>
        <w:pStyle w:val="berschrift3"/>
      </w:pPr>
      <w:bookmarkStart w:id="109" w:name="_Toc293321579"/>
      <w:r>
        <w:t>Architekturkonzepte für Package (falls vorhanden)</w:t>
      </w:r>
      <w:bookmarkEnd w:id="109"/>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0" w:name="_Toc293321580"/>
      <w:r>
        <w:t>Klassenspezifikationen</w:t>
      </w:r>
      <w:bookmarkEnd w:id="110"/>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11" w:name="_Toc293321570"/>
      <w:r>
        <w:t>Services</w:t>
      </w:r>
      <w:bookmarkEnd w:id="111"/>
    </w:p>
    <w:p w14:paraId="02E1A171" w14:textId="77777777" w:rsidR="00F52634" w:rsidRDefault="00F52634" w:rsidP="00F52634">
      <w:pPr>
        <w:pStyle w:val="berschrift3"/>
      </w:pPr>
      <w:bookmarkStart w:id="112" w:name="_Toc293321571"/>
      <w:r>
        <w:t>Beschreibung</w:t>
      </w:r>
      <w:bookmarkEnd w:id="112"/>
    </w:p>
    <w:p w14:paraId="24FB10EB" w14:textId="77777777" w:rsidR="00F52634" w:rsidRDefault="00F52634" w:rsidP="00F52634">
      <w:bookmarkStart w:id="113"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13"/>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4" w:name="_Toc293247008"/>
      <w:bookmarkStart w:id="115" w:name="_Toc293321653"/>
      <w:r>
        <w:t xml:space="preserve">Abbildung </w:t>
      </w:r>
      <w:fldSimple w:instr=" SEQ Abbildung \* ARABIC ">
        <w:r>
          <w:rPr>
            <w:noProof/>
          </w:rPr>
          <w:t>22</w:t>
        </w:r>
      </w:fldSimple>
      <w:r>
        <w:t xml:space="preserve"> - Klassenstruktur Package </w:t>
      </w:r>
      <w:proofErr w:type="spellStart"/>
      <w:r>
        <w:t>services</w:t>
      </w:r>
      <w:bookmarkEnd w:id="114"/>
      <w:bookmarkEnd w:id="115"/>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16" w:name="_Toc293321573"/>
      <w:r>
        <w:t>Architekturkonzepte für Package (falls vorhanden)</w:t>
      </w:r>
      <w:bookmarkEnd w:id="116"/>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7" w:name="_Toc293321574"/>
      <w:r>
        <w:t>Klassenspezifikationen</w:t>
      </w:r>
      <w:bookmarkEnd w:id="117"/>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8" w:name="_Ref293401963"/>
      <w:proofErr w:type="spellStart"/>
      <w:r>
        <w:t>CustomerSynchronizer</w:t>
      </w:r>
      <w:bookmarkEnd w:id="118"/>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19" w:name="_Ref293402180"/>
      <w:r>
        <w:t>Übersicht Synchronisation</w:t>
      </w:r>
      <w:bookmarkEnd w:id="119"/>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0" w:name="_Ref293401853"/>
      <w:r>
        <w:t xml:space="preserve">Abbildung </w:t>
      </w:r>
      <w:fldSimple w:instr=" SEQ Abbildung \* ARABIC ">
        <w:r>
          <w:rPr>
            <w:noProof/>
          </w:rPr>
          <w:t>22</w:t>
        </w:r>
      </w:fldSimple>
      <w:r>
        <w:t xml:space="preserve"> - Interaktionsdiagramm Synchronisation</w:t>
      </w:r>
      <w:bookmarkEnd w:id="120"/>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21" w:name="_Ref293402000"/>
      <w:r>
        <w:lastRenderedPageBreak/>
        <w:t>Synchronisation von Kunden</w:t>
      </w:r>
      <w:bookmarkEnd w:id="121"/>
    </w:p>
    <w:p w14:paraId="5FE28D05" w14:textId="77777777" w:rsidR="000E1FDC" w:rsidRPr="007F016B"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8DBECCD" w14:textId="77777777" w:rsidR="000E1FDC" w:rsidRDefault="000E1FDC" w:rsidP="000E1FDC">
      <w:pPr>
        <w:pStyle w:val="berschrift4"/>
      </w:pPr>
      <w:r>
        <w:lastRenderedPageBreak/>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2" w:name="_Toc293321582"/>
      <w:proofErr w:type="spellStart"/>
      <w:r>
        <w:t>Activities</w:t>
      </w:r>
      <w:bookmarkEnd w:id="122"/>
      <w:proofErr w:type="spellEnd"/>
    </w:p>
    <w:p w14:paraId="5F95CCF2" w14:textId="77777777" w:rsidR="00A56DC5" w:rsidRDefault="00A56DC5" w:rsidP="00A56DC5">
      <w:pPr>
        <w:pStyle w:val="berschrift3"/>
      </w:pPr>
      <w:bookmarkStart w:id="123" w:name="_Toc293321583"/>
      <w:r>
        <w:t>Beschreibung</w:t>
      </w:r>
      <w:bookmarkEnd w:id="123"/>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24" w:name="_Toc293321584"/>
      <w:r>
        <w:t>Klassenstruktur</w:t>
      </w:r>
      <w:bookmarkEnd w:id="124"/>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5" w:name="_Toc293247009"/>
      <w:bookmarkStart w:id="126" w:name="_Toc293321655"/>
      <w:r>
        <w:t xml:space="preserve">Abbildung </w:t>
      </w:r>
      <w:fldSimple w:instr=" SEQ Abbildung \* ARABIC ">
        <w:r w:rsidR="00ED5DE0">
          <w:rPr>
            <w:noProof/>
          </w:rPr>
          <w:t>25</w:t>
        </w:r>
      </w:fldSimple>
      <w:r>
        <w:t xml:space="preserve"> - Klassenstruktur Package </w:t>
      </w:r>
      <w:proofErr w:type="spellStart"/>
      <w:r>
        <w:t>activities</w:t>
      </w:r>
      <w:bookmarkEnd w:id="125"/>
      <w:bookmarkEnd w:id="126"/>
      <w:proofErr w:type="spellEnd"/>
    </w:p>
    <w:p w14:paraId="4BC0AED5" w14:textId="77777777" w:rsidR="008A4B86" w:rsidRDefault="008A4B86" w:rsidP="008A4B86">
      <w:pPr>
        <w:pStyle w:val="berschrift3"/>
      </w:pPr>
      <w:bookmarkStart w:id="127" w:name="_Toc293321585"/>
      <w:r>
        <w:t>Architekturkonzepte für Package (falls vorhanden)</w:t>
      </w:r>
      <w:bookmarkEnd w:id="12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8" w:name="_Toc293321586"/>
      <w:r>
        <w:t>Klassenspezifikationen</w:t>
      </w:r>
      <w:bookmarkEnd w:id="128"/>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29" w:name="_Toc293321587"/>
      <w:r>
        <w:lastRenderedPageBreak/>
        <w:t>Interaktionen innerhalb Package (falls sinnvoll)</w:t>
      </w:r>
      <w:bookmarkEnd w:id="129"/>
    </w:p>
    <w:p w14:paraId="644BC014" w14:textId="4F404810" w:rsidR="00217AFB" w:rsidRDefault="00217AFB">
      <w:r>
        <w:br w:type="page"/>
      </w:r>
    </w:p>
    <w:p w14:paraId="4914AAF0" w14:textId="77777777" w:rsidR="00457464" w:rsidRDefault="00457464" w:rsidP="00457464">
      <w:pPr>
        <w:pStyle w:val="berschrift1"/>
      </w:pPr>
      <w:bookmarkStart w:id="130" w:name="_Toc293321588"/>
      <w:r>
        <w:lastRenderedPageBreak/>
        <w:t xml:space="preserve">Real </w:t>
      </w:r>
      <w:proofErr w:type="spellStart"/>
      <w:r>
        <w:t>Use</w:t>
      </w:r>
      <w:proofErr w:type="spellEnd"/>
      <w:r>
        <w:t xml:space="preserve"> Cases</w:t>
      </w:r>
      <w:bookmarkEnd w:id="130"/>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31" w:name="_Toc293321589"/>
      <w:r>
        <w:t>Beschreibung Interaktionsdiagramm Authentifizierung</w:t>
      </w:r>
      <w:bookmarkEnd w:id="131"/>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2" w:name="_Toc293321590"/>
      <w:r>
        <w:t>Beschreibung Interaktionsdiagramm Stundeneintrag erfassen</w:t>
      </w:r>
      <w:bookmarkEnd w:id="132"/>
    </w:p>
    <w:p w14:paraId="6F096D58" w14:textId="77777777" w:rsidR="000E1FDC" w:rsidRDefault="000E1FDC" w:rsidP="000E1FD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3" w:name="_Toc293321591"/>
      <w:r>
        <w:lastRenderedPageBreak/>
        <w:t xml:space="preserve">Interaktionsdiagramm Authentifizierung auf </w:t>
      </w:r>
      <w:proofErr w:type="spellStart"/>
      <w:r>
        <w:t>Android</w:t>
      </w:r>
      <w:proofErr w:type="spellEnd"/>
      <w:r>
        <w:t xml:space="preserve"> Client</w:t>
      </w:r>
      <w:bookmarkEnd w:id="133"/>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4" w:name="_Toc293321656"/>
      <w:bookmarkStart w:id="135" w:name="_Ref293402090"/>
      <w:r>
        <w:t xml:space="preserve">Abbildung </w:t>
      </w:r>
      <w:fldSimple w:instr=" SEQ Abbildung \* ARABIC ">
        <w:r w:rsidR="00ED5DE0">
          <w:rPr>
            <w:noProof/>
          </w:rPr>
          <w:t>26</w:t>
        </w:r>
      </w:fldSimple>
      <w:r>
        <w:t xml:space="preserve"> - </w:t>
      </w:r>
      <w:r w:rsidRPr="00397BBE">
        <w:t>Sequenzdiagramm Authentifizierung</w:t>
      </w:r>
      <w:bookmarkEnd w:id="134"/>
      <w:bookmarkEnd w:id="135"/>
    </w:p>
    <w:p w14:paraId="7C62326F" w14:textId="77777777" w:rsidR="007222F9" w:rsidRDefault="007222F9" w:rsidP="007222F9">
      <w:pPr>
        <w:pStyle w:val="berschrift2"/>
      </w:pPr>
      <w:bookmarkStart w:id="136" w:name="_Toc293321592"/>
      <w:r>
        <w:lastRenderedPageBreak/>
        <w:t>Interaktionsdiagramm Stundeneintrag erfassen</w:t>
      </w:r>
      <w:bookmarkEnd w:id="13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7" w:name="_Toc293321657"/>
      <w:bookmarkStart w:id="138" w:name="_Ref293402136"/>
      <w:r>
        <w:t xml:space="preserve">Abbildung </w:t>
      </w:r>
      <w:fldSimple w:instr=" SEQ Abbildung \* ARABIC ">
        <w:r w:rsidR="00ED5DE0">
          <w:rPr>
            <w:noProof/>
          </w:rPr>
          <w:t>27</w:t>
        </w:r>
      </w:fldSimple>
      <w:r>
        <w:t xml:space="preserve"> - </w:t>
      </w:r>
      <w:r w:rsidRPr="00FB28D6">
        <w:t>Interaktionsdiagramm Stundeneintrag erfassen</w:t>
      </w:r>
      <w:bookmarkEnd w:id="137"/>
      <w:bookmarkEnd w:id="138"/>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w:t>
      </w:r>
      <w:proofErr w:type="spellStart"/>
      <w:r>
        <w:t>Android</w:t>
      </w:r>
      <w:proofErr w:type="spellEnd"/>
      <w:r>
        <w:t xml:space="preserve">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9" w:name="_Ref293351781"/>
      <w:r>
        <w:lastRenderedPageBreak/>
        <w:t xml:space="preserve">Server </w:t>
      </w:r>
      <w:r w:rsidR="00EE4118">
        <w:t>API</w:t>
      </w:r>
      <w:bookmarkEnd w:id="139"/>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40" w:name="_Toc293321593"/>
      <w:r>
        <w:lastRenderedPageBreak/>
        <w:t>Pr</w:t>
      </w:r>
      <w:r w:rsidR="00DD5A17">
        <w:t>ozesse und Threads</w:t>
      </w:r>
      <w:bookmarkEnd w:id="140"/>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41" w:name="_Toc293321594"/>
      <w:r>
        <w:t>Server</w:t>
      </w:r>
      <w:bookmarkEnd w:id="141"/>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42" w:name="_Toc293321595"/>
      <w:r>
        <w:t>Client</w:t>
      </w:r>
      <w:bookmarkEnd w:id="142"/>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43" w:name="_Toc293321596"/>
      <w:proofErr w:type="spellStart"/>
      <w:r>
        <w:t>Activity</w:t>
      </w:r>
      <w:bookmarkEnd w:id="143"/>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4" w:name="_Toc293321597"/>
      <w:r>
        <w:t>Synchronisationsservice</w:t>
      </w:r>
      <w:bookmarkEnd w:id="144"/>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5" w:name="_Toc293321598"/>
      <w:r>
        <w:lastRenderedPageBreak/>
        <w:t>Datenspeicherung</w:t>
      </w:r>
      <w:bookmarkEnd w:id="145"/>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6" w:name="_Toc293321599"/>
      <w:r>
        <w:t xml:space="preserve">Persistenz </w:t>
      </w:r>
      <w:proofErr w:type="spellStart"/>
      <w:r>
        <w:t>Rails</w:t>
      </w:r>
      <w:bookmarkEnd w:id="146"/>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7" w:name="_Toc293321600"/>
      <w:r>
        <w:t xml:space="preserve">Persistenz </w:t>
      </w:r>
      <w:proofErr w:type="spellStart"/>
      <w:r>
        <w:t>Android</w:t>
      </w:r>
      <w:bookmarkEnd w:id="147"/>
      <w:proofErr w:type="spellEnd"/>
    </w:p>
    <w:p w14:paraId="59D870DE" w14:textId="02DD105E"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64BAE542"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35693D">
        <w:fldChar w:fldCharType="begin"/>
      </w:r>
      <w:r w:rsidR="0035693D">
        <w:instrText xml:space="preserve"> REF _Ref293414755 \h </w:instrText>
      </w:r>
      <w:r w:rsidR="0035693D">
        <w:fldChar w:fldCharType="separate"/>
      </w:r>
      <w:r w:rsidR="0035693D">
        <w:t>Models</w:t>
      </w:r>
      <w:r w:rsidR="0035693D">
        <w:fldChar w:fldCharType="end"/>
      </w:r>
      <w:r>
        <w:t>.</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8" w:name="_Toc293321601"/>
      <w:r>
        <w:lastRenderedPageBreak/>
        <w:t>Grössen und Leistung</w:t>
      </w:r>
      <w:bookmarkEnd w:id="148"/>
    </w:p>
    <w:p w14:paraId="39F157B4" w14:textId="77777777" w:rsidR="00920FC2" w:rsidRDefault="00920FC2" w:rsidP="00920FC2">
      <w:pPr>
        <w:pStyle w:val="berschrift2"/>
      </w:pPr>
      <w:bookmarkStart w:id="149" w:name="_Toc293321602"/>
      <w:r>
        <w:t>Server</w:t>
      </w:r>
      <w:bookmarkEnd w:id="14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0" w:name="_Toc293321603"/>
      <w:r>
        <w:t>Client</w:t>
      </w:r>
      <w:bookmarkEnd w:id="150"/>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1" w:name="_Toc293321604"/>
      <w:bookmarkStart w:id="152" w:name="_GoBack"/>
      <w:bookmarkEnd w:id="152"/>
      <w:r>
        <w:lastRenderedPageBreak/>
        <w:t>Anhang</w:t>
      </w:r>
      <w:bookmarkEnd w:id="151"/>
    </w:p>
    <w:p w14:paraId="7E2180EA" w14:textId="77777777" w:rsidR="00850B17" w:rsidRDefault="00850B17" w:rsidP="00850B17">
      <w:pPr>
        <w:pStyle w:val="berschrift2"/>
      </w:pPr>
      <w:bookmarkStart w:id="153" w:name="_Ref292107157"/>
      <w:bookmarkStart w:id="154" w:name="_Ref292107175"/>
      <w:bookmarkStart w:id="155" w:name="_Toc293321605"/>
      <w:r>
        <w:t>Architekturentscheide</w:t>
      </w:r>
      <w:bookmarkEnd w:id="153"/>
      <w:bookmarkEnd w:id="154"/>
      <w:bookmarkEnd w:id="155"/>
    </w:p>
    <w:p w14:paraId="7F535F43" w14:textId="650CAFAA" w:rsidR="00866C10" w:rsidRDefault="00866C10" w:rsidP="00866C10">
      <w:pPr>
        <w:pStyle w:val="berschrift3"/>
      </w:pPr>
      <w:bookmarkStart w:id="156" w:name="_Ref293350846"/>
      <w:r>
        <w:t>Starker Server / mobiler Client</w:t>
      </w:r>
      <w:bookmarkEnd w:id="156"/>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7" w:name="_Ref290464196"/>
      <w:bookmarkStart w:id="158" w:name="_Toc293321606"/>
      <w:r>
        <w:t>Datenspeicherung / ORM</w:t>
      </w:r>
      <w:bookmarkEnd w:id="157"/>
      <w:bookmarkEnd w:id="158"/>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proofErr w:type="spellStart"/>
      <w:r>
        <w:t>Facade</w:t>
      </w:r>
      <w:proofErr w:type="spellEnd"/>
      <w:r>
        <w:t xml:space="preserve"> für weniger Kopplung im </w:t>
      </w:r>
      <w:proofErr w:type="spellStart"/>
      <w:r>
        <w:t>Android</w:t>
      </w:r>
      <w:proofErr w:type="spellEnd"/>
    </w:p>
    <w:p w14:paraId="531CE5B0" w14:textId="5705F9D7" w:rsidR="008E0E00" w:rsidRP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 xml:space="preserve">-Packages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 xml:space="preserve">Logische Sicht </w:t>
      </w:r>
      <w:proofErr w:type="spellStart"/>
      <w:r w:rsidR="007E1711">
        <w:t>Android</w:t>
      </w:r>
      <w:proofErr w:type="spellEnd"/>
      <w:r w:rsidR="007E1711">
        <w:t xml:space="preserve"> (</w:t>
      </w:r>
      <w:proofErr w:type="spellStart"/>
      <w:r w:rsidR="007E1711">
        <w:t>mrt_android</w:t>
      </w:r>
      <w:proofErr w:type="spellEnd"/>
      <w:r w:rsidR="007E1711">
        <w:t>)</w:t>
      </w:r>
      <w:r w:rsidR="007E1711">
        <w:fldChar w:fldCharType="end"/>
      </w:r>
      <w:r w:rsidR="007E1711">
        <w:t xml:space="preserve">). </w:t>
      </w:r>
      <w:r>
        <w:t xml:space="preserve">Der Einsatz eines </w:t>
      </w:r>
      <w:proofErr w:type="spellStart"/>
      <w:r>
        <w:t>Facade</w:t>
      </w:r>
      <w:proofErr w:type="spellEnd"/>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1095C07A" w14:textId="46E7AA32" w:rsidR="0040084D" w:rsidRDefault="0040084D" w:rsidP="0040084D">
      <w:pPr>
        <w:pStyle w:val="berschrift2"/>
      </w:pPr>
      <w:bookmarkStart w:id="159" w:name="_Auszug_Fehlerbericht_per"/>
      <w:bookmarkStart w:id="160" w:name="_Ref293200551"/>
      <w:bookmarkStart w:id="161" w:name="_Ref293200560"/>
      <w:bookmarkStart w:id="162" w:name="_Toc293321607"/>
      <w:bookmarkEnd w:id="159"/>
      <w:r>
        <w:t xml:space="preserve">Auszug Fehlerbericht per Mail von </w:t>
      </w:r>
      <w:proofErr w:type="spellStart"/>
      <w:r>
        <w:t>Rails</w:t>
      </w:r>
      <w:bookmarkEnd w:id="160"/>
      <w:bookmarkEnd w:id="161"/>
      <w:bookmarkEnd w:id="162"/>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w:t>
      </w:r>
      <w:r w:rsidRPr="00581811">
        <w:rPr>
          <w:rFonts w:ascii="Consolas" w:hAnsi="Consolas" w:cs="Consolas"/>
          <w:sz w:val="14"/>
          <w:lang w:val="en-US"/>
        </w:rPr>
        <w:lastRenderedPageBreak/>
        <w:t>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 xml:space="preserve">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w:t>
      </w:r>
      <w:proofErr w:type="spellStart"/>
      <w:r w:rsidRPr="00B36FF9">
        <w:rPr>
          <w:rFonts w:ascii="Consolas" w:hAnsi="Consolas" w:cs="Consolas"/>
          <w:sz w:val="14"/>
        </w:rPr>
        <w:t>main_loop</w:t>
      </w:r>
      <w:proofErr w:type="spellEnd"/>
      <w:r w:rsidRPr="00B36FF9">
        <w:rPr>
          <w:rFonts w:ascii="Consolas" w:hAnsi="Consolas" w:cs="Consolas"/>
          <w:sz w:val="14"/>
        </w:rPr>
        <w:t>'</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/abstract_server.rb:196:in `</w:t>
      </w:r>
      <w:proofErr w:type="spellStart"/>
      <w:r w:rsidRPr="00B36FF9">
        <w:rPr>
          <w:rFonts w:ascii="Consolas" w:hAnsi="Consolas" w:cs="Consolas"/>
          <w:sz w:val="14"/>
        </w:rPr>
        <w:t>start_synchronously</w:t>
      </w:r>
      <w:proofErr w:type="spellEnd"/>
      <w:r w:rsidRPr="00B36FF9">
        <w:rPr>
          <w:rFonts w:ascii="Consolas" w:hAnsi="Consolas" w:cs="Consolas"/>
          <w:sz w:val="14"/>
        </w:rPr>
        <w:t>'</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970C8" w14:textId="77777777" w:rsidR="00815C48" w:rsidRDefault="00815C48" w:rsidP="008F2373">
      <w:pPr>
        <w:spacing w:after="0"/>
      </w:pPr>
      <w:r>
        <w:separator/>
      </w:r>
    </w:p>
  </w:endnote>
  <w:endnote w:type="continuationSeparator" w:id="0">
    <w:p w14:paraId="1B44F4C6" w14:textId="77777777" w:rsidR="00815C48" w:rsidRDefault="00815C48" w:rsidP="008F2373">
      <w:pPr>
        <w:spacing w:after="0"/>
      </w:pPr>
      <w:r>
        <w:continuationSeparator/>
      </w:r>
    </w:p>
  </w:endnote>
  <w:endnote w:type="continuationNotice" w:id="1">
    <w:p w14:paraId="221347C0" w14:textId="77777777" w:rsidR="00815C48" w:rsidRDefault="00815C4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6D08D9" w:rsidRDefault="006D08D9"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75FD9" w:rsidRPr="00175FD9">
      <w:rPr>
        <w:b/>
        <w:noProof/>
        <w:lang w:val="de-DE"/>
      </w:rPr>
      <w:t>45</w:t>
    </w:r>
    <w:r>
      <w:rPr>
        <w:b/>
      </w:rPr>
      <w:fldChar w:fldCharType="end"/>
    </w:r>
    <w:r>
      <w:rPr>
        <w:lang w:val="de-DE"/>
      </w:rPr>
      <w:t xml:space="preserve"> von </w:t>
    </w:r>
    <w:fldSimple w:instr="NUMPAGES  \* Arabic  \* MERGEFORMAT">
      <w:r w:rsidR="00175FD9" w:rsidRPr="00175FD9">
        <w:rPr>
          <w:b/>
          <w:noProof/>
          <w:lang w:val="de-DE"/>
        </w:rPr>
        <w:t>50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78ACD" w14:textId="77777777" w:rsidR="00815C48" w:rsidRDefault="00815C48" w:rsidP="008F2373">
      <w:pPr>
        <w:spacing w:after="0"/>
      </w:pPr>
      <w:r>
        <w:separator/>
      </w:r>
    </w:p>
  </w:footnote>
  <w:footnote w:type="continuationSeparator" w:id="0">
    <w:p w14:paraId="3F29EA41" w14:textId="77777777" w:rsidR="00815C48" w:rsidRDefault="00815C48" w:rsidP="008F2373">
      <w:pPr>
        <w:spacing w:after="0"/>
      </w:pPr>
      <w:r>
        <w:continuationSeparator/>
      </w:r>
    </w:p>
  </w:footnote>
  <w:footnote w:type="continuationNotice" w:id="1">
    <w:p w14:paraId="6E8150A0" w14:textId="77777777" w:rsidR="00815C48" w:rsidRDefault="00815C4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6D08D9" w:rsidRDefault="006D08D9">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25649"/>
    <w:rsid w:val="00431C0C"/>
    <w:rsid w:val="00432583"/>
    <w:rsid w:val="00434B74"/>
    <w:rsid w:val="00435B28"/>
    <w:rsid w:val="0044510B"/>
    <w:rsid w:val="00445B7A"/>
    <w:rsid w:val="00445D55"/>
    <w:rsid w:val="00446A73"/>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2623"/>
    <w:rsid w:val="006939B6"/>
    <w:rsid w:val="00694C53"/>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2E88"/>
    <w:rsid w:val="006F0B66"/>
    <w:rsid w:val="006F16E5"/>
    <w:rsid w:val="006F2255"/>
    <w:rsid w:val="006F3FE1"/>
    <w:rsid w:val="006F482D"/>
    <w:rsid w:val="006F487A"/>
    <w:rsid w:val="006F7959"/>
    <w:rsid w:val="007012F3"/>
    <w:rsid w:val="00702C6B"/>
    <w:rsid w:val="00704109"/>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15C48"/>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174C"/>
    <w:rsid w:val="00AB51D5"/>
    <w:rsid w:val="00AB5766"/>
    <w:rsid w:val="00AB5823"/>
    <w:rsid w:val="00AC40CC"/>
    <w:rsid w:val="00AC591D"/>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F01E45"/>
    <w:rsid w:val="00F138BF"/>
    <w:rsid w:val="00F157E3"/>
    <w:rsid w:val="00F17235"/>
    <w:rsid w:val="00F176EA"/>
    <w:rsid w:val="00F20A28"/>
    <w:rsid w:val="00F22D16"/>
    <w:rsid w:val="00F237F0"/>
    <w:rsid w:val="00F241FA"/>
    <w:rsid w:val="00F264A9"/>
    <w:rsid w:val="00F27055"/>
    <w:rsid w:val="00F30712"/>
    <w:rsid w:val="00F322C2"/>
    <w:rsid w:val="00F356BE"/>
    <w:rsid w:val="00F4046F"/>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30A8C-A0FC-456F-88C8-0AD3B7029486}">
  <ds:schemaRefs>
    <ds:schemaRef ds:uri="http://schemas.openxmlformats.org/officeDocument/2006/bibliography"/>
  </ds:schemaRefs>
</ds:datastoreItem>
</file>

<file path=customXml/itemProps2.xml><?xml version="1.0" encoding="utf-8"?>
<ds:datastoreItem xmlns:ds="http://schemas.openxmlformats.org/officeDocument/2006/customXml" ds:itemID="{9F6968B1-BC54-42AE-B94C-7BBE66B05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51</Pages>
  <Words>11462</Words>
  <Characters>72214</Characters>
  <Application>Microsoft Office Word</Application>
  <DocSecurity>0</DocSecurity>
  <Lines>601</Lines>
  <Paragraphs>167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83509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335</cp:revision>
  <cp:lastPrinted>2011-04-11T21:40:00Z</cp:lastPrinted>
  <dcterms:created xsi:type="dcterms:W3CDTF">2011-03-28T11:58:00Z</dcterms:created>
  <dcterms:modified xsi:type="dcterms:W3CDTF">2011-05-17T15:08:00Z</dcterms:modified>
</cp:coreProperties>
</file>
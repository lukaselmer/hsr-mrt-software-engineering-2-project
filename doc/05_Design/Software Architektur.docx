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36FF9">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6D08D9"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6D08D9">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6D08D9">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6D08D9">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6D08D9">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6D08D9">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6D08D9">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6D08D9">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6D08D9">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6D08D9">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6D08D9">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6D08D9">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6D08D9">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6D08D9">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6D08D9">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6D08D9">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6D08D9">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6D08D9">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6D08D9">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6D08D9">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6D08D9">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6D08D9">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6D08D9">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6D08D9">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6D08D9">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6D08D9">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6D08D9">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6D08D9">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6D08D9">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6D08D9">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6D08D9">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6D08D9">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6D08D9">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6D08D9">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6D08D9">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6D08D9">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6D08D9">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6D08D9">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6D08D9">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6D08D9">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6D08D9">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6D08D9">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6D08D9">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6D08D9">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6D08D9">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6D08D9">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6D08D9">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6D08D9">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6D08D9">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6D08D9">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6D08D9">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6D08D9">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6D08D9">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6D08D9">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6D08D9">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6D08D9">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6D08D9">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6D08D9">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6D08D9">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6D08D9">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6D08D9">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6D08D9">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6D08D9">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6D08D9">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6D08D9">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6D08D9">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6D08D9">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6D08D9">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6D08D9">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6D08D9">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6D08D9">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6D08D9">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6D08D9">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6D08D9">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6D08D9">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6D08D9">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6D08D9">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6D08D9">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6D08D9">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6D08D9">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6D08D9">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6D08D9">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6D08D9">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6D08D9">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6D08D9">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6D08D9">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6D08D9">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6D08D9">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6D08D9">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6D08D9">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6D08D9">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6D08D9">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6D08D9">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6D08D9">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6D08D9">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6D08D9">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6D08D9">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6D08D9">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6D08D9">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6D08D9">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6D08D9">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6D08D9">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6D08D9">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6D08D9">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6D08D9">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6D08D9">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6D08D9">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6D08D9">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6D08D9">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6D08D9">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6D08D9">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6D08D9">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6D08D9">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6D08D9">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6D08D9">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6D08D9">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6D08D9">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 </w:t>
      </w:r>
      <w:proofErr w:type="spellStart"/>
      <w:r>
        <w:t>Plugin</w:t>
      </w:r>
      <w:proofErr w:type="spellEnd"/>
      <w:r>
        <w:t xml:space="preserve"> für Eclipse. Damit können UML-Diagramme direkt aus dem Source Code generiert werden. Es </w:t>
      </w:r>
      <w:proofErr w:type="gramStart"/>
      <w:r>
        <w:t>lassen</w:t>
      </w:r>
      <w:proofErr w:type="gramEnd"/>
      <w:r>
        <w:t xml:space="preserve">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Eclipse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77777777" w:rsidR="00F176EA" w:rsidRDefault="001E773E" w:rsidP="00F176EA">
      <w:pPr>
        <w:pStyle w:val="Listenabsatz"/>
        <w:numPr>
          <w:ilvl w:val="0"/>
          <w:numId w:val="20"/>
        </w:numPr>
      </w:pPr>
      <w:r w:rsidRPr="00317A23">
        <w:rPr>
          <w:b/>
        </w:rPr>
        <w:t>Crap4J:</w:t>
      </w:r>
      <w:r>
        <w:t xml:space="preserve"> Hierbei handelt es sich ebenfalls um ein Eclipse </w:t>
      </w:r>
      <w:proofErr w:type="spellStart"/>
      <w:r>
        <w:t>Plugin</w:t>
      </w:r>
      <w:proofErr w:type="spellEnd"/>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 welche von Sir Thomas J. McCabe im Jahr 1976 entwickelt wurde. Sie wird genutzt um die Komplexität eines Programms anzugeben. Dabei misst es die Anzahl an linear unabhängigen Pfaden durch den Source Code.</w:t>
      </w:r>
    </w:p>
    <w:p w14:paraId="0289D33F" w14:textId="752EE1D5" w:rsidR="007574D4" w:rsidRPr="008360A7" w:rsidRDefault="00F176EA" w:rsidP="00F176EA">
      <w:pPr>
        <w:pStyle w:val="Listenabsatz"/>
      </w:pPr>
      <w:r w:rsidRPr="00F176EA">
        <w:t xml:space="preserve">Bei </w:t>
      </w:r>
      <w:proofErr w:type="spellStart"/>
      <w:r w:rsidRPr="00F176EA">
        <w:t>Android</w:t>
      </w:r>
      <w:proofErr w:type="spellEnd"/>
      <w:r w:rsidRPr="00F176EA">
        <w:t xml:space="preserve">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6D08D9" w:rsidRPr="00CD0510" w:rsidRDefault="006D08D9" w:rsidP="00D73848">
                            <w:pPr>
                              <w:pStyle w:val="Beschriftung"/>
                              <w:jc w:val="center"/>
                              <w:rPr>
                                <w:noProof/>
                                <w:sz w:val="20"/>
                                <w:szCs w:val="20"/>
                              </w:rPr>
                            </w:pPr>
                            <w:bookmarkStart w:id="16" w:name="_Toc293321633"/>
                            <w:r>
                              <w:t xml:space="preserve">Abbildung </w:t>
                            </w:r>
                            <w:fldSimple w:instr=" SEQ Abbildung \* ARABIC ">
                              <w:r>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6D08D9" w:rsidRPr="00CD0510" w:rsidRDefault="006D08D9" w:rsidP="00D73848">
                      <w:pPr>
                        <w:pStyle w:val="Beschriftung"/>
                        <w:jc w:val="center"/>
                        <w:rPr>
                          <w:noProof/>
                          <w:sz w:val="20"/>
                          <w:szCs w:val="20"/>
                        </w:rPr>
                      </w:pPr>
                      <w:bookmarkStart w:id="17" w:name="_Toc293321633"/>
                      <w:r>
                        <w:t xml:space="preserve">Abbildung </w:t>
                      </w:r>
                      <w:fldSimple w:instr=" SEQ Abbildung \* ARABIC ">
                        <w:r>
                          <w:rPr>
                            <w:noProof/>
                          </w:rPr>
                          <w:t>1</w:t>
                        </w:r>
                      </w:fldSimple>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6D08D9" w:rsidRPr="00BA38FB" w:rsidRDefault="006D08D9" w:rsidP="004F3402">
                            <w:pPr>
                              <w:pStyle w:val="Beschriftung"/>
                              <w:rPr>
                                <w:noProof/>
                                <w:sz w:val="20"/>
                                <w:szCs w:val="20"/>
                              </w:rPr>
                            </w:pPr>
                            <w:r>
                              <w:t xml:space="preserve">Abbildung </w:t>
                            </w:r>
                            <w:fldSimple w:instr=" SEQ Abbildung \* ARABIC ">
                              <w:r>
                                <w:rPr>
                                  <w:noProof/>
                                </w:rPr>
                                <w:t>2</w:t>
                              </w:r>
                            </w:fldSimple>
                            <w:r>
                              <w:t xml:space="preserve"> - </w:t>
                            </w:r>
                            <w:r w:rsidRPr="00D72EB7">
                              <w:t xml:space="preserve">Sequenzdiagramm Übertragung </w:t>
                            </w:r>
                            <w:proofErr w:type="spellStart"/>
                            <w:r w:rsidRPr="00D72EB7">
                              <w:t>TimeEntry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6D08D9" w:rsidRPr="00BA38FB" w:rsidRDefault="006D08D9" w:rsidP="004F3402">
                      <w:pPr>
                        <w:pStyle w:val="Beschriftung"/>
                        <w:rPr>
                          <w:noProof/>
                          <w:sz w:val="20"/>
                          <w:szCs w:val="20"/>
                        </w:rPr>
                      </w:pPr>
                      <w:r>
                        <w:t xml:space="preserve">Abbildung </w:t>
                      </w:r>
                      <w:fldSimple w:instr=" SEQ Abbildung \* ARABIC ">
                        <w:r>
                          <w:rPr>
                            <w:noProof/>
                          </w:rPr>
                          <w:t>2</w:t>
                        </w:r>
                      </w:fldSimple>
                      <w:r>
                        <w:t xml:space="preserve"> - </w:t>
                      </w:r>
                      <w:r w:rsidRPr="00D72EB7">
                        <w:t xml:space="preserve">Sequenzdiagramm Übertragung </w:t>
                      </w:r>
                      <w:proofErr w:type="spellStart"/>
                      <w:r w:rsidRPr="00D72EB7">
                        <w:t>TimeEntry</w:t>
                      </w:r>
                      <w:proofErr w:type="spellEnd"/>
                    </w:p>
                  </w:txbxContent>
                </v:textbox>
              </v:shape>
            </w:pict>
          </mc:Fallback>
        </mc:AlternateContent>
      </w:r>
      <w:r w:rsidR="003B5AAF">
        <w:t>Die folgende Abbildung zeigt den Ablauf beim Übertragen eines Zeiteintrags zwischen dem Client (</w:t>
      </w:r>
      <w:proofErr w:type="spellStart"/>
      <w:r w:rsidR="003B5AAF">
        <w:t>Android</w:t>
      </w:r>
      <w:proofErr w:type="spellEnd"/>
      <w:r w:rsidR="003B5AAF">
        <w:t>)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fldSimple w:instr=" SEQ Abbildung \* ARABIC ">
        <w:r w:rsidR="00ED5DE0">
          <w:rPr>
            <w:noProof/>
          </w:rPr>
          <w:t>3</w:t>
        </w:r>
      </w:fldSimple>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fldSimple w:instr=" SEQ Abbildung \* ARABIC ">
        <w:r w:rsidR="00ED5DE0">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3C7F9812" w:rsidR="00987642" w:rsidRDefault="00E44D39" w:rsidP="00F20A28">
      <w:r>
        <w:t xml:space="preserve">Da der Server die </w:t>
      </w:r>
      <w:proofErr w:type="spellStart"/>
      <w:r>
        <w:t>Rails</w:t>
      </w:r>
      <w:proofErr w:type="spellEnd"/>
      <w:r>
        <w:t xml:space="preserve"> Applikation</w:t>
      </w:r>
      <w:r w:rsidR="00616416">
        <w:t xml:space="preserve"> (</w:t>
      </w:r>
      <w:proofErr w:type="spellStart"/>
      <w:r w:rsidR="00616416" w:rsidRPr="00616416">
        <w:rPr>
          <w:b/>
        </w:rPr>
        <w:t>mrt_rails</w:t>
      </w:r>
      <w:proofErr w:type="spellEnd"/>
      <w:r w:rsidR="00616416">
        <w:t>)</w:t>
      </w:r>
      <w:r>
        <w:t xml:space="preserve">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B36FF9">
        <w:t xml:space="preserve"> Sowohl der </w:t>
      </w:r>
      <w:proofErr w:type="spellStart"/>
      <w:r w:rsidR="00B36FF9">
        <w:t>Android</w:t>
      </w:r>
      <w:proofErr w:type="spellEnd"/>
      <w:r>
        <w:t xml:space="preserve"> Client</w:t>
      </w:r>
      <w:r w:rsidR="00B36FF9">
        <w:t xml:space="preserve"> (</w:t>
      </w:r>
      <w:proofErr w:type="spellStart"/>
      <w:r w:rsidR="00B36FF9" w:rsidRPr="00616416">
        <w:rPr>
          <w:b/>
        </w:rPr>
        <w:t>mrt_android</w:t>
      </w:r>
      <w:proofErr w:type="spellEnd"/>
      <w:r w:rsidR="00B36FF9">
        <w:t>)</w:t>
      </w:r>
      <w:r>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w:t>
      </w:r>
      <w:proofErr w:type="spellStart"/>
      <w:r>
        <w:t>Execution</w:t>
      </w:r>
      <w:proofErr w:type="spellEnd"/>
      <w:r>
        <w:t xml:space="preserve"> Node</w:t>
      </w:r>
      <w:r w:rsidR="00DA420B">
        <w:t>s</w:t>
      </w:r>
      <w:r>
        <w:t xml:space="preserve"> dargestellt. </w:t>
      </w:r>
    </w:p>
    <w:p w14:paraId="7A997BB2" w14:textId="712C56E9" w:rsidR="00F20A28" w:rsidRDefault="00DC511D" w:rsidP="00F20A28">
      <w:r>
        <w:t>Zu beachten</w:t>
      </w:r>
      <w:r w:rsidR="00803B99">
        <w:t xml:space="preserve"> ist, dass auf dem Server und dem </w:t>
      </w:r>
      <w:proofErr w:type="spellStart"/>
      <w:r w:rsidR="00D67789">
        <w:t>Android</w:t>
      </w:r>
      <w:proofErr w:type="spellEnd"/>
      <w:r w:rsidR="00D67789">
        <w:t xml:space="preserve">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xml:space="preserve">), auf dem Client eine </w:t>
      </w:r>
      <w:proofErr w:type="spellStart"/>
      <w:r w:rsidR="00803B99">
        <w:t>Android</w:t>
      </w:r>
      <w:proofErr w:type="spellEnd"/>
      <w:r w:rsidR="00803B99">
        <w:t xml:space="preserve"> Applikation (</w:t>
      </w:r>
      <w:proofErr w:type="spellStart"/>
      <w:r w:rsidR="00D67789" w:rsidRPr="00D67789">
        <w:rPr>
          <w:b/>
        </w:rPr>
        <w:t>mrt_android</w:t>
      </w:r>
      <w:proofErr w:type="spellEnd"/>
      <w:r w:rsidR="00803B99">
        <w:t>).</w:t>
      </w:r>
      <w:r w:rsidR="0038511D">
        <w:t xml:space="preserve"> Auf dem Browser Client muss keine zusätzliche Software installiert werden, wenn der Browser bereits installiert ist.  Somit wird der Browser Client (</w:t>
      </w:r>
      <w:proofErr w:type="spellStart"/>
      <w:r w:rsidR="0038511D" w:rsidRPr="0038511D">
        <w:rPr>
          <w:b/>
        </w:rPr>
        <w:t>mrt_browser</w:t>
      </w:r>
      <w:proofErr w:type="spellEnd"/>
      <w:r w:rsidR="0038511D">
        <w:t>) im Weiteren nicht genauer beschrieben.</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D7E92F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7800C0">
        <w:t>Starker Server / mobil</w:t>
      </w:r>
      <w:r w:rsidR="007800C0">
        <w:t>e</w:t>
      </w:r>
      <w:r w:rsidR="007800C0">
        <w:t>r Client / vertrauter Browser</w:t>
      </w:r>
      <w:r w:rsidR="00F322C2">
        <w:fldChar w:fldCharType="end"/>
      </w:r>
      <w:r w:rsidR="00F322C2">
        <w:t xml:space="preserve"> </w:t>
      </w:r>
      <w:r>
        <w:t>zu finden.</w:t>
      </w:r>
      <w:r w:rsidR="00F30712">
        <w:t xml:space="preserve"> Am selbigen Ort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r w:rsidR="00AC591D">
        <w:t xml:space="preserve"> (</w:t>
      </w:r>
      <w:proofErr w:type="spellStart"/>
      <w:r w:rsidR="00AC591D">
        <w:t>mrt_rails</w:t>
      </w:r>
      <w:proofErr w:type="spellEnd"/>
      <w:r w:rsidR="00AC591D">
        <w:t>)</w:t>
      </w:r>
    </w:p>
    <w:p w14:paraId="280504C1" w14:textId="75B1158D" w:rsidR="00B23A08" w:rsidRDefault="00EB21F4" w:rsidP="00EB21F4">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lastRenderedPageBreak/>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lastRenderedPageBreak/>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fldSimple w:instr=" SEQ Abbildung \* ARABIC ">
        <w:r w:rsidR="00ED5DE0">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29" w:name="_Toc293321535"/>
      <w:bookmarkStart w:id="30" w:name="_Ref293409875"/>
      <w:r>
        <w:lastRenderedPageBreak/>
        <w:t xml:space="preserve">Logische Sicht </w:t>
      </w:r>
      <w:proofErr w:type="spellStart"/>
      <w:r>
        <w:t>Android</w:t>
      </w:r>
      <w:bookmarkEnd w:id="29"/>
      <w:proofErr w:type="spellEnd"/>
      <w:r w:rsidR="00AC591D">
        <w:t xml:space="preserve"> (</w:t>
      </w:r>
      <w:proofErr w:type="spellStart"/>
      <w:r w:rsidR="00AC591D">
        <w:t>mrt_android</w:t>
      </w:r>
      <w:proofErr w:type="spellEnd"/>
      <w:r w:rsidR="00AC591D">
        <w:t>)</w:t>
      </w:r>
      <w:bookmarkEnd w:id="30"/>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1" w:name="_Toc293321638"/>
      <w:r>
        <w:t xml:space="preserve">Abbildung </w:t>
      </w:r>
      <w:fldSimple w:instr=" SEQ Abbildung \* ARABIC ">
        <w:r w:rsidR="00ED5DE0">
          <w:rPr>
            <w:noProof/>
          </w:rPr>
          <w:t>6</w:t>
        </w:r>
      </w:fldSimple>
      <w:r>
        <w:t xml:space="preserve"> - Übersicht über die Packages</w:t>
      </w:r>
      <w:bookmarkEnd w:id="31"/>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38684434" w14:textId="77777777" w:rsidR="00075DE9" w:rsidRDefault="00075DE9" w:rsidP="00075DE9">
      <w:pPr>
        <w:pStyle w:val="berschrift4"/>
      </w:pPr>
      <w:proofErr w:type="spellStart"/>
      <w:r>
        <w:t>Gui</w:t>
      </w:r>
      <w:proofErr w:type="spellEnd"/>
      <w:r>
        <w:t>/gen</w:t>
      </w:r>
    </w:p>
    <w:p w14:paraId="130D5283" w14:textId="77777777" w:rsidR="00075DE9" w:rsidRDefault="00075DE9" w:rsidP="00075DE9">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2" w:name="_Ref290376141"/>
      <w:bookmarkStart w:id="33" w:name="_Ref290376144"/>
      <w:proofErr w:type="spellStart"/>
      <w:r>
        <w:t>A</w:t>
      </w:r>
      <w:r w:rsidR="0006304C">
        <w:t>ctivities</w:t>
      </w:r>
      <w:bookmarkEnd w:id="32"/>
      <w:bookmarkEnd w:id="33"/>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66C0B596" w14:textId="77777777" w:rsidR="001D2820" w:rsidRDefault="001D2820" w:rsidP="00C5371F">
      <w:pPr>
        <w:pStyle w:val="berschrift2"/>
      </w:pPr>
      <w:bookmarkStart w:id="34" w:name="_Toc293321536"/>
      <w:bookmarkStart w:id="35" w:name="_Ref293329448"/>
      <w:bookmarkStart w:id="36" w:name="_Ref293329452"/>
      <w:r w:rsidRPr="001D2820">
        <w:t>Schnittstellen der Packages</w:t>
      </w:r>
      <w:bookmarkEnd w:id="34"/>
      <w:bookmarkEnd w:id="35"/>
      <w:bookmarkEnd w:id="36"/>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fldSimple w:instr=" SEQ Abbildung \* ARABIC ">
        <w:r w:rsidR="00ED5DE0">
          <w:rPr>
            <w:noProof/>
          </w:rPr>
          <w:t>7</w:t>
        </w:r>
      </w:fldSimple>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w:t>
      </w:r>
      <w:proofErr w:type="spellStart"/>
      <w:r>
        <w:t>services</w:t>
      </w:r>
      <w:proofErr w:type="spellEnd"/>
      <w:r>
        <w:t>“ befinden sich auf der obersten Ebene, daher ist kein anderes Package davon abhängig.</w:t>
      </w:r>
    </w:p>
    <w:p w14:paraId="23FE3044" w14:textId="1AE73703"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980C5F">
        <w:br w:type="page"/>
      </w:r>
    </w:p>
    <w:p w14:paraId="434079CA" w14:textId="1536165E" w:rsidR="001D2820" w:rsidRDefault="001D2820" w:rsidP="00C5371F">
      <w:pPr>
        <w:pStyle w:val="berschrift2"/>
      </w:pPr>
      <w:bookmarkStart w:id="37" w:name="_Toc293321537"/>
      <w:r>
        <w:lastRenderedPageBreak/>
        <w:t>Architekturkonzepte</w:t>
      </w:r>
      <w:bookmarkEnd w:id="37"/>
    </w:p>
    <w:p w14:paraId="0D3DD21D" w14:textId="77777777" w:rsidR="008B67BC" w:rsidRDefault="008B67BC" w:rsidP="008B67BC">
      <w:pPr>
        <w:pStyle w:val="berschrift3"/>
      </w:pPr>
      <w:bookmarkStart w:id="38" w:name="_Toc293321538"/>
      <w:proofErr w:type="spellStart"/>
      <w:r w:rsidRPr="00B7096A">
        <w:t>Rails</w:t>
      </w:r>
      <w:bookmarkEnd w:id="38"/>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6D08D9" w:rsidRPr="00D77248" w:rsidRDefault="006D08D9" w:rsidP="003B23D3">
                              <w:pPr>
                                <w:pStyle w:val="Beschriftung"/>
                                <w:rPr>
                                  <w:noProof/>
                                  <w:sz w:val="20"/>
                                  <w:szCs w:val="20"/>
                                </w:rPr>
                              </w:pPr>
                              <w:bookmarkStart w:id="39" w:name="_Toc293321639"/>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6D08D9" w:rsidRPr="00D77248" w:rsidRDefault="006D08D9" w:rsidP="003B23D3">
                        <w:pPr>
                          <w:pStyle w:val="Beschriftung"/>
                          <w:rPr>
                            <w:noProof/>
                            <w:sz w:val="20"/>
                            <w:szCs w:val="20"/>
                          </w:rPr>
                        </w:pPr>
                        <w:bookmarkStart w:id="40" w:name="_Toc293321639"/>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6D08D9" w:rsidRPr="00274ABB" w:rsidRDefault="006D08D9" w:rsidP="0017150A">
                              <w:pPr>
                                <w:pStyle w:val="Beschriftung"/>
                                <w:rPr>
                                  <w:noProof/>
                                  <w:sz w:val="20"/>
                                  <w:szCs w:val="20"/>
                                </w:rPr>
                              </w:pPr>
                              <w:bookmarkStart w:id="41" w:name="_Ref293199705"/>
                              <w:bookmarkStart w:id="42" w:name="_Toc293321640"/>
                              <w:r>
                                <w:t xml:space="preserve">Abbildung </w:t>
                              </w:r>
                              <w:fldSimple w:instr=" SEQ Abbildung \* ARABIC ">
                                <w:r>
                                  <w:rPr>
                                    <w:noProof/>
                                  </w:rPr>
                                  <w:t>9</w:t>
                                </w:r>
                              </w:fldSimple>
                              <w:r>
                                <w:t xml:space="preserve"> - Allgemeine Fehlermeldung </w:t>
                              </w:r>
                              <w:proofErr w:type="spellStart"/>
                              <w:r>
                                <w:t>Rails</w:t>
                              </w:r>
                              <w:proofErr w:type="spellEnd"/>
                              <w:r>
                                <w:t>-Server</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6D08D9" w:rsidRPr="00274ABB" w:rsidRDefault="006D08D9" w:rsidP="0017150A">
                        <w:pPr>
                          <w:pStyle w:val="Beschriftung"/>
                          <w:rPr>
                            <w:noProof/>
                            <w:sz w:val="20"/>
                            <w:szCs w:val="20"/>
                          </w:rPr>
                        </w:pPr>
                        <w:bookmarkStart w:id="43" w:name="_Ref293199705"/>
                        <w:bookmarkStart w:id="44" w:name="_Toc293321640"/>
                        <w:r>
                          <w:t xml:space="preserve">Abbildung </w:t>
                        </w:r>
                        <w:fldSimple w:instr=" SEQ Abbildung \* ARABIC ">
                          <w:r>
                            <w:rPr>
                              <w:noProof/>
                            </w:rPr>
                            <w:t>9</w:t>
                          </w:r>
                        </w:fldSimple>
                        <w:r>
                          <w:t xml:space="preserve"> - Allgemeine Fehlermeldung </w:t>
                        </w:r>
                        <w:proofErr w:type="spellStart"/>
                        <w:r>
                          <w:t>Rails</w:t>
                        </w:r>
                        <w:proofErr w:type="spellEnd"/>
                        <w:r>
                          <w:t>-Server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6D08D9" w:rsidRPr="0075430D" w:rsidRDefault="006D08D9" w:rsidP="001B0404">
                              <w:pPr>
                                <w:pStyle w:val="Beschriftung"/>
                                <w:rPr>
                                  <w:noProof/>
                                  <w:sz w:val="20"/>
                                  <w:szCs w:val="20"/>
                                </w:rPr>
                              </w:pPr>
                              <w:bookmarkStart w:id="45" w:name="_Toc293321641"/>
                              <w:r>
                                <w:t xml:space="preserve">Abbildung </w:t>
                              </w:r>
                              <w:fldSimple w:instr=" SEQ Abbildung \* ARABIC ">
                                <w:r>
                                  <w:rPr>
                                    <w:noProof/>
                                  </w:rPr>
                                  <w:t>10</w:t>
                                </w:r>
                              </w:fldSimple>
                              <w:r>
                                <w:t xml:space="preserve"> - Logeintrag unter </w:t>
                              </w:r>
                              <w:proofErr w:type="spellStart"/>
                              <w:r>
                                <w:t>Rails</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6D08D9" w:rsidRPr="0075430D" w:rsidRDefault="006D08D9" w:rsidP="001B0404">
                        <w:pPr>
                          <w:pStyle w:val="Beschriftung"/>
                          <w:rPr>
                            <w:noProof/>
                            <w:sz w:val="20"/>
                            <w:szCs w:val="20"/>
                          </w:rPr>
                        </w:pPr>
                        <w:bookmarkStart w:id="46" w:name="_Toc293321641"/>
                        <w:r>
                          <w:t xml:space="preserve">Abbildung </w:t>
                        </w:r>
                        <w:fldSimple w:instr=" SEQ Abbildung \* ARABIC ">
                          <w:r>
                            <w:rPr>
                              <w:noProof/>
                            </w:rPr>
                            <w:t>10</w:t>
                          </w:r>
                        </w:fldSimple>
                        <w:r>
                          <w:t xml:space="preserve"> - Logeintrag unter </w:t>
                        </w:r>
                        <w:proofErr w:type="spellStart"/>
                        <w:r>
                          <w:t>Rails</w:t>
                        </w:r>
                        <w:bookmarkEnd w:id="46"/>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6D08D9" w:rsidRPr="00FF5528" w:rsidRDefault="006D08D9" w:rsidP="00BE07BE">
                              <w:pPr>
                                <w:pStyle w:val="Beschriftung"/>
                                <w:rPr>
                                  <w:noProof/>
                                  <w:sz w:val="20"/>
                                  <w:szCs w:val="20"/>
                                </w:rPr>
                              </w:pPr>
                              <w:bookmarkStart w:id="47" w:name="_Toc293321642"/>
                              <w:r>
                                <w:t xml:space="preserve">Abbildung </w:t>
                              </w:r>
                              <w:fldSimple w:instr=" SEQ Abbildung \* ARABIC ">
                                <w:r>
                                  <w:rPr>
                                    <w:noProof/>
                                  </w:rPr>
                                  <w:t>11</w:t>
                                </w:r>
                              </w:fldSimple>
                              <w:r>
                                <w:t xml:space="preserve"> - Fehlerbericht von Ruby-Server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6D08D9" w:rsidRPr="00FF5528" w:rsidRDefault="006D08D9" w:rsidP="00BE07BE">
                        <w:pPr>
                          <w:pStyle w:val="Beschriftung"/>
                          <w:rPr>
                            <w:noProof/>
                            <w:sz w:val="20"/>
                            <w:szCs w:val="20"/>
                          </w:rPr>
                        </w:pPr>
                        <w:bookmarkStart w:id="48" w:name="_Toc293321642"/>
                        <w:r>
                          <w:t xml:space="preserve">Abbildung </w:t>
                        </w:r>
                        <w:fldSimple w:instr=" SEQ Abbildung \* ARABIC ">
                          <w:r>
                            <w:rPr>
                              <w:noProof/>
                            </w:rPr>
                            <w:t>11</w:t>
                          </w:r>
                        </w:fldSimple>
                        <w:r>
                          <w:t xml:space="preserve"> - Fehlerbericht von Ruby-Server</w:t>
                        </w:r>
                        <w:bookmarkEnd w:id="48"/>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9" w:name="_Toc293321539"/>
      <w:proofErr w:type="spellStart"/>
      <w:r w:rsidRPr="00B7096A">
        <w:lastRenderedPageBreak/>
        <w:t>Android</w:t>
      </w:r>
      <w:bookmarkEnd w:id="49"/>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0" w:name="_Ref293393844"/>
      <w:r w:rsidRPr="00B7096A">
        <w:t>Null</w:t>
      </w:r>
      <w:r w:rsidR="00D4335A">
        <w:t xml:space="preserve"> </w:t>
      </w:r>
      <w:proofErr w:type="spellStart"/>
      <w:r w:rsidRPr="00B7096A">
        <w:t>Object</w:t>
      </w:r>
      <w:bookmarkEnd w:id="50"/>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fldSimple w:instr=" SEQ Abbildung \* ARABIC ">
        <w:r w:rsidR="00ED5DE0">
          <w:rPr>
            <w:noProof/>
          </w:rPr>
          <w:t>12</w:t>
        </w:r>
      </w:fldSimple>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1" w:name="_Ref293393174"/>
      <w:r w:rsidRPr="00B7096A">
        <w:lastRenderedPageBreak/>
        <w:t>Polymorphismus</w:t>
      </w:r>
      <w:bookmarkEnd w:id="51"/>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6D08D9" w:rsidRPr="00EF0BB8" w:rsidRDefault="006D08D9" w:rsidP="00F56B1C">
                              <w:pPr>
                                <w:pStyle w:val="Beschriftung"/>
                                <w:rPr>
                                  <w:noProof/>
                                  <w:sz w:val="20"/>
                                  <w:szCs w:val="20"/>
                                </w:rPr>
                              </w:pPr>
                              <w:bookmarkStart w:id="52" w:name="_Toc293321644"/>
                              <w:r>
                                <w:t xml:space="preserve">Abbildung </w:t>
                              </w:r>
                              <w:fldSimple w:instr=" SEQ Abbildung \* ARABIC ">
                                <w:r>
                                  <w:rPr>
                                    <w:noProof/>
                                  </w:rPr>
                                  <w:t>13</w:t>
                                </w:r>
                              </w:fldSimple>
                              <w:r>
                                <w:t xml:space="preserve"> - Interface </w:t>
                              </w:r>
                              <w:proofErr w:type="spellStart"/>
                              <w:r>
                                <w:t>Transmittable</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6D08D9" w:rsidRPr="00EF0BB8" w:rsidRDefault="006D08D9" w:rsidP="00F56B1C">
                        <w:pPr>
                          <w:pStyle w:val="Beschriftung"/>
                          <w:rPr>
                            <w:noProof/>
                            <w:sz w:val="20"/>
                            <w:szCs w:val="20"/>
                          </w:rPr>
                        </w:pPr>
                        <w:bookmarkStart w:id="53" w:name="_Toc293321644"/>
                        <w:r>
                          <w:t xml:space="preserve">Abbildung </w:t>
                        </w:r>
                        <w:fldSimple w:instr=" SEQ Abbildung \* ARABIC ">
                          <w:r>
                            <w:rPr>
                              <w:noProof/>
                            </w:rPr>
                            <w:t>13</w:t>
                          </w:r>
                        </w:fldSimple>
                        <w:r>
                          <w:t xml:space="preserve"> - Interface </w:t>
                        </w:r>
                        <w:proofErr w:type="spellStart"/>
                        <w:r>
                          <w:t>Transmittable</w:t>
                        </w:r>
                        <w:bookmarkEnd w:id="53"/>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5DD55426"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 xml:space="preserve">Abbildung 13 - Verwendung Interface </w:t>
      </w:r>
      <w:proofErr w:type="spellStart"/>
      <w:r w:rsidR="009E49AC" w:rsidRPr="00075690">
        <w:t>Transmittable</w:t>
      </w:r>
      <w:proofErr w:type="spellEnd"/>
      <w:r w:rsidR="00657512" w:rsidRPr="00075690">
        <w:fldChar w:fldCharType="end"/>
      </w:r>
      <w:r w:rsidR="00751B18" w:rsidRPr="00075690">
        <w:t xml:space="preserve">) </w:t>
      </w:r>
      <w:r w:rsidRPr="00075690">
        <w:t>wird</w:t>
      </w:r>
      <w:r>
        <w:t xml:space="preserve">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w:t>
      </w:r>
      <w:r w:rsidR="00A64407">
        <w:softHyphen/>
      </w:r>
      <w:r w:rsidR="00576FA6">
        <w:t>deut</w:t>
      </w:r>
      <w:r w:rsidR="00701ED6">
        <w:softHyphen/>
      </w:r>
      <w:r w:rsidR="00576FA6">
        <w:t xml:space="preserve">licht den Polymorphismus, da anstelle einer konkreten Implementation eine </w:t>
      </w:r>
      <w:proofErr w:type="spellStart"/>
      <w:r w:rsidR="00576FA6">
        <w:t>implementations</w:t>
      </w:r>
      <w:r w:rsidR="00E4201E">
        <w:softHyphen/>
      </w:r>
      <w:r w:rsidR="00576FA6">
        <w:t>unab</w:t>
      </w:r>
      <w:r w:rsidR="00E4201E">
        <w:softHyphen/>
      </w:r>
      <w:r w:rsidR="00576FA6">
        <w:t>hängige</w:t>
      </w:r>
      <w:proofErr w:type="spellEnd"/>
      <w:r w:rsidR="00576FA6">
        <w:t xml:space="preserv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4" w:name="_Ref293201055"/>
      <w:bookmarkStart w:id="55" w:name="_Toc293321645"/>
      <w:r>
        <w:t xml:space="preserve">Abbildung </w:t>
      </w:r>
      <w:fldSimple w:instr=" SEQ Abbildung \* ARABIC ">
        <w:r w:rsidR="00ED5DE0">
          <w:rPr>
            <w:noProof/>
          </w:rPr>
          <w:t>14</w:t>
        </w:r>
      </w:fldSimple>
      <w:r>
        <w:t xml:space="preserve"> </w:t>
      </w:r>
      <w:r w:rsidRPr="008F245A">
        <w:t xml:space="preserve">- Verwendung Interface </w:t>
      </w:r>
      <w:proofErr w:type="spellStart"/>
      <w:r w:rsidRPr="008F245A">
        <w:t>Transmittable</w:t>
      </w:r>
      <w:bookmarkEnd w:id="54"/>
      <w:bookmarkEnd w:id="55"/>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6" w:name="_Toc293321646"/>
      <w:r>
        <w:t xml:space="preserve">Abbildung </w:t>
      </w:r>
      <w:fldSimple w:instr=" SEQ Abbildung \* ARABIC ">
        <w:r w:rsidR="00ED5DE0">
          <w:rPr>
            <w:noProof/>
          </w:rPr>
          <w:t>15</w:t>
        </w:r>
      </w:fldSimple>
      <w:r>
        <w:t xml:space="preserve"> - Try Catch Konstrukt (Error Handling)</w:t>
      </w:r>
      <w:bookmarkEnd w:id="56"/>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6D08D9" w:rsidRPr="000500D7" w:rsidRDefault="006D08D9" w:rsidP="00013A58">
                                <w:pPr>
                                  <w:pStyle w:val="Beschriftung"/>
                                  <w:rPr>
                                    <w:noProof/>
                                    <w:sz w:val="20"/>
                                    <w:szCs w:val="20"/>
                                  </w:rPr>
                                </w:pPr>
                                <w:bookmarkStart w:id="57" w:name="_Toc293321647"/>
                                <w:r>
                                  <w:t xml:space="preserve">Abbildung </w:t>
                                </w:r>
                                <w:fldSimple w:instr=" SEQ Abbildung \* ARABIC ">
                                  <w:r>
                                    <w:rPr>
                                      <w:noProof/>
                                    </w:rPr>
                                    <w:t>16</w:t>
                                  </w:r>
                                </w:fldSimple>
                                <w:r>
                                  <w:t xml:space="preserve"> </w:t>
                                </w:r>
                                <w:r w:rsidRPr="002A0C89">
                                  <w:t xml:space="preserve">- Logeinträge anzeigen mit </w:t>
                                </w:r>
                                <w:proofErr w:type="spellStart"/>
                                <w:r w:rsidRPr="002A0C89">
                                  <w:t>LogCat</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6D08D9" w:rsidRDefault="006D08D9"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6D08D9" w:rsidRPr="000500D7" w:rsidRDefault="006D08D9" w:rsidP="00013A58">
                          <w:pPr>
                            <w:pStyle w:val="Beschriftung"/>
                            <w:rPr>
                              <w:noProof/>
                              <w:sz w:val="20"/>
                              <w:szCs w:val="20"/>
                            </w:rPr>
                          </w:pPr>
                          <w:bookmarkStart w:id="58" w:name="_Toc293321647"/>
                          <w:r>
                            <w:t xml:space="preserve">Abbildung </w:t>
                          </w:r>
                          <w:fldSimple w:instr=" SEQ Abbildung \* ARABIC ">
                            <w:r>
                              <w:rPr>
                                <w:noProof/>
                              </w:rPr>
                              <w:t>16</w:t>
                            </w:r>
                          </w:fldSimple>
                          <w:r>
                            <w:t xml:space="preserve"> </w:t>
                          </w:r>
                          <w:r w:rsidRPr="002A0C89">
                            <w:t xml:space="preserve">- Logeinträge anzeigen mit </w:t>
                          </w:r>
                          <w:proofErr w:type="spellStart"/>
                          <w:r w:rsidRPr="002A0C89">
                            <w:t>LogCat</w:t>
                          </w:r>
                          <w:bookmarkEnd w:id="58"/>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6D08D9" w:rsidRDefault="006D08D9"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9" w:name="_Ref293200898"/>
      <w:bookmarkStart w:id="60" w:name="_Ref293200910"/>
      <w:bookmarkStart w:id="61" w:name="_Toc293321540"/>
      <w:r>
        <w:lastRenderedPageBreak/>
        <w:t>Beschreibung der Packages</w:t>
      </w:r>
      <w:bookmarkEnd w:id="59"/>
      <w:bookmarkEnd w:id="60"/>
      <w:bookmarkEnd w:id="61"/>
    </w:p>
    <w:p w14:paraId="6B3B080A" w14:textId="54C5CBE7" w:rsidR="00C21F09" w:rsidRDefault="00B9663B" w:rsidP="00B9663B">
      <w:bookmarkStart w:id="62" w:name="_Toc293321541"/>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739E5223" w:rsidR="00B9663B" w:rsidRDefault="006900DF" w:rsidP="00B9663B">
      <w:r>
        <w:t>Um die</w:t>
      </w:r>
      <w:r w:rsidR="00C21F09">
        <w:t xml:space="preserve"> Klassen und Methoden genauer zu analysieren</w:t>
      </w:r>
      <w:r>
        <w:t>, ver</w:t>
      </w:r>
      <w:r w:rsidR="00C21F09">
        <w:t xml:space="preserve">weisen wir hier auf die </w:t>
      </w:r>
      <w:proofErr w:type="spellStart"/>
      <w:r w:rsidR="00C21F09">
        <w:t>Javadoc</w:t>
      </w:r>
      <w:proofErr w:type="spellEnd"/>
      <w:r w:rsidR="00B9663B">
        <w:t xml:space="preserve"> (siehe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B9663B">
        <w:fldChar w:fldCharType="begin"/>
      </w:r>
      <w:r w:rsidR="00B9663B">
        <w:instrText xml:space="preserve"> REF _Ref293093357 \h </w:instrText>
      </w:r>
      <w:r w:rsidR="00B9663B">
        <w:fldChar w:fldCharType="separate"/>
      </w:r>
      <w:r w:rsidR="00B9663B">
        <w:t>Referenzen</w:t>
      </w:r>
      <w:r w:rsidR="00B9663B">
        <w:fldChar w:fldCharType="end"/>
      </w:r>
      <w:r w:rsidR="00B9663B">
        <w:t xml:space="preserve">). </w:t>
      </w:r>
    </w:p>
    <w:p w14:paraId="0CAE37EE" w14:textId="79056AA4" w:rsidR="00135CF3" w:rsidRDefault="00BA21BF" w:rsidP="00135CF3">
      <w:pPr>
        <w:pStyle w:val="berschrift2"/>
      </w:pPr>
      <w:r>
        <w:t>I</w:t>
      </w:r>
      <w:r w:rsidR="007A0295">
        <w:t>nterfaces</w:t>
      </w:r>
      <w:bookmarkEnd w:id="62"/>
    </w:p>
    <w:p w14:paraId="12A468AD" w14:textId="77777777" w:rsidR="001527CA" w:rsidRDefault="001527CA" w:rsidP="001527CA">
      <w:pPr>
        <w:pStyle w:val="berschrift3"/>
      </w:pPr>
      <w:bookmarkStart w:id="63" w:name="_Toc293321542"/>
      <w:r>
        <w:t>Beschreibung</w:t>
      </w:r>
      <w:bookmarkEnd w:id="63"/>
    </w:p>
    <w:p w14:paraId="4A612666" w14:textId="77777777" w:rsidR="00B9663B" w:rsidRPr="00172EE4" w:rsidRDefault="00B9663B" w:rsidP="00B9663B">
      <w:bookmarkStart w:id="64"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64"/>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5" w:name="_Toc293247003"/>
      <w:bookmarkStart w:id="66" w:name="_Toc293321648"/>
      <w:r>
        <w:t xml:space="preserve">Abbildung </w:t>
      </w:r>
      <w:fldSimple w:instr=" SEQ Abbildung \* ARABIC ">
        <w:r w:rsidR="00ED5DE0">
          <w:rPr>
            <w:noProof/>
          </w:rPr>
          <w:t>17</w:t>
        </w:r>
      </w:fldSimple>
      <w:r>
        <w:t xml:space="preserve"> – Klassenstruktur Package </w:t>
      </w:r>
      <w:proofErr w:type="spellStart"/>
      <w:r>
        <w:t>interfaces</w:t>
      </w:r>
      <w:bookmarkEnd w:id="65"/>
      <w:bookmarkEnd w:id="66"/>
      <w:proofErr w:type="spellEnd"/>
    </w:p>
    <w:p w14:paraId="17D56D8C" w14:textId="77777777" w:rsidR="00135CF3" w:rsidRDefault="00135CF3" w:rsidP="00135CF3">
      <w:pPr>
        <w:pStyle w:val="berschrift3"/>
      </w:pPr>
      <w:bookmarkStart w:id="67" w:name="_Toc293321544"/>
      <w:r>
        <w:t>Architekturkonzepte für Package (falls vorhanden)</w:t>
      </w:r>
      <w:bookmarkEnd w:id="67"/>
    </w:p>
    <w:p w14:paraId="5EA93BD0" w14:textId="50FB9004" w:rsidR="0010449C" w:rsidRPr="00197BAF" w:rsidRDefault="0010449C" w:rsidP="0010449C">
      <w:bookmarkStart w:id="68"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8"/>
    </w:p>
    <w:p w14:paraId="0D68E03D" w14:textId="77777777" w:rsidR="00855AB5" w:rsidRDefault="00855AB5" w:rsidP="00855AB5">
      <w:pPr>
        <w:pStyle w:val="berschrift4"/>
      </w:pPr>
      <w:bookmarkStart w:id="69" w:name="_Ref293075122"/>
      <w:proofErr w:type="spellStart"/>
      <w:r>
        <w:t>C</w:t>
      </w:r>
      <w:r w:rsidR="00E22E5F">
        <w:t>on</w:t>
      </w:r>
      <w:r>
        <w:t>firmable</w:t>
      </w:r>
      <w:bookmarkEnd w:id="69"/>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0" w:name="_Ref293075004"/>
      <w:r>
        <w:br w:type="page"/>
      </w:r>
    </w:p>
    <w:p w14:paraId="06F22437" w14:textId="68D8BA8D" w:rsidR="00855AB5" w:rsidRDefault="00855AB5" w:rsidP="00855AB5">
      <w:pPr>
        <w:pStyle w:val="berschrift4"/>
      </w:pPr>
      <w:proofErr w:type="spellStart"/>
      <w:r>
        <w:lastRenderedPageBreak/>
        <w:t>Receivable</w:t>
      </w:r>
      <w:bookmarkEnd w:id="70"/>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1" w:name="_Ref293075145"/>
      <w:proofErr w:type="spellStart"/>
      <w:r>
        <w:t>Transmittable</w:t>
      </w:r>
      <w:bookmarkEnd w:id="71"/>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2" w:name="_Toc293321546"/>
      <w:r>
        <w:t>N</w:t>
      </w:r>
      <w:r w:rsidR="007576BF">
        <w:t>etwork</w:t>
      </w:r>
      <w:bookmarkEnd w:id="72"/>
    </w:p>
    <w:p w14:paraId="7F096020" w14:textId="77777777" w:rsidR="00172EE4" w:rsidRDefault="00172EE4" w:rsidP="00172EE4">
      <w:pPr>
        <w:pStyle w:val="berschrift3"/>
      </w:pPr>
      <w:bookmarkStart w:id="73" w:name="_Toc293321547"/>
      <w:r>
        <w:t>Beschreibung</w:t>
      </w:r>
      <w:bookmarkEnd w:id="73"/>
    </w:p>
    <w:p w14:paraId="20A2F819" w14:textId="77777777" w:rsidR="00F6300B" w:rsidRPr="00172EE4" w:rsidRDefault="00F6300B" w:rsidP="00F6300B">
      <w:bookmarkStart w:id="74"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74"/>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5" w:name="_Toc293247004"/>
      <w:bookmarkStart w:id="76" w:name="_Toc293321649"/>
      <w:r>
        <w:t xml:space="preserve">Abbildung </w:t>
      </w:r>
      <w:fldSimple w:instr=" SEQ Abbildung \* ARABIC ">
        <w:r w:rsidR="00ED5DE0">
          <w:rPr>
            <w:noProof/>
          </w:rPr>
          <w:t>18</w:t>
        </w:r>
      </w:fldSimple>
      <w:r>
        <w:t xml:space="preserve"> - Klassenstruktur Package </w:t>
      </w:r>
      <w:proofErr w:type="spellStart"/>
      <w:r>
        <w:t>network</w:t>
      </w:r>
      <w:bookmarkEnd w:id="75"/>
      <w:bookmarkEnd w:id="76"/>
      <w:proofErr w:type="spellEnd"/>
    </w:p>
    <w:p w14:paraId="38D316CF" w14:textId="77777777" w:rsidR="00135CF3" w:rsidRDefault="00135CF3" w:rsidP="00135CF3">
      <w:pPr>
        <w:pStyle w:val="berschrift3"/>
      </w:pPr>
      <w:bookmarkStart w:id="77" w:name="_Toc293321549"/>
      <w:r>
        <w:t>Architekturkonzepte für Package (falls vorhanden)</w:t>
      </w:r>
      <w:bookmarkEnd w:id="77"/>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8" w:name="_Toc293321550"/>
      <w:r>
        <w:lastRenderedPageBreak/>
        <w:t>Klassenspezifikationen</w:t>
      </w:r>
      <w:bookmarkEnd w:id="78"/>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9" w:name="_Toc293321551"/>
      <w:r>
        <w:t>Interaktionen innerhalb Package (falls sinnvoll)</w:t>
      </w:r>
      <w:bookmarkEnd w:id="79"/>
    </w:p>
    <w:p w14:paraId="55FEF7F9" w14:textId="77777777" w:rsidR="0015308D" w:rsidRPr="0015308D" w:rsidRDefault="0015308D" w:rsidP="0015308D"/>
    <w:p w14:paraId="317BE67F" w14:textId="454580E9" w:rsidR="00135CF3" w:rsidRDefault="006C7D8C" w:rsidP="00135CF3">
      <w:pPr>
        <w:pStyle w:val="berschrift2"/>
      </w:pPr>
      <w:bookmarkStart w:id="80" w:name="_Toc293321552"/>
      <w:bookmarkStart w:id="81" w:name="_Ref293414743"/>
      <w:bookmarkStart w:id="82" w:name="_Ref293414755"/>
      <w:r>
        <w:t>M</w:t>
      </w:r>
      <w:r w:rsidR="002A48C6">
        <w:t>odels</w:t>
      </w:r>
      <w:bookmarkEnd w:id="80"/>
      <w:bookmarkEnd w:id="81"/>
      <w:bookmarkEnd w:id="82"/>
    </w:p>
    <w:p w14:paraId="79466435" w14:textId="77777777" w:rsidR="00E23DBD" w:rsidRDefault="00E23DBD" w:rsidP="00E23DBD">
      <w:pPr>
        <w:pStyle w:val="berschrift3"/>
      </w:pPr>
      <w:bookmarkStart w:id="83" w:name="_Toc293321553"/>
      <w:r>
        <w:t>Beschreibung</w:t>
      </w:r>
      <w:bookmarkEnd w:id="83"/>
    </w:p>
    <w:p w14:paraId="19652887" w14:textId="77777777" w:rsidR="008717CF" w:rsidRDefault="005E199A" w:rsidP="005E199A">
      <w:bookmarkStart w:id="84" w:name="_Toc293321554"/>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1E802E6F" w:rsidR="00AB174C" w:rsidRDefault="00AB174C" w:rsidP="00AB174C">
      <w:r>
        <w:t>In den Models werden alle Felder in der Datenbank gespeichert, die mit der Annotation @</w:t>
      </w:r>
      <w:proofErr w:type="spellStart"/>
      <w:r>
        <w:t>databaseField</w:t>
      </w:r>
      <w:proofErr w:type="spellEnd"/>
      <w:r>
        <w:t xml:space="preserve"> versehen sind.  Nachfolgende Tabelle zeigt, welche Tabelle welche Attribute speichert</w:t>
      </w:r>
      <w:r w:rsidR="00704109">
        <w:t>.</w:t>
      </w:r>
      <w:r w:rsidR="00704109" w:rsidRPr="00704109">
        <w:t xml:space="preserve"> </w:t>
      </w:r>
      <w:r w:rsidR="00704109">
        <w:t>Die genauen Att</w:t>
      </w:r>
      <w:r w:rsidR="00704109">
        <w:t>ribut Typen</w:t>
      </w:r>
      <w:r w:rsidR="00704109">
        <w:t xml:space="preserve"> können in der </w:t>
      </w:r>
      <w:proofErr w:type="spellStart"/>
      <w:r w:rsidR="00704109">
        <w:t>Javadoc</w:t>
      </w:r>
      <w:proofErr w:type="spellEnd"/>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704109"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704109" w:rsidRDefault="006D08D9" w:rsidP="00AB174C">
            <w:pPr>
              <w:cnfStyle w:val="000000100000" w:firstRow="0" w:lastRow="0" w:firstColumn="0" w:lastColumn="0" w:oddVBand="0" w:evenVBand="0" w:oddHBand="1" w:evenHBand="0" w:firstRowFirstColumn="0" w:firstRowLastColumn="0" w:lastRowFirstColumn="0" w:lastRowLastColumn="0"/>
            </w:pPr>
            <w:proofErr w:type="spellStart"/>
            <w:r w:rsidRPr="00704109">
              <w:t>id</w:t>
            </w:r>
            <w:proofErr w:type="spellEnd"/>
            <w:r w:rsidRPr="00704109">
              <w:t xml:space="preserve">, </w:t>
            </w:r>
            <w:proofErr w:type="spellStart"/>
            <w:r w:rsidRPr="00704109">
              <w:t>railsId</w:t>
            </w:r>
            <w:proofErr w:type="spellEnd"/>
            <w:r w:rsidRPr="00704109">
              <w:t xml:space="preserve">, </w:t>
            </w:r>
            <w:proofErr w:type="spellStart"/>
            <w:r w:rsidRPr="00704109">
              <w:t>gpsPositionId</w:t>
            </w:r>
            <w:proofErr w:type="spellEnd"/>
            <w:r w:rsidRPr="00704109">
              <w:t xml:space="preserve">, </w:t>
            </w:r>
            <w:proofErr w:type="spellStart"/>
            <w:r w:rsidRPr="00704109">
              <w:t>firstName</w:t>
            </w:r>
            <w:proofErr w:type="spellEnd"/>
            <w:r w:rsidRPr="00704109">
              <w:t xml:space="preserve">, </w:t>
            </w:r>
            <w:proofErr w:type="spellStart"/>
            <w:r w:rsidRPr="00704109">
              <w:t>lastName</w:t>
            </w:r>
            <w:proofErr w:type="spellEnd"/>
            <w:r w:rsidRPr="00704109">
              <w:t xml:space="preserve">, </w:t>
            </w:r>
            <w:proofErr w:type="spellStart"/>
            <w:r w:rsidRPr="00704109">
              <w:t>phone</w:t>
            </w:r>
            <w:proofErr w:type="spellEnd"/>
            <w:r w:rsidRPr="00704109">
              <w:t xml:space="preserve">, </w:t>
            </w:r>
            <w:proofErr w:type="spellStart"/>
            <w:r w:rsidRPr="00704109">
              <w:t>updatedAt</w:t>
            </w:r>
            <w:proofErr w:type="spellEnd"/>
            <w:r w:rsidRPr="00704109">
              <w:t xml:space="preserve">, </w:t>
            </w:r>
            <w:proofErr w:type="spellStart"/>
            <w:r w:rsidRPr="00704109">
              <w:t>deleted</w:t>
            </w:r>
            <w:proofErr w:type="spellEnd"/>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proofErr w:type="spellStart"/>
            <w:r w:rsidRPr="00062922">
              <w:t>GpsPosition</w:t>
            </w:r>
            <w:proofErr w:type="spellEnd"/>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proofErr w:type="spellStart"/>
            <w:r w:rsidRPr="00062922">
              <w:t>id</w:t>
            </w:r>
            <w:proofErr w:type="spellEnd"/>
            <w:r w:rsidRPr="00062922">
              <w:t xml:space="preserve">, </w:t>
            </w:r>
            <w:proofErr w:type="spellStart"/>
            <w:r w:rsidRPr="00062922">
              <w:t>latitude</w:t>
            </w:r>
            <w:proofErr w:type="spellEnd"/>
            <w:r w:rsidRPr="00062922">
              <w:t xml:space="preserve">, </w:t>
            </w:r>
            <w:proofErr w:type="spellStart"/>
            <w:r w:rsidRPr="00062922">
              <w:t>longitude</w:t>
            </w:r>
            <w:proofErr w:type="spellEnd"/>
          </w:p>
        </w:tc>
      </w:tr>
      <w:tr w:rsidR="00062922" w:rsidRPr="00062922"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proofErr w:type="spellStart"/>
            <w:r>
              <w:t>TimeEntry</w:t>
            </w:r>
            <w:proofErr w:type="spellEnd"/>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customerId</w:t>
            </w:r>
            <w:proofErr w:type="spellEnd"/>
            <w:r w:rsidRPr="00062922">
              <w:rPr>
                <w:lang w:val="en-GB"/>
              </w:rPr>
              <w:t xml:space="preserve">, </w:t>
            </w:r>
            <w:proofErr w:type="spellStart"/>
            <w:r w:rsidRPr="00062922">
              <w:rPr>
                <w:lang w:val="en-GB"/>
              </w:rPr>
              <w:t>timeEntryTypeId</w:t>
            </w:r>
            <w:proofErr w:type="spellEnd"/>
            <w:r w:rsidRPr="00062922">
              <w:rPr>
                <w:lang w:val="en-GB"/>
              </w:rPr>
              <w:t xml:space="preserve">, </w:t>
            </w:r>
            <w:proofErr w:type="spellStart"/>
            <w:r w:rsidRPr="00062922">
              <w:rPr>
                <w:lang w:val="en-GB"/>
              </w:rPr>
              <w:t>gpsPositionId</w:t>
            </w:r>
            <w:proofErr w:type="spellEnd"/>
            <w:r w:rsidRPr="00062922">
              <w:rPr>
                <w:lang w:val="en-GB"/>
              </w:rPr>
              <w:t xml:space="preserve">, transmitted, </w:t>
            </w:r>
            <w:proofErr w:type="spellStart"/>
            <w:r w:rsidRPr="00062922">
              <w:rPr>
                <w:lang w:val="en-GB"/>
              </w:rPr>
              <w:t>hashcode</w:t>
            </w:r>
            <w:proofErr w:type="spellEnd"/>
            <w:r w:rsidRPr="00062922">
              <w:rPr>
                <w:lang w:val="en-GB"/>
              </w:rPr>
              <w:t xml:space="preserve">, description, </w:t>
            </w:r>
            <w:proofErr w:type="spellStart"/>
            <w:r w:rsidRPr="00062922">
              <w:rPr>
                <w:lang w:val="en-GB"/>
              </w:rPr>
              <w:t>timeStart</w:t>
            </w:r>
            <w:proofErr w:type="spellEnd"/>
            <w:r w:rsidRPr="00062922">
              <w:rPr>
                <w:lang w:val="en-GB"/>
              </w:rPr>
              <w:t xml:space="preserve">, </w:t>
            </w:r>
            <w:proofErr w:type="spellStart"/>
            <w:r w:rsidRPr="00062922">
              <w:rPr>
                <w:lang w:val="en-GB"/>
              </w:rPr>
              <w:t>timeStop</w:t>
            </w:r>
            <w:proofErr w:type="spellEnd"/>
          </w:p>
        </w:tc>
      </w:tr>
      <w:tr w:rsidR="00062922" w:rsidRPr="00062922"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proofErr w:type="spellStart"/>
            <w:r>
              <w:t>TimeEntryType</w:t>
            </w:r>
            <w:proofErr w:type="spellEnd"/>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name, </w:t>
            </w:r>
            <w:proofErr w:type="spellStart"/>
            <w:r w:rsidRPr="00062922">
              <w:rPr>
                <w:lang w:val="en-GB"/>
              </w:rPr>
              <w:t>createdAt</w:t>
            </w:r>
            <w:proofErr w:type="spellEnd"/>
            <w:r w:rsidRPr="00062922">
              <w:rPr>
                <w:lang w:val="en-GB"/>
              </w:rPr>
              <w:t xml:space="preserve">, </w:t>
            </w:r>
            <w:proofErr w:type="spellStart"/>
            <w:r w:rsidRPr="00062922">
              <w:rPr>
                <w:lang w:val="en-GB"/>
              </w:rPr>
              <w:t>validUntil</w:t>
            </w:r>
            <w:proofErr w:type="spellEnd"/>
            <w:r w:rsidRPr="00062922">
              <w:rPr>
                <w:lang w:val="en-GB"/>
              </w:rPr>
              <w:t xml:space="preserve">, </w:t>
            </w:r>
            <w:proofErr w:type="spellStart"/>
            <w:r w:rsidRPr="00062922">
              <w:rPr>
                <w:lang w:val="en-GB"/>
              </w:rPr>
              <w:t>updatedAt</w:t>
            </w:r>
            <w:proofErr w:type="spellEnd"/>
          </w:p>
        </w:tc>
      </w:tr>
      <w:tr w:rsidR="00062922" w:rsidRPr="00062922"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firstName</w:t>
            </w:r>
            <w:proofErr w:type="spellEnd"/>
            <w:r w:rsidRPr="00062922">
              <w:rPr>
                <w:lang w:val="en-GB"/>
              </w:rPr>
              <w:t xml:space="preserve">, </w:t>
            </w:r>
            <w:proofErr w:type="spellStart"/>
            <w:r w:rsidRPr="00062922">
              <w:rPr>
                <w:lang w:val="en-GB"/>
              </w:rPr>
              <w:t>lastName</w:t>
            </w:r>
            <w:proofErr w:type="spellEnd"/>
            <w:r w:rsidRPr="00062922">
              <w:rPr>
                <w:lang w:val="en-GB"/>
              </w:rPr>
              <w:t xml:space="preserve">, email, </w:t>
            </w:r>
            <w:proofErr w:type="spellStart"/>
            <w:r w:rsidRPr="00062922">
              <w:rPr>
                <w:lang w:val="en-GB"/>
              </w:rPr>
              <w:t>updatedAt</w:t>
            </w:r>
            <w:proofErr w:type="spellEnd"/>
          </w:p>
        </w:tc>
      </w:tr>
    </w:tbl>
    <w:p w14:paraId="0AD72417" w14:textId="77777777" w:rsidR="00AB174C" w:rsidRPr="00062922" w:rsidRDefault="00AB174C" w:rsidP="00AB174C">
      <w:pPr>
        <w:rPr>
          <w:lang w:val="en-GB"/>
        </w:rPr>
      </w:pPr>
    </w:p>
    <w:p w14:paraId="6E737E3B" w14:textId="3DAA4895" w:rsidR="005E199A" w:rsidRPr="00062922" w:rsidRDefault="005E199A">
      <w:pPr>
        <w:rPr>
          <w:color w:val="243F60" w:themeColor="accent1" w:themeShade="7F"/>
          <w:spacing w:val="15"/>
          <w:sz w:val="22"/>
          <w:szCs w:val="22"/>
          <w:lang w:val="en-GB"/>
        </w:rPr>
      </w:pPr>
      <w:r w:rsidRPr="00062922">
        <w:rPr>
          <w:lang w:val="en-GB"/>
        </w:rPr>
        <w:br w:type="page"/>
      </w:r>
    </w:p>
    <w:p w14:paraId="5B251967" w14:textId="25EF754B" w:rsidR="00135CF3" w:rsidRDefault="00135CF3" w:rsidP="00135CF3">
      <w:pPr>
        <w:pStyle w:val="berschrift3"/>
      </w:pPr>
      <w:r>
        <w:lastRenderedPageBreak/>
        <w:t>Klassenstruktur</w:t>
      </w:r>
      <w:bookmarkEnd w:id="84"/>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5" w:name="_Toc293247005"/>
      <w:bookmarkStart w:id="86" w:name="_Toc293321650"/>
      <w:r>
        <w:t xml:space="preserve">Abbildung </w:t>
      </w:r>
      <w:fldSimple w:instr=" SEQ Abbildung \* ARABIC ">
        <w:r w:rsidR="00ED5DE0">
          <w:rPr>
            <w:noProof/>
          </w:rPr>
          <w:t>19</w:t>
        </w:r>
      </w:fldSimple>
      <w:r>
        <w:t xml:space="preserve"> - Klassenstruktur Package </w:t>
      </w:r>
      <w:proofErr w:type="spellStart"/>
      <w:r>
        <w:t>models</w:t>
      </w:r>
      <w:bookmarkEnd w:id="85"/>
      <w:bookmarkEnd w:id="86"/>
      <w:proofErr w:type="spellEnd"/>
    </w:p>
    <w:p w14:paraId="1508286C" w14:textId="77777777" w:rsidR="00216309" w:rsidRPr="00216309" w:rsidRDefault="00216309" w:rsidP="00216309"/>
    <w:p w14:paraId="104E7F58" w14:textId="77777777" w:rsidR="00135CF3" w:rsidRDefault="00135CF3" w:rsidP="00135CF3">
      <w:pPr>
        <w:pStyle w:val="berschrift3"/>
      </w:pPr>
      <w:bookmarkStart w:id="87" w:name="_Toc293321555"/>
      <w:r>
        <w:t>Architekturkonzepte für Package (falls vorhanden)</w:t>
      </w:r>
      <w:bookmarkEnd w:id="87"/>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8" w:name="_Toc293321556"/>
      <w:r>
        <w:t>Klassenspezifikationen</w:t>
      </w:r>
      <w:bookmarkEnd w:id="88"/>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89" w:name="_Toc293321557"/>
      <w:r>
        <w:t>Interaktionen innerhalb Package (falls sinnvoll)</w:t>
      </w:r>
      <w:bookmarkEnd w:id="89"/>
    </w:p>
    <w:p w14:paraId="343299A5" w14:textId="48249E37" w:rsidR="0013069F" w:rsidRDefault="006F0B66" w:rsidP="0013069F">
      <w:pPr>
        <w:pStyle w:val="berschrift2"/>
      </w:pPr>
      <w:bookmarkStart w:id="90" w:name="_Toc293321558"/>
      <w:r>
        <w:t>D</w:t>
      </w:r>
      <w:r w:rsidR="003E2AE2">
        <w:t>atabase</w:t>
      </w:r>
      <w:bookmarkEnd w:id="90"/>
    </w:p>
    <w:p w14:paraId="143D3047" w14:textId="77777777" w:rsidR="000257C2" w:rsidRDefault="000257C2" w:rsidP="000257C2">
      <w:pPr>
        <w:pStyle w:val="berschrift3"/>
      </w:pPr>
      <w:bookmarkStart w:id="91" w:name="_Toc293321559"/>
      <w:r>
        <w:t>Beschreibung</w:t>
      </w:r>
      <w:bookmarkEnd w:id="91"/>
    </w:p>
    <w:p w14:paraId="49FC7A1A" w14:textId="77777777" w:rsidR="00C60B1E" w:rsidRPr="000257C2" w:rsidRDefault="00C60B1E" w:rsidP="00C60B1E">
      <w:bookmarkStart w:id="92" w:name="_Toc293321560"/>
      <w:r>
        <w:lastRenderedPageBreak/>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92"/>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3" w:name="_Toc293247006"/>
      <w:bookmarkStart w:id="94" w:name="_Toc293321651"/>
      <w:r>
        <w:t xml:space="preserve">Abbildung </w:t>
      </w:r>
      <w:fldSimple w:instr=" SEQ Abbildung \* ARABIC ">
        <w:r w:rsidR="00ED5DE0">
          <w:rPr>
            <w:noProof/>
          </w:rPr>
          <w:t>20</w:t>
        </w:r>
      </w:fldSimple>
      <w:r>
        <w:t xml:space="preserve"> - Klassenstruktur Package </w:t>
      </w:r>
      <w:proofErr w:type="spellStart"/>
      <w:r>
        <w:t>database</w:t>
      </w:r>
      <w:bookmarkEnd w:id="93"/>
      <w:bookmarkEnd w:id="94"/>
      <w:proofErr w:type="spellEnd"/>
    </w:p>
    <w:p w14:paraId="4BCFB8CE" w14:textId="77777777" w:rsidR="0013069F" w:rsidRDefault="0013069F" w:rsidP="0013069F">
      <w:pPr>
        <w:pStyle w:val="berschrift3"/>
      </w:pPr>
      <w:bookmarkStart w:id="95" w:name="_Toc293321561"/>
      <w:r>
        <w:t>Architekturkonzepte für Package (falls vorhanden)</w:t>
      </w:r>
      <w:bookmarkEnd w:id="95"/>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6" w:name="_Toc293321562"/>
      <w:r>
        <w:t>Klassenspezifikationen</w:t>
      </w:r>
      <w:bookmarkEnd w:id="96"/>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7" w:name="_Toc293321563"/>
      <w:r>
        <w:t>Interaktionen innerhalb Package (falls sinnvoll)</w:t>
      </w:r>
      <w:bookmarkEnd w:id="97"/>
    </w:p>
    <w:p w14:paraId="713AB23A" w14:textId="77777777" w:rsidR="00D51FEE" w:rsidRDefault="00D51FEE" w:rsidP="00D51FEE">
      <w:pPr>
        <w:pStyle w:val="berschrift2"/>
      </w:pPr>
      <w:bookmarkStart w:id="98" w:name="_Toc293321564"/>
      <w:proofErr w:type="spellStart"/>
      <w:r>
        <w:t>Application</w:t>
      </w:r>
      <w:bookmarkEnd w:id="98"/>
      <w:proofErr w:type="spellEnd"/>
    </w:p>
    <w:p w14:paraId="73D43CD9" w14:textId="77777777" w:rsidR="00D51FEE" w:rsidRDefault="00D51FEE" w:rsidP="00D51FEE">
      <w:pPr>
        <w:pStyle w:val="berschrift3"/>
      </w:pPr>
      <w:bookmarkStart w:id="99" w:name="_Toc293321565"/>
      <w:r>
        <w:t>Beschreibung</w:t>
      </w:r>
      <w:bookmarkEnd w:id="99"/>
    </w:p>
    <w:p w14:paraId="248520E6" w14:textId="77777777" w:rsidR="00AE67EA" w:rsidRPr="00D0523C" w:rsidRDefault="00AE67EA" w:rsidP="00AE67EA">
      <w:bookmarkStart w:id="100"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100"/>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101" w:name="_Toc293247007"/>
      <w:bookmarkStart w:id="102" w:name="_Toc293321652"/>
      <w:r>
        <w:t xml:space="preserve">Abbildung </w:t>
      </w:r>
      <w:fldSimple w:instr=" SEQ Abbildung \* ARABIC ">
        <w:r w:rsidR="00ED5DE0">
          <w:rPr>
            <w:noProof/>
          </w:rPr>
          <w:t>21</w:t>
        </w:r>
      </w:fldSimple>
      <w:r>
        <w:t xml:space="preserve"> - Klassenstruktur Package </w:t>
      </w:r>
      <w:proofErr w:type="spellStart"/>
      <w:r>
        <w:t>application</w:t>
      </w:r>
      <w:bookmarkEnd w:id="101"/>
      <w:bookmarkEnd w:id="102"/>
      <w:proofErr w:type="spellEnd"/>
    </w:p>
    <w:p w14:paraId="134EE85F" w14:textId="77777777" w:rsidR="00D51FEE" w:rsidRDefault="00D51FEE" w:rsidP="00D51FEE">
      <w:pPr>
        <w:pStyle w:val="berschrift3"/>
      </w:pPr>
      <w:bookmarkStart w:id="103" w:name="_Toc293321567"/>
      <w:r>
        <w:t>Architekturkonzepte für Package (falls vorhanden)</w:t>
      </w:r>
      <w:bookmarkEnd w:id="103"/>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4" w:name="_Toc293321568"/>
      <w:r>
        <w:t>Klassenspezifikationen</w:t>
      </w:r>
      <w:bookmarkEnd w:id="104"/>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5" w:name="_Toc293321569"/>
      <w:r>
        <w:t>Interaktionen innerhalb Package (falls sinnvoll)</w:t>
      </w:r>
      <w:bookmarkEnd w:id="105"/>
    </w:p>
    <w:p w14:paraId="69635C76" w14:textId="77777777" w:rsidR="00D51FEE" w:rsidRPr="00D51FEE" w:rsidRDefault="00D51FEE" w:rsidP="00D51FEE"/>
    <w:p w14:paraId="71EBB8E7" w14:textId="502C20DF" w:rsidR="008A4B86" w:rsidRDefault="000524CF" w:rsidP="008A4B86">
      <w:pPr>
        <w:pStyle w:val="berschrift2"/>
      </w:pPr>
      <w:bookmarkStart w:id="106" w:name="_Toc293321576"/>
      <w:proofErr w:type="spellStart"/>
      <w:r>
        <w:t>G</w:t>
      </w:r>
      <w:r w:rsidR="002B6469">
        <w:t>ui</w:t>
      </w:r>
      <w:proofErr w:type="spellEnd"/>
      <w:r w:rsidR="002B6469">
        <w:t>/</w:t>
      </w:r>
      <w:r w:rsidR="008A4B86">
        <w:t>gen</w:t>
      </w:r>
      <w:bookmarkEnd w:id="106"/>
    </w:p>
    <w:p w14:paraId="7B2165C8" w14:textId="77777777" w:rsidR="00586292" w:rsidRDefault="00586292" w:rsidP="00586292">
      <w:pPr>
        <w:pStyle w:val="berschrift3"/>
      </w:pPr>
      <w:bookmarkStart w:id="107" w:name="_Toc293321577"/>
      <w:r>
        <w:t>Beschreibung</w:t>
      </w:r>
      <w:bookmarkEnd w:id="107"/>
    </w:p>
    <w:p w14:paraId="3297A439" w14:textId="77777777" w:rsidR="007158D3" w:rsidRPr="00586292" w:rsidRDefault="007158D3" w:rsidP="007158D3">
      <w:bookmarkStart w:id="108"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8"/>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fldSimple w:instr=" SEQ Abbildung \* ARABIC ">
        <w:r>
          <w:rPr>
            <w:noProof/>
          </w:rPr>
          <w:t>24</w:t>
        </w:r>
      </w:fldSimple>
      <w:r>
        <w:t xml:space="preserve"> - Klassenstruktur </w:t>
      </w:r>
      <w:proofErr w:type="spellStart"/>
      <w:r>
        <w:t>gui</w:t>
      </w:r>
      <w:proofErr w:type="spellEnd"/>
      <w:r>
        <w:t>/gen</w:t>
      </w:r>
    </w:p>
    <w:p w14:paraId="78FF41AB" w14:textId="77777777" w:rsidR="008A4B86" w:rsidRDefault="008A4B86" w:rsidP="008A4B86">
      <w:pPr>
        <w:pStyle w:val="berschrift3"/>
      </w:pPr>
      <w:bookmarkStart w:id="109" w:name="_Toc293321579"/>
      <w:r>
        <w:t>Architekturkonzepte für Package (falls vorhanden)</w:t>
      </w:r>
      <w:bookmarkEnd w:id="109"/>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10" w:name="_Toc293321580"/>
      <w:r>
        <w:t>Klassenspezifikationen</w:t>
      </w:r>
      <w:bookmarkEnd w:id="110"/>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11" w:name="_Toc293321570"/>
      <w:r>
        <w:t>Services</w:t>
      </w:r>
      <w:bookmarkEnd w:id="111"/>
    </w:p>
    <w:p w14:paraId="02E1A171" w14:textId="77777777" w:rsidR="00F52634" w:rsidRDefault="00F52634" w:rsidP="00F52634">
      <w:pPr>
        <w:pStyle w:val="berschrift3"/>
      </w:pPr>
      <w:bookmarkStart w:id="112" w:name="_Toc293321571"/>
      <w:r>
        <w:t>Beschreibung</w:t>
      </w:r>
      <w:bookmarkEnd w:id="112"/>
    </w:p>
    <w:p w14:paraId="24FB10EB" w14:textId="77777777" w:rsidR="00F52634" w:rsidRDefault="00F52634" w:rsidP="00F52634">
      <w:bookmarkStart w:id="113" w:name="_Toc293321572"/>
      <w:r>
        <w:t>Das Package „</w:t>
      </w:r>
      <w:proofErr w:type="spellStart"/>
      <w:r>
        <w:t>services</w:t>
      </w:r>
      <w:proofErr w:type="spellEnd"/>
      <w:r>
        <w:t>“ sorgt dafür, dass die Daten zwischen Server und Client synchronisiert werden. So ist sind die Services dafür verantwortlich, die Daten aus der Datenbank zu lesen, diese mithilfe des Packages „</w:t>
      </w:r>
      <w:proofErr w:type="spellStart"/>
      <w:r>
        <w:t>network</w:t>
      </w:r>
      <w:proofErr w:type="spellEnd"/>
      <w:r>
        <w:t>“ zu übertragen, und schlussendlich die empfangenen Daten wieder in die Datenbank zu schreiben.</w:t>
      </w:r>
    </w:p>
    <w:p w14:paraId="4EC4C8EF" w14:textId="77777777" w:rsidR="00F52634" w:rsidRDefault="00F52634" w:rsidP="00F52634">
      <w:pPr>
        <w:pStyle w:val="berschrift3"/>
      </w:pPr>
      <w:r>
        <w:t>Klassenstruktur</w:t>
      </w:r>
      <w:bookmarkEnd w:id="113"/>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4" w:name="_Toc293247008"/>
      <w:bookmarkStart w:id="115" w:name="_Toc293321653"/>
      <w:r>
        <w:t xml:space="preserve">Abbildung </w:t>
      </w:r>
      <w:fldSimple w:instr=" SEQ Abbildung \* ARABIC ">
        <w:r>
          <w:rPr>
            <w:noProof/>
          </w:rPr>
          <w:t>22</w:t>
        </w:r>
      </w:fldSimple>
      <w:r>
        <w:t xml:space="preserve"> - Klassenstruktur Package </w:t>
      </w:r>
      <w:proofErr w:type="spellStart"/>
      <w:r>
        <w:t>services</w:t>
      </w:r>
      <w:bookmarkEnd w:id="114"/>
      <w:bookmarkEnd w:id="115"/>
      <w:proofErr w:type="spellEnd"/>
    </w:p>
    <w:p w14:paraId="69554C64" w14:textId="77777777" w:rsidR="00F52634" w:rsidRDefault="00F52634" w:rsidP="00F52634">
      <w:r>
        <w:t xml:space="preserve">Was in diesem Bild sofort auffällt, ist die zyklische Abhängigkeit zwischen der Klasse </w:t>
      </w:r>
      <w:proofErr w:type="spellStart"/>
      <w:r>
        <w:t>SynchronizationService</w:t>
      </w:r>
      <w:proofErr w:type="spellEnd"/>
      <w:r>
        <w:t xml:space="preserve"> (weiter Service genannt) und </w:t>
      </w:r>
      <w:proofErr w:type="spellStart"/>
      <w:r>
        <w:t>SynchronizationServiceTask</w:t>
      </w:r>
      <w:proofErr w:type="spellEnd"/>
      <w:r>
        <w:t xml:space="preserve"> (weiter </w:t>
      </w:r>
      <w:proofErr w:type="spellStart"/>
      <w:r>
        <w:t>ServiceTask</w:t>
      </w:r>
      <w:proofErr w:type="spellEnd"/>
      <w:r>
        <w:t xml:space="preserve"> genannt). Während der Grund für die Abhängigkeit nach unten trivial ist (Service erstellt </w:t>
      </w:r>
      <w:proofErr w:type="spellStart"/>
      <w:r>
        <w:t>ServiceTask</w:t>
      </w:r>
      <w:proofErr w:type="spellEnd"/>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die Berechtigung fehlt (</w:t>
      </w:r>
      <w:proofErr w:type="spellStart"/>
      <w:r>
        <w:t>Andorid</w:t>
      </w:r>
      <w:proofErr w:type="spellEnd"/>
      <w:r>
        <w:t xml:space="preserve"> 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77777777" w:rsidR="00F52634" w:rsidRDefault="00F52634" w:rsidP="00F52634">
      <w:pPr>
        <w:pStyle w:val="berschrift3"/>
      </w:pPr>
      <w:bookmarkStart w:id="116" w:name="_Toc293321573"/>
      <w:r>
        <w:t>Architekturkonzepte für Package (falls vorhanden)</w:t>
      </w:r>
      <w:bookmarkEnd w:id="116"/>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proofErr w:type="spellStart"/>
      <w:r>
        <w:t>Synchronizer</w:t>
      </w:r>
      <w:proofErr w:type="spellEnd"/>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17" w:name="_Toc293321574"/>
      <w:r>
        <w:t>Klassenspezifikationen</w:t>
      </w:r>
      <w:bookmarkEnd w:id="117"/>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 xml:space="preserve">o mit wesentlichen Attributen und Methoden (meist als </w:t>
      </w:r>
      <w:proofErr w:type="spellStart"/>
      <w:r>
        <w:t>Javadoc</w:t>
      </w:r>
      <w:proofErr w:type="spellEnd"/>
      <w:r>
        <w:t>)</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proofErr w:type="spellStart"/>
      <w:r>
        <w:t>Synchronizer</w:t>
      </w:r>
      <w:proofErr w:type="spellEnd"/>
    </w:p>
    <w:p w14:paraId="765D3271" w14:textId="77777777" w:rsidR="00F52634" w:rsidRDefault="00F52634" w:rsidP="00F52634">
      <w:r>
        <w:lastRenderedPageBreak/>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8" w:name="_Ref293401963"/>
      <w:proofErr w:type="spellStart"/>
      <w:r>
        <w:t>CustomerSynchronizer</w:t>
      </w:r>
      <w:bookmarkEnd w:id="118"/>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7777777" w:rsidR="00F52634" w:rsidRDefault="00F52634" w:rsidP="00F52634">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77777777"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6D08D9">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r>
        <w:lastRenderedPageBreak/>
        <w:t>Interaktionen innerhalb Package</w:t>
      </w:r>
    </w:p>
    <w:p w14:paraId="5677772D" w14:textId="77777777" w:rsidR="000E1FDC" w:rsidRDefault="000E1FDC" w:rsidP="000E1FDC">
      <w:pPr>
        <w:pStyle w:val="berschrift4"/>
      </w:pPr>
      <w:bookmarkStart w:id="119" w:name="_Ref293402180"/>
      <w:r>
        <w:t>Übersicht Synchronisation</w:t>
      </w:r>
      <w:bookmarkEnd w:id="119"/>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20" w:name="_Ref293401853"/>
      <w:r>
        <w:t xml:space="preserve">Abbildung </w:t>
      </w:r>
      <w:fldSimple w:instr=" SEQ Abbildung \* ARABIC ">
        <w:r>
          <w:rPr>
            <w:noProof/>
          </w:rPr>
          <w:t>22</w:t>
        </w:r>
      </w:fldSimple>
      <w:r>
        <w:t xml:space="preserve"> - Interaktionsdiagramm Synchronisation</w:t>
      </w:r>
      <w:bookmarkEnd w:id="120"/>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21" w:name="_Ref293402000"/>
      <w:r>
        <w:lastRenderedPageBreak/>
        <w:t>Synchronisation von Kunden</w:t>
      </w:r>
      <w:bookmarkEnd w:id="121"/>
    </w:p>
    <w:p w14:paraId="5FE28D05" w14:textId="77777777" w:rsidR="000E1FDC" w:rsidRPr="007F016B"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77777777" w:rsidR="000E1FDC" w:rsidRPr="00E36795" w:rsidRDefault="000E1FDC" w:rsidP="000E1FDC">
      <w:pPr>
        <w:pStyle w:val="Beschriftung"/>
      </w:pPr>
      <w:r>
        <w:t xml:space="preserve">Abbildung </w:t>
      </w:r>
      <w:fldSimple w:instr=" SEQ Abbildung \* ARABIC ">
        <w:r>
          <w:rPr>
            <w:noProof/>
          </w:rPr>
          <w:t>23</w:t>
        </w:r>
      </w:fldSimple>
      <w:r>
        <w:t xml:space="preserve"> – Interaktionsdiagramm Synchronisation Kunde</w:t>
      </w:r>
    </w:p>
    <w:p w14:paraId="050E5FFE" w14:textId="77777777" w:rsidR="000E1FDC" w:rsidRDefault="000E1FDC" w:rsidP="000E1FDC">
      <w:pPr>
        <w:rPr>
          <w:color w:val="365F91" w:themeColor="accent1" w:themeShade="BF"/>
          <w:spacing w:val="10"/>
          <w:sz w:val="22"/>
          <w:szCs w:val="22"/>
        </w:rPr>
      </w:pPr>
      <w:r>
        <w:br w:type="page"/>
      </w:r>
    </w:p>
    <w:p w14:paraId="18DBECCD" w14:textId="77777777" w:rsidR="000E1FDC" w:rsidRDefault="000E1FDC" w:rsidP="000E1FDC">
      <w:pPr>
        <w:pStyle w:val="berschrift4"/>
      </w:pPr>
      <w:r>
        <w:lastRenderedPageBreak/>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22" w:name="_Toc293321582"/>
      <w:proofErr w:type="spellStart"/>
      <w:r>
        <w:t>Activities</w:t>
      </w:r>
      <w:bookmarkEnd w:id="122"/>
      <w:proofErr w:type="spellEnd"/>
    </w:p>
    <w:p w14:paraId="5F95CCF2" w14:textId="77777777" w:rsidR="00A56DC5" w:rsidRDefault="00A56DC5" w:rsidP="00A56DC5">
      <w:pPr>
        <w:pStyle w:val="berschrift3"/>
      </w:pPr>
      <w:bookmarkStart w:id="123" w:name="_Toc293321583"/>
      <w:r>
        <w:t>Beschreibung</w:t>
      </w:r>
      <w:bookmarkEnd w:id="123"/>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24" w:name="_Toc293321584"/>
      <w:r>
        <w:t>Klassenstruktur</w:t>
      </w:r>
      <w:bookmarkEnd w:id="124"/>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5" w:name="_Toc293247009"/>
      <w:bookmarkStart w:id="126" w:name="_Toc293321655"/>
      <w:r>
        <w:t xml:space="preserve">Abbildung </w:t>
      </w:r>
      <w:fldSimple w:instr=" SEQ Abbildung \* ARABIC ">
        <w:r w:rsidR="00ED5DE0">
          <w:rPr>
            <w:noProof/>
          </w:rPr>
          <w:t>25</w:t>
        </w:r>
      </w:fldSimple>
      <w:r>
        <w:t xml:space="preserve"> - Klassenstruktur Package </w:t>
      </w:r>
      <w:proofErr w:type="spellStart"/>
      <w:r>
        <w:t>activities</w:t>
      </w:r>
      <w:bookmarkEnd w:id="125"/>
      <w:bookmarkEnd w:id="126"/>
      <w:proofErr w:type="spellEnd"/>
    </w:p>
    <w:p w14:paraId="4BC0AED5" w14:textId="77777777" w:rsidR="008A4B86" w:rsidRDefault="008A4B86" w:rsidP="008A4B86">
      <w:pPr>
        <w:pStyle w:val="berschrift3"/>
      </w:pPr>
      <w:bookmarkStart w:id="127" w:name="_Toc293321585"/>
      <w:r>
        <w:t>Architekturkonzepte für Package (falls vorhanden)</w:t>
      </w:r>
      <w:bookmarkEnd w:id="127"/>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8" w:name="_Toc293321586"/>
      <w:r>
        <w:t>Klassenspezifikationen</w:t>
      </w:r>
      <w:bookmarkEnd w:id="128"/>
    </w:p>
    <w:p w14:paraId="59A1724F" w14:textId="77777777" w:rsidR="00DF412B" w:rsidRDefault="00DF412B" w:rsidP="00DF412B">
      <w:pPr>
        <w:pStyle w:val="berschrift4"/>
      </w:pPr>
      <w:r>
        <w:t xml:space="preserve">Null </w:t>
      </w:r>
      <w:proofErr w:type="spellStart"/>
      <w:r>
        <w:t>Object</w:t>
      </w:r>
      <w:proofErr w:type="spellEnd"/>
    </w:p>
    <w:p w14:paraId="21AB2B53" w14:textId="52DD1099"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t xml:space="preserve"> genauer erläutert.</w:t>
      </w:r>
    </w:p>
    <w:p w14:paraId="326B954F" w14:textId="77777777" w:rsidR="008A4B86" w:rsidRPr="008A4B86" w:rsidRDefault="008A4B86" w:rsidP="008A4B86">
      <w:pPr>
        <w:pStyle w:val="berschrift3"/>
      </w:pPr>
      <w:bookmarkStart w:id="129" w:name="_Toc293321587"/>
      <w:r>
        <w:lastRenderedPageBreak/>
        <w:t>Interaktionen innerhalb Package (falls sinnvoll)</w:t>
      </w:r>
      <w:bookmarkEnd w:id="129"/>
    </w:p>
    <w:p w14:paraId="644BC014" w14:textId="4F404810" w:rsidR="00217AFB" w:rsidRDefault="00217AFB">
      <w:r>
        <w:br w:type="page"/>
      </w:r>
    </w:p>
    <w:p w14:paraId="4914AAF0" w14:textId="77777777" w:rsidR="00457464" w:rsidRDefault="00457464" w:rsidP="00457464">
      <w:pPr>
        <w:pStyle w:val="berschrift1"/>
      </w:pPr>
      <w:bookmarkStart w:id="130" w:name="_Toc293321588"/>
      <w:r>
        <w:lastRenderedPageBreak/>
        <w:t xml:space="preserve">Real </w:t>
      </w:r>
      <w:proofErr w:type="spellStart"/>
      <w:r>
        <w:t>Use</w:t>
      </w:r>
      <w:proofErr w:type="spellEnd"/>
      <w:r>
        <w:t xml:space="preserve"> Cases</w:t>
      </w:r>
      <w:bookmarkEnd w:id="130"/>
    </w:p>
    <w:p w14:paraId="36806CA7" w14:textId="56FCEED9" w:rsidR="008D3B4B" w:rsidRDefault="002452E8" w:rsidP="00457464">
      <w:r>
        <w:t xml:space="preserve">Für die Anwendung sind die wichtigsten und umfangreichsten </w:t>
      </w:r>
      <w:proofErr w:type="spellStart"/>
      <w:r>
        <w:t>Use</w:t>
      </w:r>
      <w:proofErr w:type="spellEnd"/>
      <w:r>
        <w:t xml:space="preserv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w:t>
      </w:r>
      <w:proofErr w:type="spellStart"/>
      <w:r>
        <w:t>Use</w:t>
      </w:r>
      <w:proofErr w:type="spellEnd"/>
      <w:r>
        <w:t xml:space="preserve"> Cases </w:t>
      </w:r>
      <w:r w:rsidR="00AB2853">
        <w:t>gelegt</w:t>
      </w:r>
      <w:r>
        <w:t xml:space="preserve">. Die weiteren </w:t>
      </w:r>
      <w:proofErr w:type="spellStart"/>
      <w:r>
        <w:t>Use</w:t>
      </w:r>
      <w:proofErr w:type="spellEnd"/>
      <w:r>
        <w:t xml:space="preserve"> Cases werden nicht mittels </w:t>
      </w:r>
      <w:r w:rsidR="00AB2853">
        <w:t>Interaktionsdiagrammen</w:t>
      </w:r>
      <w:r>
        <w:t xml:space="preserve"> dargestellt, da es sich </w:t>
      </w:r>
      <w:r w:rsidR="00AB2853">
        <w:t xml:space="preserve">meistens </w:t>
      </w:r>
      <w:r>
        <w:t xml:space="preserve">um </w:t>
      </w:r>
      <w:proofErr w:type="spellStart"/>
      <w:r>
        <w:t>CRUD’s</w:t>
      </w:r>
      <w:proofErr w:type="spellEnd"/>
      <w:r>
        <w:t xml:space="preserve"> handelt, die keine komplexen Interaktionen zwischen O</w:t>
      </w:r>
      <w:r w:rsidR="00D80790">
        <w:t>bjekten benötigen.</w:t>
      </w:r>
    </w:p>
    <w:p w14:paraId="4063D6D8" w14:textId="19FF23B7" w:rsidR="00AB2853" w:rsidRDefault="00786E1C" w:rsidP="00457464">
      <w:r>
        <w:t xml:space="preserve">Für weitere Informationen zu den </w:t>
      </w:r>
      <w:proofErr w:type="spellStart"/>
      <w:r>
        <w:t>Use</w:t>
      </w:r>
      <w:proofErr w:type="spellEnd"/>
      <w:r>
        <w:t xml:space="preserve"> Cases siehe </w:t>
      </w:r>
      <w:proofErr w:type="spellStart"/>
      <w:r>
        <w:rPr>
          <w:rFonts w:cstheme="minorHAnsi"/>
        </w:rPr>
        <w:t>doc</w:t>
      </w:r>
      <w:proofErr w:type="spellEnd"/>
      <w:r>
        <w:rPr>
          <w:rFonts w:cstheme="minorHAnsi"/>
        </w:rPr>
        <w:t>/03_Anforderungsspezifikationen/</w:t>
      </w:r>
      <w:r>
        <w:rPr>
          <w:rFonts w:cstheme="minorHAnsi"/>
        </w:rPr>
        <w:t>.</w:t>
      </w:r>
    </w:p>
    <w:p w14:paraId="6541845D" w14:textId="77777777" w:rsidR="000329DD" w:rsidRDefault="000329DD" w:rsidP="000329DD">
      <w:pPr>
        <w:pStyle w:val="berschrift2"/>
      </w:pPr>
      <w:bookmarkStart w:id="131" w:name="_Toc293321589"/>
      <w:r>
        <w:t>Beschreibung Interaktionsdiagramm Authentifizierung</w:t>
      </w:r>
      <w:bookmarkEnd w:id="131"/>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32" w:name="_Toc293321590"/>
      <w:r>
        <w:t>Beschreibung Interaktionsdiagramm Stundeneintrag erfassen</w:t>
      </w:r>
      <w:bookmarkEnd w:id="132"/>
    </w:p>
    <w:p w14:paraId="6F096D58" w14:textId="77777777" w:rsidR="000E1FDC" w:rsidRDefault="000E1FDC" w:rsidP="000E1FD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49E79926" w14:textId="7D57AA5A"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3" w:name="_Toc293321591"/>
      <w:r>
        <w:lastRenderedPageBreak/>
        <w:t xml:space="preserve">Interaktionsdiagramm Authentifizierung auf </w:t>
      </w:r>
      <w:proofErr w:type="spellStart"/>
      <w:r>
        <w:t>Android</w:t>
      </w:r>
      <w:proofErr w:type="spellEnd"/>
      <w:r>
        <w:t xml:space="preserve"> Client</w:t>
      </w:r>
      <w:bookmarkEnd w:id="133"/>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4" w:name="_Toc293321656"/>
      <w:bookmarkStart w:id="135" w:name="_Ref293402090"/>
      <w:r>
        <w:t xml:space="preserve">Abbildung </w:t>
      </w:r>
      <w:fldSimple w:instr=" SEQ Abbildung \* ARABIC ">
        <w:r w:rsidR="00ED5DE0">
          <w:rPr>
            <w:noProof/>
          </w:rPr>
          <w:t>26</w:t>
        </w:r>
      </w:fldSimple>
      <w:r>
        <w:t xml:space="preserve"> - </w:t>
      </w:r>
      <w:r w:rsidRPr="00397BBE">
        <w:t>Sequenzdiagramm Authentifizierung</w:t>
      </w:r>
      <w:bookmarkEnd w:id="134"/>
      <w:bookmarkEnd w:id="135"/>
    </w:p>
    <w:p w14:paraId="7C62326F" w14:textId="77777777" w:rsidR="007222F9" w:rsidRDefault="007222F9" w:rsidP="007222F9">
      <w:pPr>
        <w:pStyle w:val="berschrift2"/>
      </w:pPr>
      <w:bookmarkStart w:id="136" w:name="_Toc293321592"/>
      <w:r>
        <w:lastRenderedPageBreak/>
        <w:t>Interaktionsdiagramm Stundeneintrag erfassen</w:t>
      </w:r>
      <w:bookmarkEnd w:id="136"/>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37" w:name="_Toc293321657"/>
      <w:bookmarkStart w:id="138" w:name="_Ref293402136"/>
      <w:r>
        <w:t xml:space="preserve">Abbildung </w:t>
      </w:r>
      <w:fldSimple w:instr=" SEQ Abbildung \* ARABIC ">
        <w:r w:rsidR="00ED5DE0">
          <w:rPr>
            <w:noProof/>
          </w:rPr>
          <w:t>27</w:t>
        </w:r>
      </w:fldSimple>
      <w:r>
        <w:t xml:space="preserve"> - </w:t>
      </w:r>
      <w:r w:rsidRPr="00FB28D6">
        <w:t>Interaktionsdiagramm Stundeneintrag erfassen</w:t>
      </w:r>
      <w:bookmarkEnd w:id="137"/>
      <w:bookmarkEnd w:id="138"/>
    </w:p>
    <w:p w14:paraId="499A7DC9" w14:textId="77777777" w:rsidR="000E1FDC" w:rsidRDefault="000E1FDC" w:rsidP="000E1FDC">
      <w:pPr>
        <w:pStyle w:val="berschrift2"/>
      </w:pPr>
      <w:r>
        <w:t>Synchronisation Server/Client</w:t>
      </w:r>
    </w:p>
    <w:p w14:paraId="6DA3B7AB" w14:textId="2E8F487E" w:rsidR="00AE7601" w:rsidRDefault="000E1FDC" w:rsidP="000E1FDC">
      <w:r>
        <w:t xml:space="preserve">Um die Daten zwischen dem Server und dem </w:t>
      </w:r>
      <w:proofErr w:type="spellStart"/>
      <w:r>
        <w:t>Android</w:t>
      </w:r>
      <w:proofErr w:type="spellEnd"/>
      <w:r>
        <w:t xml:space="preserve">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9" w:name="_Ref293351781"/>
      <w:r>
        <w:lastRenderedPageBreak/>
        <w:t xml:space="preserve">Server </w:t>
      </w:r>
      <w:r w:rsidR="00EE4118">
        <w:t>API</w:t>
      </w:r>
      <w:bookmarkEnd w:id="139"/>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40" w:name="_Toc293321593"/>
      <w:r>
        <w:lastRenderedPageBreak/>
        <w:t>Pr</w:t>
      </w:r>
      <w:r w:rsidR="00DD5A17">
        <w:t>ozesse und Threads</w:t>
      </w:r>
      <w:bookmarkEnd w:id="140"/>
    </w:p>
    <w:p w14:paraId="099ADCB2" w14:textId="536F1514" w:rsidR="00D80790" w:rsidRDefault="00D80790" w:rsidP="00D80790">
      <w:pPr>
        <w:pStyle w:val="berschrift2"/>
      </w:pPr>
      <w:proofErr w:type="spellStart"/>
      <w:r>
        <w:t>Process</w:t>
      </w:r>
      <w:proofErr w:type="spellEnd"/>
      <w:r>
        <w:t xml:space="preserve"> View</w:t>
      </w:r>
    </w:p>
    <w:p w14:paraId="6049BABB" w14:textId="77777777" w:rsidR="00D947D7" w:rsidRDefault="00D947D7" w:rsidP="00F00D08">
      <w:pPr>
        <w:pStyle w:val="berschrift3"/>
      </w:pPr>
      <w:bookmarkStart w:id="141" w:name="_Toc293321594"/>
      <w:r>
        <w:t>Server</w:t>
      </w:r>
      <w:bookmarkEnd w:id="141"/>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42" w:name="_Toc293321595"/>
      <w:r>
        <w:t>Client</w:t>
      </w:r>
      <w:bookmarkEnd w:id="142"/>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bookmarkStart w:id="143" w:name="_Toc293321596"/>
      <w:proofErr w:type="spellStart"/>
      <w:r>
        <w:t>Activity</w:t>
      </w:r>
      <w:bookmarkEnd w:id="143"/>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44" w:name="_Toc293321597"/>
      <w:r>
        <w:t>Synchronisationsservice</w:t>
      </w:r>
      <w:bookmarkEnd w:id="144"/>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5" w:name="_Toc293321598"/>
      <w:r>
        <w:lastRenderedPageBreak/>
        <w:t>Datenspeicherung</w:t>
      </w:r>
      <w:bookmarkEnd w:id="145"/>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6" w:name="_Toc293321599"/>
      <w:r>
        <w:t xml:space="preserve">Persistenz </w:t>
      </w:r>
      <w:proofErr w:type="spellStart"/>
      <w:r>
        <w:t>Rails</w:t>
      </w:r>
      <w:bookmarkEnd w:id="146"/>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30DE7E" w14:textId="3D45D49D" w:rsidR="001D2BA8" w:rsidRDefault="001D2BA8" w:rsidP="007D3E52">
      <w:r>
        <w:t xml:space="preserve">Im Anhang unter </w:t>
      </w:r>
      <w:r w:rsidR="00EB766D">
        <w:fldChar w:fldCharType="begin"/>
      </w:r>
      <w:r w:rsidR="00EB766D">
        <w:instrText xml:space="preserve"> REF _Ref293424521 \r \h </w:instrText>
      </w:r>
      <w:r w:rsidR="00EB766D">
        <w:fldChar w:fldCharType="separate"/>
      </w:r>
      <w:r w:rsidR="00EB766D">
        <w:t>11.2</w:t>
      </w:r>
      <w:r w:rsidR="00EB766D">
        <w:fldChar w:fldCharType="end"/>
      </w:r>
      <w:r w:rsidR="00EB766D">
        <w:t xml:space="preserve"> </w:t>
      </w:r>
      <w:r w:rsidR="00EB766D">
        <w:fldChar w:fldCharType="begin"/>
      </w:r>
      <w:r w:rsidR="00EB766D">
        <w:instrText xml:space="preserve"> REF _Ref293424521 \h </w:instrText>
      </w:r>
      <w:r w:rsidR="00EB766D">
        <w:fldChar w:fldCharType="separate"/>
      </w:r>
      <w:r w:rsidR="00EB766D">
        <w:t>Schema Server (</w:t>
      </w:r>
      <w:proofErr w:type="spellStart"/>
      <w:r w:rsidR="00EB766D" w:rsidRPr="00EF4AF2">
        <w:t>mrt_rails</w:t>
      </w:r>
      <w:proofErr w:type="spellEnd"/>
      <w:r w:rsidR="00EB766D">
        <w:t>)</w:t>
      </w:r>
      <w:r w:rsidR="00EB766D">
        <w:fldChar w:fldCharType="end"/>
      </w:r>
      <w:r w:rsidR="00EB766D">
        <w:t xml:space="preserve"> </w:t>
      </w:r>
      <w:r>
        <w:t xml:space="preserve">ist das aktuelle Schema der </w:t>
      </w:r>
      <w:proofErr w:type="spellStart"/>
      <w:r>
        <w:t>Rails</w:t>
      </w:r>
      <w:proofErr w:type="spellEnd"/>
      <w:r>
        <w:t xml:space="preserve"> Applikation zu finden.</w:t>
      </w:r>
    </w:p>
    <w:p w14:paraId="3CDE8442" w14:textId="35F751B2" w:rsidR="00C76279" w:rsidRDefault="00C76279" w:rsidP="007D3E52">
      <w:r w:rsidRPr="00C76279">
        <w:rPr>
          <w:b/>
          <w:color w:val="00B050"/>
          <w:u w:val="single"/>
        </w:rPr>
        <w:t>TODO</w:t>
      </w:r>
      <w:r w:rsidR="00911B00">
        <w:t xml:space="preserve"> Klassendiagramm einfügen</w:t>
      </w:r>
    </w:p>
    <w:p w14:paraId="6BA5FC99" w14:textId="77777777" w:rsidR="002F6892" w:rsidRDefault="00AB5823" w:rsidP="00AB5823">
      <w:pPr>
        <w:pStyle w:val="berschrift2"/>
      </w:pPr>
      <w:bookmarkStart w:id="147" w:name="_Toc293321600"/>
      <w:r>
        <w:t xml:space="preserve">Persistenz </w:t>
      </w:r>
      <w:proofErr w:type="spellStart"/>
      <w:r>
        <w:t>Android</w:t>
      </w:r>
      <w:bookmarkEnd w:id="147"/>
      <w:proofErr w:type="spellEnd"/>
    </w:p>
    <w:p w14:paraId="59D870DE" w14:textId="02DD105E"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64BAE542" w:rsidR="00C76279" w:rsidRDefault="00446A73" w:rsidP="009F6239">
      <w:r>
        <w:t>Grundsätzlich werden alle Felder mit der Annotation @</w:t>
      </w:r>
      <w:proofErr w:type="spellStart"/>
      <w:r>
        <w:t>databaseField</w:t>
      </w:r>
      <w:proofErr w:type="spellEnd"/>
      <w:r>
        <w:t xml:space="preserve"> in den Models gespeichert. Für weitere Informationen siehe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35693D">
        <w:fldChar w:fldCharType="begin"/>
      </w:r>
      <w:r w:rsidR="0035693D">
        <w:instrText xml:space="preserve"> REF _Ref293414755 \h </w:instrText>
      </w:r>
      <w:r w:rsidR="0035693D">
        <w:fldChar w:fldCharType="separate"/>
      </w:r>
      <w:r w:rsidR="0035693D">
        <w:t>Models</w:t>
      </w:r>
      <w:r w:rsidR="0035693D">
        <w:fldChar w:fldCharType="end"/>
      </w:r>
      <w:r>
        <w:t>.</w:t>
      </w:r>
    </w:p>
    <w:p w14:paraId="250D2637" w14:textId="77777777" w:rsidR="00783A62" w:rsidRDefault="00783A62" w:rsidP="00783A62">
      <w:r w:rsidRPr="00C76279">
        <w:rPr>
          <w:b/>
          <w:color w:val="00B050"/>
          <w:u w:val="single"/>
        </w:rPr>
        <w:t>TODO</w:t>
      </w:r>
      <w:r>
        <w:t xml:space="preserve"> Klassendiagramm einfügen</w:t>
      </w:r>
    </w:p>
    <w:p w14:paraId="14C32EB2" w14:textId="77777777" w:rsidR="00C76279" w:rsidRDefault="00C76279" w:rsidP="00244E1E">
      <w:bookmarkStart w:id="148" w:name="_GoBack"/>
      <w:bookmarkEnd w:id="148"/>
    </w:p>
    <w:p w14:paraId="25DB8208" w14:textId="711832F6" w:rsidR="00F62AA5" w:rsidRDefault="00F62AA5">
      <w:r>
        <w:br w:type="page"/>
      </w:r>
    </w:p>
    <w:p w14:paraId="5F6ED514" w14:textId="77777777" w:rsidR="00DD5A17" w:rsidRDefault="00DD5A17" w:rsidP="001D1FCF">
      <w:pPr>
        <w:pStyle w:val="berschrift1"/>
      </w:pPr>
      <w:bookmarkStart w:id="149" w:name="_Toc293321601"/>
      <w:r>
        <w:lastRenderedPageBreak/>
        <w:t>Grössen und Leistung</w:t>
      </w:r>
      <w:bookmarkEnd w:id="149"/>
    </w:p>
    <w:p w14:paraId="39F157B4" w14:textId="77777777" w:rsidR="00920FC2" w:rsidRDefault="00920FC2" w:rsidP="00920FC2">
      <w:pPr>
        <w:pStyle w:val="berschrift2"/>
      </w:pPr>
      <w:bookmarkStart w:id="150" w:name="_Toc293321602"/>
      <w:r>
        <w:t>Server</w:t>
      </w:r>
      <w:bookmarkEnd w:id="150"/>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proofErr w:type="spellStart"/>
      <w:r>
        <w:t>Load</w:t>
      </w:r>
      <w:proofErr w:type="spellEnd"/>
      <w:r>
        <w:t xml:space="preserve"> </w:t>
      </w:r>
      <w:proofErr w:type="spellStart"/>
      <w:r>
        <w:t>Balancing</w:t>
      </w:r>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1" w:name="_Toc293321603"/>
      <w:r>
        <w:t>Client</w:t>
      </w:r>
      <w:bookmarkEnd w:id="151"/>
    </w:p>
    <w:p w14:paraId="42DFE9F2" w14:textId="5ABF31A7" w:rsidR="00F17235" w:rsidRDefault="007D0C70" w:rsidP="00CF513E">
      <w:r>
        <w:t xml:space="preserve">Da auf dem </w:t>
      </w:r>
      <w:proofErr w:type="spellStart"/>
      <w:r>
        <w:t>Android</w:t>
      </w:r>
      <w:proofErr w:type="spellEnd"/>
      <w:r>
        <w:t xml:space="preserve"> Client die Stundeneinträge nur zwischengespeichert werden, wären es 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52" w:name="_Toc293321604"/>
      <w:r>
        <w:lastRenderedPageBreak/>
        <w:t>Anhang</w:t>
      </w:r>
      <w:bookmarkEnd w:id="152"/>
    </w:p>
    <w:p w14:paraId="7E2180EA" w14:textId="77777777" w:rsidR="00850B17" w:rsidRDefault="00850B17" w:rsidP="00850B17">
      <w:pPr>
        <w:pStyle w:val="berschrift2"/>
      </w:pPr>
      <w:bookmarkStart w:id="153" w:name="_Ref292107157"/>
      <w:bookmarkStart w:id="154" w:name="_Ref292107175"/>
      <w:bookmarkStart w:id="155" w:name="_Toc293321605"/>
      <w:r>
        <w:t>Architekturentscheide</w:t>
      </w:r>
      <w:bookmarkEnd w:id="153"/>
      <w:bookmarkEnd w:id="154"/>
      <w:bookmarkEnd w:id="155"/>
    </w:p>
    <w:p w14:paraId="7F535F43" w14:textId="650CAFAA" w:rsidR="00866C10" w:rsidRDefault="00866C10" w:rsidP="00866C10">
      <w:pPr>
        <w:pStyle w:val="berschrift3"/>
      </w:pPr>
      <w:bookmarkStart w:id="156" w:name="_Ref293350846"/>
      <w:r>
        <w:t>Starker Server / mobiler Client</w:t>
      </w:r>
      <w:bookmarkEnd w:id="156"/>
      <w:r w:rsidR="00B07809">
        <w:t xml:space="preserve"> / </w:t>
      </w:r>
      <w:r w:rsidR="003A20B8">
        <w:t>vertrauter</w:t>
      </w:r>
      <w:r w:rsidR="00B07809">
        <w:t xml:space="preserve"> Browser</w:t>
      </w:r>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 xml:space="preserve">Für den Client haben wir </w:t>
      </w:r>
      <w:proofErr w:type="spellStart"/>
      <w:r>
        <w:t>Android</w:t>
      </w:r>
      <w:proofErr w:type="spellEnd"/>
      <w:r>
        <w:t xml:space="preserve"> ausgewählt, weil immer mehr Mobiltelefone heute mit dem Betriebssystem </w:t>
      </w:r>
      <w:proofErr w:type="spellStart"/>
      <w:r>
        <w:t>Android</w:t>
      </w:r>
      <w:proofErr w:type="spellEnd"/>
      <w:r>
        <w:t xml:space="preserve"> verkauft werden. Dadurch ist es eine Technologie, die auch in der Zukunft interessant sein wird.</w:t>
      </w:r>
      <w:r w:rsidR="0032291D">
        <w:t xml:space="preserve"> Zudem hat jeder Mitarbeiter sowieso ein Telefon und muss dadurch nicht eine spezielle Hardware kaufen.</w:t>
      </w:r>
    </w:p>
    <w:p w14:paraId="1AFCE2C3" w14:textId="77777777" w:rsidR="00694C53" w:rsidRDefault="00694C53" w:rsidP="00694C53">
      <w:pPr>
        <w:pStyle w:val="berschrift4"/>
      </w:pPr>
      <w:r>
        <w:t>Server</w:t>
      </w:r>
    </w:p>
    <w:p w14:paraId="72941D2A" w14:textId="77777777" w:rsidR="00694C53" w:rsidRDefault="00694C53" w:rsidP="00694C53">
      <w:r>
        <w:t xml:space="preserve">Um schnell einen Server zu entwickeln, haben wir Ruby on </w:t>
      </w:r>
      <w:proofErr w:type="spellStart"/>
      <w:r>
        <w:t>Rails</w:t>
      </w:r>
      <w:proofErr w:type="spellEnd"/>
      <w:r>
        <w:t xml:space="preserve"> gewählt.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6CB806D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0B89A101" w:rsidR="00F01E45" w:rsidRDefault="00F01E45" w:rsidP="00F01E45">
      <w:r>
        <w:t xml:space="preserve">HTTP / HTTPS ist ein sehr einfaches Protokoll, das von verschiedensten Geräten und 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7" w:name="_Ref290464196"/>
      <w:bookmarkStart w:id="158" w:name="_Toc293321606"/>
      <w:r>
        <w:t>Datenspeicherung / ORM</w:t>
      </w:r>
      <w:bookmarkEnd w:id="157"/>
      <w:bookmarkEnd w:id="158"/>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lastRenderedPageBreak/>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proofErr w:type="spellStart"/>
      <w:r>
        <w:t>Facade</w:t>
      </w:r>
      <w:proofErr w:type="spellEnd"/>
      <w:r>
        <w:t xml:space="preserve"> für weniger Kopplung im </w:t>
      </w:r>
      <w:proofErr w:type="spellStart"/>
      <w:r>
        <w:t>Android</w:t>
      </w:r>
      <w:proofErr w:type="spellEnd"/>
    </w:p>
    <w:p w14:paraId="531CE5B0" w14:textId="5705F9D7" w:rsidR="008E0E00" w:rsidRDefault="008E0E00" w:rsidP="008E0E00">
      <w:r>
        <w:t xml:space="preserve">Die Architektur der </w:t>
      </w:r>
      <w:proofErr w:type="spellStart"/>
      <w:r>
        <w:t>Android</w:t>
      </w:r>
      <w:proofErr w:type="spellEnd"/>
      <w:r>
        <w:t xml:space="preserve"> Applikation zeigt viele gleiche Abhängigkeiten der Service- und </w:t>
      </w:r>
      <w:proofErr w:type="spellStart"/>
      <w:r>
        <w:t>Activity</w:t>
      </w:r>
      <w:proofErr w:type="spellEnd"/>
      <w:r>
        <w:t xml:space="preserve">-Packages auf die Model-, Database- und Network-Packages (siehe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7E1711">
        <w:fldChar w:fldCharType="begin"/>
      </w:r>
      <w:r w:rsidR="007E1711">
        <w:instrText xml:space="preserve"> REF _Ref293409875 \h </w:instrText>
      </w:r>
      <w:r w:rsidR="007E1711">
        <w:fldChar w:fldCharType="separate"/>
      </w:r>
      <w:r w:rsidR="007E1711">
        <w:t xml:space="preserve">Logische Sicht </w:t>
      </w:r>
      <w:proofErr w:type="spellStart"/>
      <w:r w:rsidR="007E1711">
        <w:t>Android</w:t>
      </w:r>
      <w:proofErr w:type="spellEnd"/>
      <w:r w:rsidR="007E1711">
        <w:t xml:space="preserve"> (</w:t>
      </w:r>
      <w:proofErr w:type="spellStart"/>
      <w:r w:rsidR="007E1711">
        <w:t>mrt_android</w:t>
      </w:r>
      <w:proofErr w:type="spellEnd"/>
      <w:r w:rsidR="007E1711">
        <w:t>)</w:t>
      </w:r>
      <w:r w:rsidR="007E1711">
        <w:fldChar w:fldCharType="end"/>
      </w:r>
      <w:r w:rsidR="007E1711">
        <w:t xml:space="preserve">). </w:t>
      </w:r>
      <w:r>
        <w:t xml:space="preserve">Der Einsatz eines </w:t>
      </w:r>
      <w:proofErr w:type="spellStart"/>
      <w:r>
        <w:t>Facade</w:t>
      </w:r>
      <w:proofErr w:type="spellEnd"/>
      <w:r w:rsidR="00F4046F">
        <w:t xml:space="preserve"> P</w:t>
      </w:r>
      <w:r>
        <w:t xml:space="preserve">attern wäre also naheliegend gewesen; die Abhängigkeiten werden gebündelt was in </w:t>
      </w:r>
      <w:r w:rsidR="00F4046F">
        <w:t>weniger Kopplung</w:t>
      </w:r>
      <w:r>
        <w:t xml:space="preserve"> resultiert. Der entscheidende Nachteil wäre allerdings die Notwendigkeit einer weiteren Schicht in der ohnehin schon stark fragmentierten Architektur. Der Einsatz einer </w:t>
      </w:r>
      <w:proofErr w:type="spellStart"/>
      <w:r>
        <w:t>Facade</w:t>
      </w:r>
      <w:proofErr w:type="spellEnd"/>
      <w:r>
        <w:t xml:space="preserv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59" w:name="_Ref293424521"/>
      <w:r>
        <w:t>Schema Server (</w:t>
      </w:r>
      <w:proofErr w:type="spellStart"/>
      <w:r w:rsidRPr="00EF4AF2">
        <w:t>mrt_rails</w:t>
      </w:r>
      <w:proofErr w:type="spellEnd"/>
      <w:r>
        <w:t>)</w:t>
      </w:r>
      <w:bookmarkEnd w:id="159"/>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Note that this </w:t>
      </w:r>
      <w:proofErr w:type="spellStart"/>
      <w:r w:rsidRPr="00EF4AF2">
        <w:rPr>
          <w:rFonts w:ascii="Courier New" w:hAnsi="Courier New" w:cs="Courier New"/>
          <w:i/>
          <w:iCs/>
          <w:color w:val="3F7F5F"/>
          <w:sz w:val="16"/>
          <w:szCs w:val="16"/>
          <w:lang w:val="en-GB"/>
        </w:rPr>
        <w:t>schema.rb</w:t>
      </w:r>
      <w:proofErr w:type="spellEnd"/>
      <w:r w:rsidRPr="00EF4AF2">
        <w:rPr>
          <w:rFonts w:ascii="Courier New" w:hAnsi="Courier New" w:cs="Courier New"/>
          <w:i/>
          <w:iCs/>
          <w:color w:val="3F7F5F"/>
          <w:sz w:val="16"/>
          <w:szCs w:val="16"/>
          <w:lang w:val="en-GB"/>
        </w:rPr>
        <w:t xml:space="preserve">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xml:space="preserve">, you should be using </w:t>
      </w:r>
      <w:proofErr w:type="spellStart"/>
      <w:r w:rsidRPr="00EF4AF2">
        <w:rPr>
          <w:rFonts w:ascii="Courier New" w:hAnsi="Courier New" w:cs="Courier New"/>
          <w:i/>
          <w:iCs/>
          <w:color w:val="3F7F5F"/>
          <w:sz w:val="16"/>
          <w:szCs w:val="16"/>
          <w:lang w:val="en-GB"/>
        </w:rPr>
        <w:t>db:schema:load</w:t>
      </w:r>
      <w:proofErr w:type="spellEnd"/>
      <w:r w:rsidRPr="00EF4AF2">
        <w:rPr>
          <w:rFonts w:ascii="Courier New" w:hAnsi="Courier New" w:cs="Courier New"/>
          <w:i/>
          <w:iCs/>
          <w:color w:val="3F7F5F"/>
          <w:sz w:val="16"/>
          <w:szCs w:val="16"/>
          <w:lang w:val="en-GB"/>
        </w:rPr>
        <w:t>,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roofErr w:type="spellStart"/>
      <w:r w:rsidRPr="00EF4AF2">
        <w:rPr>
          <w:rFonts w:ascii="Courier New" w:hAnsi="Courier New" w:cs="Courier New"/>
          <w:color w:val="000000"/>
          <w:sz w:val="16"/>
          <w:szCs w:val="16"/>
          <w:lang w:val="en-GB"/>
        </w:rPr>
        <w:t>ActiveRecord</w:t>
      </w:r>
      <w:proofErr w:type="spellEnd"/>
      <w:r w:rsidRPr="00EF4AF2">
        <w:rPr>
          <w:rFonts w:ascii="Courier New" w:hAnsi="Courier New" w:cs="Courier New"/>
          <w:color w:val="000000"/>
          <w:sz w:val="16"/>
          <w:szCs w:val="16"/>
          <w:lang w:val="en-GB"/>
        </w:rPr>
        <w:t>:</w:t>
      </w:r>
      <w:proofErr w:type="gramStart"/>
      <w:r w:rsidRPr="00EF4AF2">
        <w:rPr>
          <w:rFonts w:ascii="Courier New" w:hAnsi="Courier New" w:cs="Courier New"/>
          <w:color w:val="000000"/>
          <w:sz w:val="16"/>
          <w:szCs w:val="16"/>
          <w:lang w:val="en-GB"/>
        </w:rPr>
        <w:t>:</w:t>
      </w:r>
      <w:proofErr w:type="spellStart"/>
      <w:r w:rsidRPr="00EF4AF2">
        <w:rPr>
          <w:rFonts w:ascii="Courier New" w:hAnsi="Courier New" w:cs="Courier New"/>
          <w:color w:val="000000"/>
          <w:sz w:val="16"/>
          <w:szCs w:val="16"/>
          <w:lang w:val="en-GB"/>
        </w:rPr>
        <w:t>Schema.define</w:t>
      </w:r>
      <w:proofErr w:type="spellEnd"/>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applied_materials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deleted_at</w:t>
      </w:r>
      <w:proofErr w:type="spellEnd"/>
      <w:r w:rsidRPr="00EF4AF2">
        <w:rPr>
          <w:rFonts w:ascii="Courier New" w:hAnsi="Courier New" w:cs="Courier New"/>
          <w:color w:val="2A00FF"/>
          <w:sz w:val="16"/>
          <w:szCs w:val="16"/>
          <w:lang w:val="en-GB"/>
        </w:rPr>
        <w: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gps_positions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catalog_number</w:t>
      </w:r>
      <w:proofErr w:type="spellEnd"/>
      <w:r w:rsidRPr="00EF4AF2">
        <w:rPr>
          <w:rFonts w:ascii="Courier New" w:hAnsi="Courier New" w:cs="Courier New"/>
          <w:color w:val="2A00FF"/>
          <w:sz w:val="16"/>
          <w:szCs w:val="16"/>
          <w:lang w:val="en-GB"/>
        </w:rPr>
        <w:t>"</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time_entries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user_id</w:t>
      </w:r>
      <w:proofErr w:type="spellEnd"/>
      <w:r w:rsidRPr="00EF4AF2">
        <w:rPr>
          <w:rFonts w:ascii="Courier New" w:hAnsi="Courier New" w:cs="Courier New"/>
          <w:color w:val="2A00FF"/>
          <w:sz w:val="16"/>
          <w:szCs w:val="16"/>
          <w:lang w:val="en-GB"/>
        </w:rPr>
        <w:t>"</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hashcode</w:t>
      </w:r>
      <w:proofErr w:type="spellEnd"/>
      <w:r w:rsidRPr="00EF4AF2">
        <w:rPr>
          <w:rFonts w:ascii="Courier New" w:hAnsi="Courier New" w:cs="Courier New"/>
          <w:color w:val="2A00FF"/>
          <w:sz w:val="16"/>
          <w:szCs w:val="16"/>
          <w:lang w:val="en-GB"/>
        </w:rPr>
        <w:t>"</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time_start</w:t>
      </w:r>
      <w:proofErr w:type="spellEnd"/>
      <w:r w:rsidRPr="00EF4AF2">
        <w:rPr>
          <w:rFonts w:ascii="Courier New" w:hAnsi="Courier New" w:cs="Courier New"/>
          <w:color w:val="2A00FF"/>
          <w:sz w:val="16"/>
          <w:szCs w:val="16"/>
          <w:lang w:val="en-GB"/>
        </w:rPr>
        <w: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time_stop</w:t>
      </w:r>
      <w:proofErr w:type="spellEnd"/>
      <w:r w:rsidRPr="00EF4AF2">
        <w:rPr>
          <w:rFonts w:ascii="Courier New" w:hAnsi="Courier New" w:cs="Courier New"/>
          <w:color w:val="2A00FF"/>
          <w:sz w:val="16"/>
          <w:szCs w:val="16"/>
          <w:lang w:val="en-GB"/>
        </w:rPr>
        <w:t>"</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0CA58EE"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rPr>
        <w:t>t.string</w:t>
      </w:r>
      <w:proofErr w:type="spellEnd"/>
      <w:r w:rsidRPr="00EF4AF2">
        <w:rPr>
          <w:rFonts w:ascii="Courier New" w:hAnsi="Courier New" w:cs="Courier New"/>
          <w:color w:val="000000"/>
          <w:sz w:val="16"/>
          <w:szCs w:val="16"/>
        </w:rPr>
        <w:t xml:space="preserve">   </w:t>
      </w:r>
      <w:r w:rsidRPr="00EF4AF2">
        <w:rPr>
          <w:rFonts w:ascii="Courier New" w:hAnsi="Courier New" w:cs="Courier New"/>
          <w:color w:val="2A00FF"/>
          <w:sz w:val="16"/>
          <w:szCs w:val="16"/>
        </w:rPr>
        <w:t>"</w:t>
      </w:r>
      <w:proofErr w:type="spellStart"/>
      <w:r w:rsidRPr="00EF4AF2">
        <w:rPr>
          <w:rFonts w:ascii="Courier New" w:hAnsi="Courier New" w:cs="Courier New"/>
          <w:color w:val="2A00FF"/>
          <w:sz w:val="16"/>
          <w:szCs w:val="16"/>
        </w:rPr>
        <w:t>description</w:t>
      </w:r>
      <w:proofErr w:type="spellEnd"/>
      <w:r w:rsidRPr="00EF4AF2">
        <w:rPr>
          <w:rFonts w:ascii="Courier New" w:hAnsi="Courier New" w:cs="Courier New"/>
          <w:color w:val="2A00FF"/>
          <w:sz w:val="16"/>
          <w:szCs w:val="16"/>
        </w:rPr>
        <w:t>"</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encrypted_password</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remember_created_at</w:t>
      </w:r>
      <w:proofErr w:type="spellEnd"/>
      <w:r w:rsidRPr="00EF4AF2">
        <w:rPr>
          <w:rFonts w:ascii="Courier New" w:hAnsi="Courier New" w:cs="Courier New"/>
          <w:color w:val="2A00FF"/>
          <w:sz w:val="16"/>
          <w:szCs w:val="16"/>
          <w:lang w:val="en-GB"/>
        </w:rPr>
        <w: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password_salt</w:t>
      </w:r>
      <w:proofErr w:type="spellEnd"/>
      <w:r w:rsidRPr="00EF4AF2">
        <w:rPr>
          <w:rFonts w:ascii="Courier New" w:hAnsi="Courier New" w:cs="Courier New"/>
          <w:color w:val="2A00FF"/>
          <w:sz w:val="16"/>
          <w:szCs w:val="16"/>
          <w:lang w:val="en-GB"/>
        </w:rPr>
        <w: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add_index</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index_users_on_email</w:t>
      </w:r>
      <w:proofErr w:type="spellEnd"/>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0" w:name="_Auszug_Fehlerbericht_per"/>
      <w:bookmarkStart w:id="161" w:name="_Ref293200551"/>
      <w:bookmarkStart w:id="162" w:name="_Ref293200560"/>
      <w:bookmarkStart w:id="163" w:name="_Toc293321607"/>
      <w:bookmarkEnd w:id="160"/>
      <w:r>
        <w:t xml:space="preserve">Auszug Fehlerbericht per Mail von </w:t>
      </w:r>
      <w:proofErr w:type="spellStart"/>
      <w:r>
        <w:t>Rails</w:t>
      </w:r>
      <w:bookmarkEnd w:id="161"/>
      <w:bookmarkEnd w:id="162"/>
      <w:bookmarkEnd w:id="163"/>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w:t>
      </w:r>
      <w:r w:rsidRPr="00581811">
        <w:rPr>
          <w:rFonts w:ascii="Consolas" w:hAnsi="Consolas" w:cs="Consolas"/>
          <w:sz w:val="14"/>
          <w:lang w:val="en-US"/>
        </w:rPr>
        <w:lastRenderedPageBreak/>
        <w:t>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36FF9" w:rsidRDefault="00B167E3" w:rsidP="00B167E3">
      <w:pPr>
        <w:rPr>
          <w:rFonts w:ascii="Consolas" w:hAnsi="Consolas" w:cs="Consolas"/>
          <w:sz w:val="14"/>
        </w:rPr>
      </w:pPr>
      <w:r w:rsidRPr="00581811">
        <w:rPr>
          <w:rFonts w:ascii="Consolas" w:hAnsi="Consolas" w:cs="Consolas"/>
          <w:sz w:val="14"/>
          <w:lang w:val="en-US"/>
        </w:rPr>
        <w:t xml:space="preserve"> </w:t>
      </w:r>
      <w:r w:rsidRPr="00B36FF9">
        <w:rPr>
          <w:rFonts w:ascii="Consolas" w:hAnsi="Consolas" w:cs="Consolas"/>
          <w:sz w:val="14"/>
        </w:rPr>
        <w:t xml:space="preserve">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`__send__'</w:t>
      </w:r>
    </w:p>
    <w:p w14:paraId="780C60D6"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w:t>
      </w:r>
      <w:proofErr w:type="spellStart"/>
      <w:r w:rsidRPr="00B36FF9">
        <w:rPr>
          <w:rFonts w:ascii="Consolas" w:hAnsi="Consolas" w:cs="Consolas"/>
          <w:sz w:val="14"/>
        </w:rPr>
        <w:t>main_loop</w:t>
      </w:r>
      <w:proofErr w:type="spellEnd"/>
      <w:r w:rsidRPr="00B36FF9">
        <w:rPr>
          <w:rFonts w:ascii="Consolas" w:hAnsi="Consolas" w:cs="Consolas"/>
          <w:sz w:val="14"/>
        </w:rPr>
        <w:t>'</w:t>
      </w:r>
    </w:p>
    <w:p w14:paraId="0DEBF22C"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/abstract_server.rb:196:in `</w:t>
      </w:r>
      <w:proofErr w:type="spellStart"/>
      <w:r w:rsidRPr="00B36FF9">
        <w:rPr>
          <w:rFonts w:ascii="Consolas" w:hAnsi="Consolas" w:cs="Consolas"/>
          <w:sz w:val="14"/>
        </w:rPr>
        <w:t>start_synchronously</w:t>
      </w:r>
      <w:proofErr w:type="spellEnd"/>
      <w:r w:rsidRPr="00B36FF9">
        <w:rPr>
          <w:rFonts w:ascii="Consolas" w:hAnsi="Consolas" w:cs="Consolas"/>
          <w:sz w:val="14"/>
        </w:rPr>
        <w:t>'</w:t>
      </w:r>
    </w:p>
    <w:p w14:paraId="40792312" w14:textId="2FB64259" w:rsidR="0040084D" w:rsidRDefault="00B167E3" w:rsidP="00B167E3">
      <w:pPr>
        <w:rPr>
          <w:rFonts w:ascii="Consolas" w:hAnsi="Consolas" w:cs="Consolas"/>
          <w:sz w:val="14"/>
        </w:rPr>
      </w:pPr>
      <w:r w:rsidRPr="00B36FF9">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1448E6" w14:textId="77777777" w:rsidR="000A4EB4" w:rsidRDefault="000A4EB4" w:rsidP="008F2373">
      <w:pPr>
        <w:spacing w:after="0"/>
      </w:pPr>
      <w:r>
        <w:separator/>
      </w:r>
    </w:p>
  </w:endnote>
  <w:endnote w:type="continuationSeparator" w:id="0">
    <w:p w14:paraId="01B3D7D6" w14:textId="77777777" w:rsidR="000A4EB4" w:rsidRDefault="000A4EB4" w:rsidP="008F2373">
      <w:pPr>
        <w:spacing w:after="0"/>
      </w:pPr>
      <w:r>
        <w:continuationSeparator/>
      </w:r>
    </w:p>
  </w:endnote>
  <w:endnote w:type="continuationNotice" w:id="1">
    <w:p w14:paraId="23A2803D" w14:textId="77777777" w:rsidR="000A4EB4" w:rsidRDefault="000A4EB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6D08D9" w:rsidRDefault="006D08D9"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783A62" w:rsidRPr="00783A62">
      <w:rPr>
        <w:b/>
        <w:noProof/>
        <w:lang w:val="de-DE"/>
      </w:rPr>
      <w:t>43</w:t>
    </w:r>
    <w:r>
      <w:rPr>
        <w:b/>
      </w:rPr>
      <w:fldChar w:fldCharType="end"/>
    </w:r>
    <w:r>
      <w:rPr>
        <w:lang w:val="de-DE"/>
      </w:rPr>
      <w:t xml:space="preserve"> von </w:t>
    </w:r>
    <w:fldSimple w:instr="NUMPAGES  \* Arabic  \* MERGEFORMAT">
      <w:r w:rsidR="00783A62" w:rsidRPr="00783A62">
        <w:rPr>
          <w:b/>
          <w:noProof/>
          <w:lang w:val="de-DE"/>
        </w:rPr>
        <w:t>52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20D708" w14:textId="77777777" w:rsidR="000A4EB4" w:rsidRDefault="000A4EB4" w:rsidP="008F2373">
      <w:pPr>
        <w:spacing w:after="0"/>
      </w:pPr>
      <w:r>
        <w:separator/>
      </w:r>
    </w:p>
  </w:footnote>
  <w:footnote w:type="continuationSeparator" w:id="0">
    <w:p w14:paraId="63A1B4D5" w14:textId="77777777" w:rsidR="000A4EB4" w:rsidRDefault="000A4EB4" w:rsidP="008F2373">
      <w:pPr>
        <w:spacing w:after="0"/>
      </w:pPr>
      <w:r>
        <w:continuationSeparator/>
      </w:r>
    </w:p>
  </w:footnote>
  <w:footnote w:type="continuationNotice" w:id="1">
    <w:p w14:paraId="0848B152" w14:textId="77777777" w:rsidR="000A4EB4" w:rsidRDefault="000A4EB4">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6D08D9" w:rsidRDefault="006D08D9">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584C"/>
    <w:rsid w:val="00085861"/>
    <w:rsid w:val="000917F6"/>
    <w:rsid w:val="000925F6"/>
    <w:rsid w:val="000947C5"/>
    <w:rsid w:val="00096891"/>
    <w:rsid w:val="00097AB6"/>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7632"/>
    <w:rsid w:val="0031150D"/>
    <w:rsid w:val="003137AB"/>
    <w:rsid w:val="00317D35"/>
    <w:rsid w:val="003218D9"/>
    <w:rsid w:val="0032291D"/>
    <w:rsid w:val="00322D2A"/>
    <w:rsid w:val="00326F5B"/>
    <w:rsid w:val="003302C7"/>
    <w:rsid w:val="00330B46"/>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2796"/>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25649"/>
    <w:rsid w:val="00431C0C"/>
    <w:rsid w:val="00432583"/>
    <w:rsid w:val="00434B74"/>
    <w:rsid w:val="00435B28"/>
    <w:rsid w:val="0044510B"/>
    <w:rsid w:val="00445B7A"/>
    <w:rsid w:val="00445D55"/>
    <w:rsid w:val="00446A73"/>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1F18"/>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507"/>
    <w:rsid w:val="006C7D8C"/>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3A62"/>
    <w:rsid w:val="00784F79"/>
    <w:rsid w:val="00786E1C"/>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5982"/>
    <w:rsid w:val="009B674B"/>
    <w:rsid w:val="009B7C21"/>
    <w:rsid w:val="009C040E"/>
    <w:rsid w:val="009C202A"/>
    <w:rsid w:val="009C250A"/>
    <w:rsid w:val="009C5723"/>
    <w:rsid w:val="009D7E78"/>
    <w:rsid w:val="009E1696"/>
    <w:rsid w:val="009E49AC"/>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611DF"/>
    <w:rsid w:val="00A64407"/>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3B8"/>
    <w:rsid w:val="00B07809"/>
    <w:rsid w:val="00B07FB8"/>
    <w:rsid w:val="00B10239"/>
    <w:rsid w:val="00B10334"/>
    <w:rsid w:val="00B10E0E"/>
    <w:rsid w:val="00B119E9"/>
    <w:rsid w:val="00B131DE"/>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A59E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39CA"/>
    <w:rsid w:val="00F7422D"/>
    <w:rsid w:val="00F74E09"/>
    <w:rsid w:val="00F77C5B"/>
    <w:rsid w:val="00F804FE"/>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6FEF2-E0E8-47FE-8A15-01B2A39222DE}">
  <ds:schemaRefs>
    <ds:schemaRef ds:uri="http://schemas.openxmlformats.org/officeDocument/2006/bibliography"/>
  </ds:schemaRefs>
</ds:datastoreItem>
</file>

<file path=customXml/itemProps2.xml><?xml version="1.0" encoding="utf-8"?>
<ds:datastoreItem xmlns:ds="http://schemas.openxmlformats.org/officeDocument/2006/customXml" ds:itemID="{D21B9F82-C6F5-43F8-A1B8-195A03126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53</Pages>
  <Words>11966</Words>
  <Characters>75393</Characters>
  <Application>Microsoft Office Word</Application>
  <DocSecurity>0</DocSecurity>
  <Lines>628</Lines>
  <Paragraphs>174</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87185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365</cp:revision>
  <cp:lastPrinted>2011-04-11T21:40:00Z</cp:lastPrinted>
  <dcterms:created xsi:type="dcterms:W3CDTF">2011-03-28T11:58:00Z</dcterms:created>
  <dcterms:modified xsi:type="dcterms:W3CDTF">2011-05-17T17:40:00Z</dcterms:modified>
</cp:coreProperties>
</file>
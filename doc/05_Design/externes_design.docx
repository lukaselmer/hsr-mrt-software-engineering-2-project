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F34BC9">
                  <w:rPr>
                    <w:noProof/>
                    <w:color w:val="4F81BD" w:themeColor="accent1"/>
                  </w:rPr>
                  <w:t>30.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064253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6029F" w:rsidP="00C6029F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Externes Design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C6029F" w:rsidP="00C6029F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05BCC61A" wp14:editId="360874CA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3478333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3478334"/>
      <w:r>
        <w:t>Änderungsgeschichte</w:t>
      </w:r>
      <w:bookmarkEnd w:id="1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256C45" w:rsidRPr="00F9181E" w:rsidTr="00D17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256C45" w:rsidRPr="008769B2" w:rsidRDefault="00256C45" w:rsidP="00D17A5C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56C45" w:rsidP="00256C45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4674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230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</w:t>
            </w:r>
          </w:p>
        </w:tc>
      </w:tr>
    </w:tbl>
    <w:bookmarkStart w:id="2" w:name="_Toc293478335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1F70C2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3478333" w:history="1">
            <w:r w:rsidR="001F70C2" w:rsidRPr="002A2EF2">
              <w:rPr>
                <w:rStyle w:val="Hyperlink"/>
                <w:noProof/>
              </w:rPr>
              <w:t>1</w:t>
            </w:r>
            <w:r w:rsidR="001F70C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Dokumentinformationen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_Toc293478333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4" w:history="1">
            <w:r w:rsidR="001F70C2" w:rsidRPr="002A2EF2">
              <w:rPr>
                <w:rStyle w:val="Hyperlink"/>
                <w:noProof/>
              </w:rPr>
              <w:t>1.1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Änderungsgeschichte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_Toc293478334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5" w:history="1">
            <w:r w:rsidR="001F70C2" w:rsidRPr="002A2EF2">
              <w:rPr>
                <w:rStyle w:val="Hyperlink"/>
                <w:noProof/>
              </w:rPr>
              <w:t>1.2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  <w:lang w:val="de-DE"/>
              </w:rPr>
              <w:t>Inhaltsverzeichnis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_Toc293478335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6" w:history="1">
            <w:r w:rsidR="001F70C2" w:rsidRPr="002A2EF2">
              <w:rPr>
                <w:rStyle w:val="Hyperlink"/>
                <w:noProof/>
              </w:rPr>
              <w:t>1.3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Abbildungsverzeichnis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_Toc293478336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2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478337" w:history="1">
            <w:r w:rsidR="001F70C2" w:rsidRPr="002A2EF2">
              <w:rPr>
                <w:rStyle w:val="Hyperlink"/>
                <w:noProof/>
              </w:rPr>
              <w:t>2</w:t>
            </w:r>
            <w:r w:rsidR="001F70C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Einleitung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_Toc293478337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8" w:history="1">
            <w:r w:rsidR="001F70C2" w:rsidRPr="002A2EF2">
              <w:rPr>
                <w:rStyle w:val="Hyperlink"/>
                <w:noProof/>
              </w:rPr>
              <w:t>2.1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Zweck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_Toc293478338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9" w:history="1">
            <w:r w:rsidR="001F70C2" w:rsidRPr="002A2EF2">
              <w:rPr>
                <w:rStyle w:val="Hyperlink"/>
                <w:noProof/>
              </w:rPr>
              <w:t>2.2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Gültigkeitsbereich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_Toc293478339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0" w:history="1">
            <w:r w:rsidR="001F70C2" w:rsidRPr="002A2EF2">
              <w:rPr>
                <w:rStyle w:val="Hyperlink"/>
                <w:noProof/>
              </w:rPr>
              <w:t>2.3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Definitionen und Abkürzungen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_Toc293478340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1" w:history="1">
            <w:r w:rsidR="001F70C2" w:rsidRPr="002A2EF2">
              <w:rPr>
                <w:rStyle w:val="Hyperlink"/>
                <w:noProof/>
              </w:rPr>
              <w:t>2.4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Referenzen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_Toc293478341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478342" w:history="1">
            <w:r w:rsidR="001F70C2" w:rsidRPr="002A2EF2">
              <w:rPr>
                <w:rStyle w:val="Hyperlink"/>
                <w:noProof/>
              </w:rPr>
              <w:t>3</w:t>
            </w:r>
            <w:r w:rsidR="001F70C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Externes Design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_Toc293478342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4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3" w:history="1">
            <w:r w:rsidR="001F70C2" w:rsidRPr="002A2EF2">
              <w:rPr>
                <w:rStyle w:val="Hyperlink"/>
                <w:noProof/>
              </w:rPr>
              <w:t>3.1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Server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_Toc293478343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4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4" w:history="1">
            <w:r w:rsidR="001F70C2" w:rsidRPr="002A2EF2">
              <w:rPr>
                <w:rStyle w:val="Hyperlink"/>
                <w:noProof/>
              </w:rPr>
              <w:t>3.1.1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Navigation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_Toc293478344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4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5" w:history="1">
            <w:r w:rsidR="001F70C2" w:rsidRPr="002A2EF2">
              <w:rPr>
                <w:rStyle w:val="Hyperlink"/>
                <w:noProof/>
              </w:rPr>
              <w:t>3.1.2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Mock-ups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_Toc293478345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5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6" w:history="1">
            <w:r w:rsidR="001F70C2" w:rsidRPr="002A2EF2">
              <w:rPr>
                <w:rStyle w:val="Hyperlink"/>
                <w:noProof/>
              </w:rPr>
              <w:t>3.1.3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User Interface Design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_Toc293478346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6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7" w:history="1">
            <w:r w:rsidR="001F70C2" w:rsidRPr="002A2EF2">
              <w:rPr>
                <w:rStyle w:val="Hyperlink"/>
                <w:noProof/>
              </w:rPr>
              <w:t>3.2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Client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_Toc293478347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9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8" w:history="1">
            <w:r w:rsidR="001F70C2" w:rsidRPr="002A2EF2">
              <w:rPr>
                <w:rStyle w:val="Hyperlink"/>
                <w:noProof/>
              </w:rPr>
              <w:t>3.2.1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Navigation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_Toc293478348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9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9" w:history="1">
            <w:r w:rsidR="001F70C2" w:rsidRPr="002A2EF2">
              <w:rPr>
                <w:rStyle w:val="Hyperlink"/>
                <w:noProof/>
              </w:rPr>
              <w:t>3.2.2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Mock-ups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_Toc293478349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9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064253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50" w:history="1">
            <w:r w:rsidR="001F70C2" w:rsidRPr="002A2EF2">
              <w:rPr>
                <w:rStyle w:val="Hyperlink"/>
                <w:noProof/>
              </w:rPr>
              <w:t>3.2.3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User Interface Design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_Toc293478350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10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322AD" w:rsidRDefault="00C322AD">
      <w:pPr>
        <w:rPr>
          <w:spacing w:val="15"/>
          <w:sz w:val="22"/>
          <w:szCs w:val="22"/>
        </w:rPr>
      </w:pPr>
      <w:r>
        <w:br w:type="page"/>
      </w:r>
    </w:p>
    <w:p w:rsidR="0080229C" w:rsidRDefault="0080229C" w:rsidP="0080229C">
      <w:pPr>
        <w:pStyle w:val="berschrift2"/>
      </w:pPr>
      <w:bookmarkStart w:id="3" w:name="_Toc293478336"/>
      <w:r>
        <w:lastRenderedPageBreak/>
        <w:t>Abbildungsverzeichnis</w:t>
      </w:r>
      <w:bookmarkEnd w:id="3"/>
    </w:p>
    <w:p w:rsidR="00B5053D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3478357" w:history="1">
        <w:r w:rsidR="00B5053D" w:rsidRPr="00EB739A">
          <w:rPr>
            <w:rStyle w:val="Hyperlink"/>
            <w:noProof/>
          </w:rPr>
          <w:t>Abbildung 1 - Übersicht Stundeneinträge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_Toc293478357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5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3478358" w:history="1">
        <w:r w:rsidR="00B5053D" w:rsidRPr="00EB739A">
          <w:rPr>
            <w:rStyle w:val="Hyperlink"/>
            <w:noProof/>
          </w:rPr>
          <w:t>Abbildung 2 - Stundeneinträge einem Auftrag hinzufügen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_Toc293478358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5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3478359" w:history="1">
        <w:r w:rsidR="00B5053D" w:rsidRPr="00EB739A">
          <w:rPr>
            <w:rStyle w:val="Hyperlink"/>
            <w:noProof/>
          </w:rPr>
          <w:t>Abbildung 3 - Neuen Auftrag erstellen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_Toc293478359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5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3478360" w:history="1">
        <w:r w:rsidR="00B5053D" w:rsidRPr="00EB739A">
          <w:rPr>
            <w:rStyle w:val="Hyperlink"/>
            <w:noProof/>
          </w:rPr>
          <w:t>Abbildung 4 - Rapport-Generierung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_Toc293478360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6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1" w:history="1">
        <w:r w:rsidR="00B5053D" w:rsidRPr="00EB739A">
          <w:rPr>
            <w:rStyle w:val="Hyperlink"/>
            <w:noProof/>
          </w:rPr>
          <w:t>Abbildung 5 - Benutzeranmeldung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_Toc293478361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6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2" w:history="1">
        <w:r w:rsidR="00B5053D" w:rsidRPr="00EB739A">
          <w:rPr>
            <w:rStyle w:val="Hyperlink"/>
            <w:noProof/>
          </w:rPr>
          <w:t>Abbildung 6 - Übersicht Adressen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_Toc293478362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6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3" w:history="1">
        <w:r w:rsidR="00B5053D" w:rsidRPr="00EB739A">
          <w:rPr>
            <w:rStyle w:val="Hyperlink"/>
            <w:noProof/>
          </w:rPr>
          <w:t>Abbildung 7 - Übersicht Aufträge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_Toc293478363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7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4" w:history="1">
        <w:r w:rsidR="00B5053D" w:rsidRPr="00EB739A">
          <w:rPr>
            <w:rStyle w:val="Hyperlink"/>
            <w:noProof/>
          </w:rPr>
          <w:t>Abbildung 8 - Übersicht Benutzer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_Toc293478364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7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5" w:history="1">
        <w:r w:rsidR="00B5053D" w:rsidRPr="00EB739A">
          <w:rPr>
            <w:rStyle w:val="Hyperlink"/>
            <w:noProof/>
          </w:rPr>
          <w:t>Abbildung 9 - Übersicht Kunden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_Toc293478365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7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6" w:history="1">
        <w:r w:rsidR="00B5053D" w:rsidRPr="00EB739A">
          <w:rPr>
            <w:rStyle w:val="Hyperlink"/>
            <w:noProof/>
          </w:rPr>
          <w:t>Abbildung 10 - Übersicht Stundeneinträge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_Toc293478366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8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7" w:history="1">
        <w:r w:rsidR="00B5053D" w:rsidRPr="00EB739A">
          <w:rPr>
            <w:rStyle w:val="Hyperlink"/>
            <w:noProof/>
          </w:rPr>
          <w:t>Abbildung 11 - Übersicht Materialien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_Toc293478367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8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8" w:history="1">
        <w:r w:rsidR="00B5053D" w:rsidRPr="00EB739A">
          <w:rPr>
            <w:rStyle w:val="Hyperlink"/>
            <w:noProof/>
          </w:rPr>
          <w:t>Abbildung 12 - Übersicht Stundeneintragstypen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_Toc293478368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8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3478369" w:history="1">
        <w:r w:rsidR="00B5053D" w:rsidRPr="00EB739A">
          <w:rPr>
            <w:rStyle w:val="Hyperlink"/>
            <w:noProof/>
          </w:rPr>
          <w:t>Abbildung 13 - Hauptfenster vor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_Toc293478369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9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3478370" w:history="1">
        <w:r w:rsidR="00B5053D" w:rsidRPr="00EB739A">
          <w:rPr>
            <w:rStyle w:val="Hyperlink"/>
            <w:noProof/>
          </w:rPr>
          <w:t>Abbildung 14 - Hauptfenster während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_Toc293478370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9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3478371" w:history="1">
        <w:r w:rsidR="00B5053D" w:rsidRPr="00EB739A">
          <w:rPr>
            <w:rStyle w:val="Hyperlink"/>
            <w:noProof/>
          </w:rPr>
          <w:t>Abbildung 15 - Anmeldefenster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_Toc293478371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10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3478372" w:history="1">
        <w:r w:rsidR="00B5053D" w:rsidRPr="00EB739A">
          <w:rPr>
            <w:rStyle w:val="Hyperlink"/>
            <w:noProof/>
          </w:rPr>
          <w:t>Abbildung 16 - Hauptfenster vor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_Toc293478372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10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3478373" w:history="1">
        <w:r w:rsidR="00B5053D" w:rsidRPr="00EB739A">
          <w:rPr>
            <w:rStyle w:val="Hyperlink"/>
            <w:noProof/>
          </w:rPr>
          <w:t>Abbildung 17 - Hauptfenster während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_Toc293478373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11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3478374" w:history="1">
        <w:r w:rsidR="00B5053D" w:rsidRPr="00EB739A">
          <w:rPr>
            <w:rStyle w:val="Hyperlink"/>
            <w:noProof/>
          </w:rPr>
          <w:t>Abbildung 18 - Hauptfenster nach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_Toc293478374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11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06425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3478375" w:history="1">
        <w:r w:rsidR="00B5053D" w:rsidRPr="00EB739A">
          <w:rPr>
            <w:rStyle w:val="Hyperlink"/>
            <w:noProof/>
          </w:rPr>
          <w:t>Abbildung 19 - Hauptfenster Abmeldung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_Toc293478375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12</w:t>
        </w:r>
        <w:r w:rsidR="00B5053D"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D75B6D" w:rsidRDefault="00D75B6D" w:rsidP="00732FAA">
      <w:pPr>
        <w:pStyle w:val="berschrift1"/>
      </w:pPr>
      <w:bookmarkStart w:id="4" w:name="_Toc293478337"/>
      <w:r>
        <w:lastRenderedPageBreak/>
        <w:t>Einleitung</w:t>
      </w:r>
      <w:bookmarkEnd w:id="4"/>
    </w:p>
    <w:p w:rsidR="00D75B6D" w:rsidRDefault="00BD1E21" w:rsidP="00BD1E21">
      <w:pPr>
        <w:pStyle w:val="berschrift2"/>
      </w:pPr>
      <w:bookmarkStart w:id="5" w:name="_Toc293478338"/>
      <w:r>
        <w:t>Zweck</w:t>
      </w:r>
      <w:bookmarkEnd w:id="5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6" w:name="_Toc293478339"/>
      <w:r>
        <w:t>Gültigkeitsbereich</w:t>
      </w:r>
      <w:bookmarkEnd w:id="6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7" w:name="_Toc293478340"/>
      <w:r>
        <w:t>Definitionen und Abkürzungen</w:t>
      </w:r>
      <w:bookmarkEnd w:id="7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8" w:name="_Toc293478341"/>
      <w:r>
        <w:t>Referenzen</w:t>
      </w:r>
      <w:bookmarkEnd w:id="8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bookmarkStart w:id="9" w:name="_GoBack"/>
      <w:bookmarkEnd w:id="9"/>
      <w:r>
        <w:br w:type="page"/>
      </w:r>
    </w:p>
    <w:p w:rsidR="00732861" w:rsidRDefault="00732861" w:rsidP="00732861">
      <w:pPr>
        <w:pStyle w:val="berschrift1"/>
      </w:pPr>
      <w:bookmarkStart w:id="10" w:name="_Toc293478342"/>
      <w:r>
        <w:lastRenderedPageBreak/>
        <w:t>Externes Design</w:t>
      </w:r>
      <w:bookmarkEnd w:id="10"/>
    </w:p>
    <w:p w:rsidR="00B07D9D" w:rsidRDefault="00732FAA" w:rsidP="00B07D9D">
      <w:pPr>
        <w:pStyle w:val="berschrift2"/>
      </w:pPr>
      <w:bookmarkStart w:id="11" w:name="_Toc293478343"/>
      <w:r>
        <w:t>Server</w:t>
      </w:r>
      <w:bookmarkEnd w:id="11"/>
    </w:p>
    <w:p w:rsidR="004040A0" w:rsidRDefault="004040A0" w:rsidP="004040A0">
      <w:pPr>
        <w:pStyle w:val="berschrift3"/>
      </w:pPr>
      <w:bookmarkStart w:id="12" w:name="_Toc293478344"/>
      <w:r>
        <w:t>Navigation</w:t>
      </w:r>
      <w:bookmarkEnd w:id="12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r w:rsidRPr="00905613">
        <w:t>http://mrt.elmermx.ch/</w:t>
      </w:r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3" w:name="_Toc293478345"/>
      <w:r>
        <w:lastRenderedPageBreak/>
        <w:t>Mock</w:t>
      </w:r>
      <w:r w:rsidR="001F70C2">
        <w:t>-</w:t>
      </w:r>
      <w:proofErr w:type="spellStart"/>
      <w:r>
        <w:t>ups</w:t>
      </w:r>
      <w:bookmarkEnd w:id="13"/>
      <w:proofErr w:type="spellEnd"/>
    </w:p>
    <w:p w:rsidR="00167409" w:rsidRDefault="00F90447" w:rsidP="00F77D07">
      <w:r>
        <w:t>Die Mock</w:t>
      </w:r>
      <w:r w:rsidR="001F70C2">
        <w:t>-</w:t>
      </w:r>
      <w:proofErr w:type="spellStart"/>
      <w:r>
        <w:t>ups</w:t>
      </w:r>
      <w:proofErr w:type="spellEnd"/>
      <w:r>
        <w:t xml:space="preserve"> wurden erstellt</w:t>
      </w:r>
      <w:r w:rsidR="00F5316C">
        <w:t>,</w:t>
      </w:r>
      <w:r>
        <w:t xml:space="preserve">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F5316C">
        <w:t xml:space="preserve"> Rapport-</w:t>
      </w:r>
      <w:r w:rsidR="005436A8">
        <w:t xml:space="preserve">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r w:rsidR="000E51E7">
        <w:t xml:space="preserve"> </w:t>
      </w:r>
      <w:r w:rsidR="00F5316C">
        <w:t>orientieren,</w:t>
      </w:r>
      <w:r w:rsidR="000E51E7">
        <w:t xml:space="preserve"> wurden diese vernachlässigt.</w:t>
      </w:r>
    </w:p>
    <w:p w:rsidR="00F77D07" w:rsidRDefault="009F40C9" w:rsidP="001674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4ABACFEA" wp14:editId="7BC7264F">
            <wp:simplePos x="0" y="0"/>
            <wp:positionH relativeFrom="column">
              <wp:posOffset>635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F5316C">
        <w:t>Die Stundeneinträge</w:t>
      </w:r>
      <w:r w:rsidR="00ED61DD">
        <w:t xml:space="preserve">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9F40C9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AD135" wp14:editId="7338AE46">
                <wp:simplePos x="0" y="0"/>
                <wp:positionH relativeFrom="column">
                  <wp:posOffset>22860</wp:posOffset>
                </wp:positionH>
                <wp:positionV relativeFrom="paragraph">
                  <wp:posOffset>171450</wp:posOffset>
                </wp:positionV>
                <wp:extent cx="3459480" cy="635"/>
                <wp:effectExtent l="0" t="0" r="7620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4" w:name="_Toc293478357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Übersicht Stundeneinträge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1.8pt;margin-top:13.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5" w:name="_Toc293478357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AE5575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-5080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5" w:name="_Toc293478358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2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Stundeneinträge einem Auftrag hinzufügen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7" w:name="_Toc293478358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820501" w:rsidP="00F77D07">
      <w:pPr>
        <w:pStyle w:val="berschrift4"/>
      </w:pPr>
      <w:r>
        <w:t>Neuen Auftrag erstellen</w:t>
      </w:r>
    </w:p>
    <w:p w:rsidR="00820501" w:rsidRDefault="00F5316C" w:rsidP="00820501"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10790D33" wp14:editId="0EFC0EE9">
            <wp:simplePos x="0" y="0"/>
            <wp:positionH relativeFrom="column">
              <wp:posOffset>-3175</wp:posOffset>
            </wp:positionH>
            <wp:positionV relativeFrom="paragraph">
              <wp:posOffset>128905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84">
        <w:t xml:space="preserve">Ein neuer Auftrag kann erstellt werden. Der Server </w:t>
      </w:r>
      <w:r>
        <w:t>generiert</w:t>
      </w:r>
      <w:r w:rsidR="00693A84">
        <w:t xml:space="preserve">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>Der Auftrag ist erstellt</w:t>
      </w:r>
      <w:r>
        <w:t>,</w:t>
      </w:r>
      <w:r w:rsidR="005A0C63">
        <w:t xml:space="preserve">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F5316C" w:rsidRDefault="00F5316C" w:rsidP="00820501"/>
    <w:p w:rsidR="00F5316C" w:rsidRDefault="009F40C9" w:rsidP="0082050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8D9CE" wp14:editId="05F893D3">
                <wp:simplePos x="0" y="0"/>
                <wp:positionH relativeFrom="column">
                  <wp:posOffset>-3561715</wp:posOffset>
                </wp:positionH>
                <wp:positionV relativeFrom="paragraph">
                  <wp:posOffset>100965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316C" w:rsidRPr="008D5BA2" w:rsidRDefault="00F5316C" w:rsidP="00F5316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6" w:name="_Toc293478359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2563C">
                              <w:t>Neuen Auftrag erstellen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8" type="#_x0000_t202" style="position:absolute;margin-left:-280.45pt;margin-top:7.95pt;width:272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" stroked="f">
                <v:textbox style="mso-fit-shape-to-text:t" inset="0,0,0,0">
                  <w:txbxContent>
                    <w:p w:rsidR="00F5316C" w:rsidRPr="008D5BA2" w:rsidRDefault="00F5316C" w:rsidP="00F5316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bookmarkStart w:id="19" w:name="_Toc293478359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52563C">
                        <w:t>Neuen Auftrag erstellen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20501" w:rsidRDefault="00820501" w:rsidP="00820501"/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17" w:name="_Toc293478360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4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 w:rsidR="00905613">
                              <w:t xml:space="preserve"> </w:t>
                            </w:r>
                            <w:r w:rsidR="00C322AD">
                              <w:t>-</w:t>
                            </w:r>
                            <w:r w:rsidR="00905613">
                              <w:t xml:space="preserve"> Rapport-</w:t>
                            </w:r>
                            <w:r>
                              <w:t>Generierung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1" w:name="_Toc29347836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4</w:t>
                        </w:r>
                      </w:fldSimple>
                      <w:r w:rsidR="00905613">
                        <w:t xml:space="preserve"> </w:t>
                      </w:r>
                      <w:r w:rsidR="00C322AD">
                        <w:t>-</w:t>
                      </w:r>
                      <w:r w:rsidR="00905613">
                        <w:t xml:space="preserve"> Rapport-</w:t>
                      </w:r>
                      <w:r>
                        <w:t>Generierung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F5316C">
        <w:t>Rapport-</w:t>
      </w:r>
      <w:r w:rsidR="00573203">
        <w:t>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18" w:name="_Toc293478346"/>
      <w:r>
        <w:t>User Interface Design</w:t>
      </w:r>
      <w:bookmarkEnd w:id="18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</w:t>
      </w:r>
      <w:r w:rsidR="00905613">
        <w:t>,</w:t>
      </w:r>
      <w:r w:rsidR="008C388E">
        <w:t xml:space="preserve">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19" w:name="_Toc293478361"/>
      <w:r>
        <w:t xml:space="preserve">Abbildung </w:t>
      </w:r>
      <w:r w:rsidR="00064253">
        <w:fldChar w:fldCharType="begin"/>
      </w:r>
      <w:r w:rsidR="00064253">
        <w:instrText xml:space="preserve"> SEQ Abbildung \* ARABIC </w:instrText>
      </w:r>
      <w:r w:rsidR="00064253">
        <w:fldChar w:fldCharType="separate"/>
      </w:r>
      <w:r w:rsidR="00F5316C">
        <w:rPr>
          <w:noProof/>
        </w:rPr>
        <w:t>5</w:t>
      </w:r>
      <w:r w:rsidR="00064253">
        <w:rPr>
          <w:noProof/>
        </w:rPr>
        <w:fldChar w:fldCharType="end"/>
      </w:r>
      <w:r w:rsidR="00905613">
        <w:t xml:space="preserve"> - Benutzera</w:t>
      </w:r>
      <w:r>
        <w:t>nmeldung</w:t>
      </w:r>
      <w:bookmarkEnd w:id="19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</w:t>
      </w:r>
      <w:r w:rsidR="00905613">
        <w:t xml:space="preserve">essübersicht können </w:t>
      </w:r>
      <w:r w:rsidR="00A954C0">
        <w:t xml:space="preserve">sich alle Benutzer </w:t>
      </w:r>
      <w:r w:rsidR="00905613">
        <w:t xml:space="preserve">die Adressen </w:t>
      </w:r>
      <w:r w:rsidR="00A954C0">
        <w:t>anzeigen lassen</w:t>
      </w:r>
      <w:r w:rsidR="002D7A73">
        <w:t>. J</w:t>
      </w:r>
      <w:r w:rsidR="00AE5575">
        <w:t xml:space="preserve">edoch </w:t>
      </w:r>
      <w:r w:rsidR="002D7A73">
        <w:t xml:space="preserve">können </w:t>
      </w:r>
      <w:r w:rsidR="00A954C0">
        <w:t>dies</w:t>
      </w:r>
      <w:r w:rsidR="002D7A73">
        <w:t xml:space="preserve">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 w:rsidR="00905613">
        <w:t xml:space="preserve">bearbeitet, neu erstellt </w:t>
      </w:r>
      <w:r>
        <w:t>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0" w:name="_Toc293478362"/>
      <w:r>
        <w:t xml:space="preserve">Abbildung </w:t>
      </w:r>
      <w:r w:rsidR="00064253">
        <w:fldChar w:fldCharType="begin"/>
      </w:r>
      <w:r w:rsidR="00064253">
        <w:instrText xml:space="preserve"> SEQ Abbildung \* ARABIC </w:instrText>
      </w:r>
      <w:r w:rsidR="00064253">
        <w:fldChar w:fldCharType="separate"/>
      </w:r>
      <w:r w:rsidR="00F5316C">
        <w:rPr>
          <w:noProof/>
        </w:rPr>
        <w:t>6</w:t>
      </w:r>
      <w:r w:rsidR="00064253">
        <w:rPr>
          <w:noProof/>
        </w:rPr>
        <w:fldChar w:fldCharType="end"/>
      </w:r>
      <w:r>
        <w:t xml:space="preserve"> - Übersicht Adressen</w:t>
      </w:r>
      <w:bookmarkEnd w:id="20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</w:t>
      </w:r>
      <w:r w:rsidR="00A954C0">
        <w:t>ten Aufträge. Diese können sich alle Nutzer an</w:t>
      </w:r>
      <w:r>
        <w:t>zei</w:t>
      </w:r>
      <w:r w:rsidR="00A954C0">
        <w:t>gen lassen</w:t>
      </w:r>
      <w:r w:rsidR="00251C82">
        <w:t xml:space="preserve"> und es ist möglich</w:t>
      </w:r>
      <w:r w:rsidR="00192EAD">
        <w:t>,</w:t>
      </w:r>
      <w:r w:rsidR="00251C82">
        <w:t xml:space="preserve">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  <w:r w:rsidR="00192EAD">
        <w:t>.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1" w:name="_Toc293478363"/>
      <w:r>
        <w:t xml:space="preserve">Abbildung </w:t>
      </w:r>
      <w:r w:rsidR="00064253">
        <w:fldChar w:fldCharType="begin"/>
      </w:r>
      <w:r w:rsidR="00064253">
        <w:instrText xml:space="preserve"> SEQ Abbildung \* ARABIC </w:instrText>
      </w:r>
      <w:r w:rsidR="00064253">
        <w:fldChar w:fldCharType="separate"/>
      </w:r>
      <w:r w:rsidR="00F5316C">
        <w:rPr>
          <w:noProof/>
        </w:rPr>
        <w:t>7</w:t>
      </w:r>
      <w:r w:rsidR="00064253">
        <w:rPr>
          <w:noProof/>
        </w:rPr>
        <w:fldChar w:fldCharType="end"/>
      </w:r>
      <w:r>
        <w:t xml:space="preserve"> - Übersicht Aufträge</w:t>
      </w:r>
      <w:bookmarkEnd w:id="21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>hat das Recht</w:t>
      </w:r>
      <w:r w:rsidR="000B0620">
        <w:t>,</w:t>
      </w:r>
      <w:r>
        <w:t xml:space="preserve">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</w:t>
      </w:r>
      <w:r w:rsidR="000B0620">
        <w:t xml:space="preserve"> lassen</w:t>
      </w:r>
      <w:r w:rsidR="008277CB">
        <w:t>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2" w:name="_Toc293478364"/>
      <w:r>
        <w:t xml:space="preserve">Abbildung </w:t>
      </w:r>
      <w:r w:rsidR="00064253">
        <w:fldChar w:fldCharType="begin"/>
      </w:r>
      <w:r w:rsidR="00064253">
        <w:instrText xml:space="preserve"> SEQ Abbildung \* ARABIC </w:instrText>
      </w:r>
      <w:r w:rsidR="00064253">
        <w:fldChar w:fldCharType="separate"/>
      </w:r>
      <w:r w:rsidR="00F5316C">
        <w:rPr>
          <w:noProof/>
        </w:rPr>
        <w:t>8</w:t>
      </w:r>
      <w:r w:rsidR="00064253">
        <w:rPr>
          <w:noProof/>
        </w:rPr>
        <w:fldChar w:fldCharType="end"/>
      </w:r>
      <w:r>
        <w:t xml:space="preserve"> - Übersicht Benutzer</w:t>
      </w:r>
      <w:bookmarkEnd w:id="22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</w:t>
      </w:r>
      <w:r w:rsidR="000120F0">
        <w:t xml:space="preserve"> lassen</w:t>
      </w:r>
      <w:r w:rsidR="00534D63">
        <w:t>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3" w:name="_Toc293478365"/>
      <w:r>
        <w:t xml:space="preserve">Abbildung </w:t>
      </w:r>
      <w:r w:rsidR="00064253">
        <w:fldChar w:fldCharType="begin"/>
      </w:r>
      <w:r w:rsidR="00064253">
        <w:instrText xml:space="preserve"> SEQ Abbildung \* ARABIC </w:instrText>
      </w:r>
      <w:r w:rsidR="00064253">
        <w:fldChar w:fldCharType="separate"/>
      </w:r>
      <w:r w:rsidR="00F5316C">
        <w:rPr>
          <w:noProof/>
        </w:rPr>
        <w:t>9</w:t>
      </w:r>
      <w:r w:rsidR="00064253">
        <w:rPr>
          <w:noProof/>
        </w:rPr>
        <w:fldChar w:fldCharType="end"/>
      </w:r>
      <w:r>
        <w:t xml:space="preserve"> - Übersicht Kunden</w:t>
      </w:r>
      <w:bookmarkEnd w:id="23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4" w:name="_Toc293478366"/>
      <w:r>
        <w:t xml:space="preserve">Abbildung </w:t>
      </w:r>
      <w:r w:rsidR="00064253">
        <w:fldChar w:fldCharType="begin"/>
      </w:r>
      <w:r w:rsidR="00064253">
        <w:instrText xml:space="preserve"> SEQ Abbildung \* ARABIC </w:instrText>
      </w:r>
      <w:r w:rsidR="00064253">
        <w:fldChar w:fldCharType="separate"/>
      </w:r>
      <w:r w:rsidR="00F5316C">
        <w:rPr>
          <w:noProof/>
        </w:rPr>
        <w:t>10</w:t>
      </w:r>
      <w:r w:rsidR="00064253">
        <w:rPr>
          <w:noProof/>
        </w:rPr>
        <w:fldChar w:fldCharType="end"/>
      </w:r>
      <w:r>
        <w:t xml:space="preserve"> - Übersicht Stundeneinträge</w:t>
      </w:r>
      <w:bookmarkEnd w:id="24"/>
    </w:p>
    <w:p w:rsidR="008E358C" w:rsidRDefault="008E358C" w:rsidP="008E358C">
      <w:pPr>
        <w:pStyle w:val="berschrift4"/>
      </w:pPr>
      <w:r>
        <w:t>Materialien</w:t>
      </w:r>
    </w:p>
    <w:p w:rsidR="008E358C" w:rsidRDefault="00691A54" w:rsidP="008E358C">
      <w:r>
        <w:t>Alle Nutzer können sich eine Übersicht über die</w:t>
      </w:r>
      <w:r w:rsidR="008E358C">
        <w:t xml:space="preserve"> Materialien </w:t>
      </w:r>
      <w:r>
        <w:t>anzeigen lassen. Wiederum können die Materialien</w:t>
      </w:r>
      <w:r w:rsidR="00875E71">
        <w:t xml:space="preserve"> nur von der Sekretärin</w:t>
      </w:r>
      <w:r w:rsidR="008E358C"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5" w:name="_Toc293478367"/>
      <w:r>
        <w:t xml:space="preserve">Abbildung </w:t>
      </w:r>
      <w:r w:rsidR="00064253">
        <w:fldChar w:fldCharType="begin"/>
      </w:r>
      <w:r w:rsidR="00064253">
        <w:instrText xml:space="preserve"> SEQ Abbildung \* ARABIC </w:instrText>
      </w:r>
      <w:r w:rsidR="00064253">
        <w:fldChar w:fldCharType="separate"/>
      </w:r>
      <w:r w:rsidR="00F5316C">
        <w:rPr>
          <w:noProof/>
        </w:rPr>
        <w:t>11</w:t>
      </w:r>
      <w:r w:rsidR="00064253">
        <w:rPr>
          <w:noProof/>
        </w:rPr>
        <w:fldChar w:fldCharType="end"/>
      </w:r>
      <w:r>
        <w:t xml:space="preserve"> - Übersicht Materialien</w:t>
      </w:r>
      <w:bookmarkEnd w:id="25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976376" w:rsidP="00722A1C">
      <w:r>
        <w:t>Die</w:t>
      </w:r>
      <w:r w:rsidR="0023219F">
        <w:t xml:space="preserve"> Übersicht </w:t>
      </w:r>
      <w:r>
        <w:t>über die</w:t>
      </w:r>
      <w:r w:rsidR="0023219F">
        <w:t xml:space="preserve"> Stundeneintragsty</w:t>
      </w:r>
      <w:r w:rsidR="00AD4165">
        <w:t xml:space="preserve">pen </w:t>
      </w:r>
      <w:r>
        <w:t>können sich alle Nutzer anzeigen lassen. Zu</w:t>
      </w:r>
      <w:r w:rsidR="007C3CCF">
        <w:t>dem können</w:t>
      </w:r>
      <w:r>
        <w:t xml:space="preserve"> die einem Stundeneintragstyp zugehörigen</w:t>
      </w:r>
      <w:r w:rsidR="00AD4165">
        <w:t xml:space="preserve"> Material</w:t>
      </w:r>
      <w:r w:rsidR="007C3CCF">
        <w:t>ien</w:t>
      </w:r>
      <w:r w:rsidR="00AD4165">
        <w:t xml:space="preserve"> angezeigt, </w:t>
      </w:r>
      <w:r>
        <w:t xml:space="preserve">fehlende </w:t>
      </w:r>
      <w:r w:rsidR="00AD4165">
        <w:t>hinzugefügt oder</w:t>
      </w:r>
      <w:r>
        <w:t xml:space="preserve"> überflüssige</w:t>
      </w:r>
      <w:r w:rsidR="00AD4165">
        <w:t xml:space="preserve"> gelöscht werden.</w:t>
      </w:r>
      <w:r w:rsidR="0023219F">
        <w:t xml:space="preserve"> </w:t>
      </w:r>
      <w:r w:rsidR="009223F8">
        <w:t>Auch hier hat nur die Sekretärin die Berechtigung zur Bearbeitung</w:t>
      </w:r>
      <w:r w:rsidR="0023219F">
        <w:t xml:space="preserve">, </w:t>
      </w:r>
      <w:r w:rsidR="009223F8">
        <w:t>Erstellung</w:t>
      </w:r>
      <w:r w:rsidR="0023219F">
        <w:t xml:space="preserve"> oder </w:t>
      </w:r>
      <w:r w:rsidR="009223F8">
        <w:t>Entfernung</w:t>
      </w:r>
      <w:r>
        <w:t xml:space="preserve"> von Stundeneintragstypen</w:t>
      </w:r>
      <w:r w:rsidR="009223F8">
        <w:t>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26" w:name="_Toc293478368"/>
      <w:r>
        <w:t xml:space="preserve">Abbildung </w:t>
      </w:r>
      <w:r w:rsidR="00064253">
        <w:fldChar w:fldCharType="begin"/>
      </w:r>
      <w:r w:rsidR="00064253">
        <w:instrText xml:space="preserve"> SEQ Abbildung \* ARABIC </w:instrText>
      </w:r>
      <w:r w:rsidR="00064253">
        <w:fldChar w:fldCharType="separate"/>
      </w:r>
      <w:r w:rsidR="00F5316C">
        <w:rPr>
          <w:noProof/>
        </w:rPr>
        <w:t>12</w:t>
      </w:r>
      <w:r w:rsidR="00064253">
        <w:rPr>
          <w:noProof/>
        </w:rPr>
        <w:fldChar w:fldCharType="end"/>
      </w:r>
      <w:r>
        <w:t xml:space="preserve"> - Übersicht Stundeneintragstypen</w:t>
      </w:r>
      <w:bookmarkEnd w:id="26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27" w:name="_Toc293478347"/>
      <w:r>
        <w:lastRenderedPageBreak/>
        <w:t>Client</w:t>
      </w:r>
      <w:bookmarkEnd w:id="27"/>
    </w:p>
    <w:p w:rsidR="009C32EB" w:rsidRDefault="009C32EB" w:rsidP="009C32EB">
      <w:pPr>
        <w:pStyle w:val="berschrift3"/>
      </w:pPr>
      <w:bookmarkStart w:id="28" w:name="_Toc293478348"/>
      <w:r>
        <w:t>Navigation</w:t>
      </w:r>
      <w:bookmarkEnd w:id="28"/>
    </w:p>
    <w:p w:rsidR="00781A11" w:rsidRPr="00781A11" w:rsidRDefault="007E46AF" w:rsidP="00781A11">
      <w:r>
        <w:t>Die Android Applikation kann auf dem Mobiltelef</w:t>
      </w:r>
      <w:r w:rsidR="00B00DB1">
        <w:t>on gestartet werden. Dabei erschei</w:t>
      </w:r>
      <w:r w:rsidR="00C322AD">
        <w:t>nt als erstes ein Fenster, über</w:t>
      </w:r>
      <w:r w:rsidR="00B00DB1">
        <w:t xml:space="preserve"> welches sic</w:t>
      </w:r>
      <w:r w:rsidR="00F52F82">
        <w:t>h der Benutzer</w:t>
      </w:r>
      <w:r w:rsidR="00B00DB1">
        <w:t xml:space="preserve"> </w:t>
      </w:r>
      <w:r w:rsidR="00C322AD">
        <w:t xml:space="preserve">am System </w:t>
      </w:r>
      <w:r w:rsidR="00B00DB1">
        <w:t>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>Nach der erfolgreichen Authentifizierung erscheint das Hauptfenster</w:t>
      </w:r>
      <w:r w:rsidR="00C322AD">
        <w:t>,</w:t>
      </w:r>
      <w:r w:rsidR="00332E5F">
        <w:t xml:space="preserve"> </w:t>
      </w:r>
      <w:r w:rsidR="00C322AD">
        <w:t>über</w:t>
      </w:r>
      <w:r w:rsidR="00332E5F">
        <w:t xml:space="preserve"> welche</w:t>
      </w:r>
      <w:r w:rsidR="00C322AD">
        <w:t>s</w:t>
      </w:r>
      <w:r w:rsidR="00332E5F">
        <w:t xml:space="preserve"> neue Stundeneinträge erstellt werden kö</w:t>
      </w:r>
      <w:r w:rsidR="00F714CE">
        <w:t xml:space="preserve">nnen. Um </w:t>
      </w:r>
      <w:r w:rsidR="00C322AD">
        <w:t>zum Anmeldef</w:t>
      </w:r>
      <w:r w:rsidR="00FB6C11">
        <w:t>enster zurück</w:t>
      </w:r>
      <w:r w:rsidR="00F714CE">
        <w:t>zukehren</w:t>
      </w:r>
      <w:r w:rsidR="00C322AD">
        <w:t>,</w:t>
      </w:r>
      <w:r w:rsidR="00332E5F">
        <w:t xml:space="preserve"> kann das Android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29" w:name="_Toc293478349"/>
      <w:r>
        <w:t>Mock</w:t>
      </w:r>
      <w:r w:rsidR="001F70C2">
        <w:t>-</w:t>
      </w:r>
      <w:proofErr w:type="spellStart"/>
      <w:r>
        <w:t>ups</w:t>
      </w:r>
      <w:bookmarkEnd w:id="29"/>
      <w:proofErr w:type="spellEnd"/>
    </w:p>
    <w:p w:rsidR="004A6923" w:rsidRDefault="004A6923" w:rsidP="004A6923">
      <w:r>
        <w:t>Die Mock</w:t>
      </w:r>
      <w:r w:rsidR="001F70C2">
        <w:t>-</w:t>
      </w:r>
      <w:proofErr w:type="spellStart"/>
      <w:r>
        <w:t>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410845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22AD" w:rsidP="00AC2009">
      <w:r>
        <w:t xml:space="preserve">Der </w:t>
      </w:r>
      <w:r w:rsidR="00C30E7B">
        <w:t xml:space="preserve">Status zeigt </w:t>
      </w:r>
      <w:r>
        <w:t xml:space="preserve">an, </w:t>
      </w:r>
      <w:r w:rsidR="00C30E7B">
        <w:t xml:space="preserve">ob gerade eine Zeitmessung stattfindet. </w:t>
      </w:r>
      <w:r w:rsidR="00C51E07">
        <w:t>Im Feld Kunde kann dessen Name</w:t>
      </w:r>
      <w:r w:rsidR="00D8350A">
        <w:t xml:space="preserve"> </w:t>
      </w:r>
      <w:r>
        <w:t>eingetippt werden.</w:t>
      </w:r>
      <w:r w:rsidR="00AC2009">
        <w:t xml:space="preserve"> Der Stundeneintragstyp kann </w:t>
      </w:r>
      <w:r w:rsidR="00C51E07">
        <w:t xml:space="preserve">nur </w:t>
      </w:r>
      <w:r w:rsidR="00AC2009">
        <w:t>über ein</w:t>
      </w:r>
      <w:r w:rsidR="001F70C2">
        <w:t>e</w:t>
      </w:r>
      <w:r w:rsidR="00AC2009">
        <w:t xml:space="preserve"> Dropdown-</w:t>
      </w:r>
      <w:r w:rsidR="001F70C2">
        <w:t>Liste</w:t>
      </w:r>
      <w:r w:rsidR="00AC2009">
        <w:t xml:space="preserve"> ausgewählt werden. </w:t>
      </w:r>
      <w:r w:rsidR="00DD1B23">
        <w:t>Das Feld Beschreibung dient der Aufgabe</w:t>
      </w:r>
      <w:r w:rsidR="00C51E07">
        <w:t>,</w:t>
      </w:r>
      <w:r w:rsidR="00DD1B23">
        <w:t xml:space="preserve"> weitere Informationen über die </w:t>
      </w:r>
      <w:r w:rsidR="00C51E07">
        <w:t>zu verrichtende Tätigkeit zu erfassen</w:t>
      </w:r>
      <w:r w:rsidR="00DD1B23">
        <w:t xml:space="preserve">. Durch das Drücken der </w:t>
      </w:r>
      <w:r w:rsidR="00575C41">
        <w:t>Start-Schaltfläche</w:t>
      </w:r>
      <w:r w:rsidR="00DD1B23">
        <w:t xml:space="preserve">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BD5855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E88A5E" wp14:editId="3F11100A">
                <wp:simplePos x="0" y="0"/>
                <wp:positionH relativeFrom="column">
                  <wp:posOffset>-3447415</wp:posOffset>
                </wp:positionH>
                <wp:positionV relativeFrom="paragraph">
                  <wp:posOffset>219710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0" w:name="_Toc293478369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13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7.3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DHXRLI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5" w:name="_Toc293478369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BD5855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3AF3F876" wp14:editId="3C8F8A74">
            <wp:simplePos x="0" y="0"/>
            <wp:positionH relativeFrom="column">
              <wp:posOffset>2540</wp:posOffset>
            </wp:positionH>
            <wp:positionV relativeFrom="paragraph">
              <wp:posOffset>641350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</w:t>
      </w:r>
      <w:r w:rsidR="005943FB">
        <w:t>,</w:t>
      </w:r>
      <w:r>
        <w:t xml:space="preserve"> seit wann die Zeit gemessen wird.</w:t>
      </w:r>
      <w:r w:rsidR="00011FB6">
        <w:t xml:space="preserve"> Das Aktivieren der Sto</w:t>
      </w:r>
      <w:r w:rsidR="005943FB">
        <w:t>pp-</w:t>
      </w:r>
      <w:r w:rsidR="00011FB6">
        <w:t xml:space="preserve">Schaltfläche führt dazu, dass die Zeitmessung beendet wird. </w:t>
      </w:r>
      <w:r w:rsidR="00C51E07">
        <w:t>Simultan</w:t>
      </w:r>
      <w:r w:rsidR="005943FB">
        <w:t xml:space="preserve"> </w:t>
      </w:r>
      <w:r w:rsidR="00041C27">
        <w:t xml:space="preserve">dazu </w:t>
      </w:r>
      <w:r w:rsidR="005943FB">
        <w:t>wird ein neuer Stundeneintrag</w:t>
      </w:r>
      <w:r w:rsidR="00011FB6">
        <w:t xml:space="preserve">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C322AD" w:rsidP="00781A1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32D4F" wp14:editId="1DCE1D06">
                <wp:simplePos x="0" y="0"/>
                <wp:positionH relativeFrom="column">
                  <wp:posOffset>-3451860</wp:posOffset>
                </wp:positionH>
                <wp:positionV relativeFrom="paragraph">
                  <wp:posOffset>332740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1" w:name="_Toc293478370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14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margin-left:-271.8pt;margin-top:26.2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7" w:name="_Toc29347837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07D9D" w:rsidRDefault="009C32EB" w:rsidP="009C32EB">
      <w:pPr>
        <w:pStyle w:val="berschrift3"/>
      </w:pPr>
      <w:bookmarkStart w:id="32" w:name="_Toc293478350"/>
      <w:r>
        <w:lastRenderedPageBreak/>
        <w:t>User Interface Design</w:t>
      </w:r>
      <w:bookmarkEnd w:id="32"/>
    </w:p>
    <w:p w:rsidR="00C36C76" w:rsidRDefault="007029C9" w:rsidP="00C36C76">
      <w:r>
        <w:t xml:space="preserve">Die Umsetzung des </w:t>
      </w:r>
      <w:r w:rsidR="00041C27">
        <w:t xml:space="preserve">vordefinierten Designs wird im Folgenden </w:t>
      </w:r>
      <w:r>
        <w:t>aufge</w:t>
      </w:r>
      <w:r w:rsidR="00041C27">
        <w:t>zeigt. Hierbei werden</w:t>
      </w:r>
      <w:r>
        <w:t xml:space="preserve"> alle</w:t>
      </w:r>
      <w:r w:rsidR="006E5D57">
        <w:t xml:space="preserve"> vorhandenen</w:t>
      </w:r>
      <w:r>
        <w:t xml:space="preserve"> Fenster und dere</w:t>
      </w:r>
      <w:r w:rsidR="005B184C">
        <w:t>n mögliche Zustände näher umschrieben.</w:t>
      </w:r>
    </w:p>
    <w:p w:rsidR="00C36C76" w:rsidRDefault="002028FB" w:rsidP="007A4DB3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2A180BF1" wp14:editId="778EF57D">
            <wp:simplePos x="0" y="0"/>
            <wp:positionH relativeFrom="column">
              <wp:posOffset>-4445</wp:posOffset>
            </wp:positionH>
            <wp:positionV relativeFrom="paragraph">
              <wp:posOffset>391160</wp:posOffset>
            </wp:positionV>
            <wp:extent cx="2003425" cy="3532505"/>
            <wp:effectExtent l="0" t="0" r="0" b="0"/>
            <wp:wrapTight wrapText="bothSides">
              <wp:wrapPolygon edited="0">
                <wp:start x="0" y="0"/>
                <wp:lineTo x="0" y="21433"/>
                <wp:lineTo x="21360" y="21433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60C014" wp14:editId="59B5AF6F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3" w:name="_Toc293478371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15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 w:rsidR="00041C27">
                              <w:t xml:space="preserve"> - Anmeldef</w:t>
                            </w:r>
                            <w:r>
                              <w:t>enster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0" w:name="_Toc29347837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15</w:t>
                        </w:r>
                      </w:fldSimple>
                      <w:r w:rsidR="00041C27">
                        <w:t xml:space="preserve"> - Anmeldef</w:t>
                      </w:r>
                      <w:r>
                        <w:t>enster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041C27">
        <w:t>Anmeldef</w:t>
      </w:r>
      <w:r w:rsidR="00C36C76">
        <w:t>enster</w:t>
      </w:r>
    </w:p>
    <w:p w:rsidR="00C36C76" w:rsidRDefault="00C36C76" w:rsidP="007A4DB3"/>
    <w:p w:rsidR="006D01BE" w:rsidRDefault="006D01BE" w:rsidP="007A4DB3"/>
    <w:p w:rsidR="00C36C76" w:rsidRDefault="006E5D57" w:rsidP="007A4DB3">
      <w:pPr>
        <w:rPr>
          <w:noProof/>
          <w:lang w:eastAsia="de-CH"/>
        </w:rPr>
      </w:pPr>
      <w:r>
        <w:rPr>
          <w:noProof/>
          <w:lang w:eastAsia="de-CH"/>
        </w:rPr>
        <w:t>Über das Anmeldef</w:t>
      </w:r>
      <w:r w:rsidR="00E74505">
        <w:rPr>
          <w:noProof/>
          <w:lang w:eastAsia="de-CH"/>
        </w:rPr>
        <w:t>enster können die Nutzerdaten,</w:t>
      </w:r>
      <w:r>
        <w:rPr>
          <w:noProof/>
          <w:lang w:eastAsia="de-CH"/>
        </w:rPr>
        <w:t xml:space="preserve"> d.h.</w:t>
      </w:r>
      <w:r w:rsidR="00E74505">
        <w:rPr>
          <w:noProof/>
          <w:lang w:eastAsia="de-CH"/>
        </w:rPr>
        <w:t xml:space="preserve"> die Emailadresse und das Passwort, eingegeben werden. Zusätzlich </w:t>
      </w:r>
      <w:r w:rsidR="0072766E">
        <w:rPr>
          <w:noProof/>
          <w:lang w:eastAsia="de-CH"/>
        </w:rPr>
        <w:t>kann angeben werden</w:t>
      </w:r>
      <w:r>
        <w:rPr>
          <w:noProof/>
          <w:lang w:eastAsia="de-CH"/>
        </w:rPr>
        <w:t>,</w:t>
      </w:r>
      <w:r w:rsidR="0072766E">
        <w:rPr>
          <w:noProof/>
          <w:lang w:eastAsia="de-CH"/>
        </w:rPr>
        <w:t xml:space="preserve"> ob </w:t>
      </w:r>
      <w:r>
        <w:rPr>
          <w:noProof/>
          <w:lang w:eastAsia="de-CH"/>
        </w:rPr>
        <w:t>man</w:t>
      </w:r>
      <w:r w:rsidR="0072766E">
        <w:rPr>
          <w:noProof/>
          <w:lang w:eastAsia="de-CH"/>
        </w:rPr>
        <w:t xml:space="preserve">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-4445</wp:posOffset>
            </wp:positionH>
            <wp:positionV relativeFrom="paragraph">
              <wp:posOffset>424180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C6C9B" w:rsidRDefault="007C6C9B" w:rsidP="007C6C9B">
      <w:r>
        <w:t xml:space="preserve">Der Status zeigt an, ob gerade eine Zeitmessung stattfindet oder nicht. In das darunterliegende Feld kann der Name des Kunden kann auf zwei verschiedene Arten eingetragen werden: </w:t>
      </w:r>
    </w:p>
    <w:p w:rsidR="007C6C9B" w:rsidRDefault="007C6C9B" w:rsidP="007C6C9B">
      <w:pPr>
        <w:pStyle w:val="Listenabsatz"/>
        <w:numPr>
          <w:ilvl w:val="0"/>
          <w:numId w:val="7"/>
        </w:numPr>
        <w:ind w:left="3686" w:hanging="3467"/>
      </w:pPr>
      <w:r>
        <w:t xml:space="preserve">Ab zwei eingegebenen Buchstaben zeigt das Feld in einer Liste eine Auswahl von Kunden an, deren Vor- oder Nachname mit den im Feld eingetippten Zeichen beginnt. Der gewünschte Kunde kann danach aus der Liste ausgewählt werden. </w:t>
      </w:r>
    </w:p>
    <w:p w:rsidR="007C6C9B" w:rsidRDefault="001F70C2" w:rsidP="007C6C9B">
      <w:pPr>
        <w:pStyle w:val="Listenabsatz"/>
        <w:numPr>
          <w:ilvl w:val="0"/>
          <w:numId w:val="7"/>
        </w:numPr>
        <w:ind w:left="3686" w:hanging="3467"/>
      </w:pPr>
      <w:r>
        <w:t xml:space="preserve">In der Dropdown-Liste </w:t>
      </w:r>
      <w:r w:rsidR="007C6C9B">
        <w:t>werden die Kunden, welche sich in einem Umkreis von 1 km befinden, nach Abstand sortiert angezeigt. Die übrigen Kunden sind nach Alphabet sortiert unterhalb der bereits beschriebenen Einträge aufgelistet. Der gewünschte Kunde kann nun aus der Liste ausgewählt werden.</w:t>
      </w:r>
    </w:p>
    <w:p w:rsidR="00750A5C" w:rsidRDefault="001F70C2" w:rsidP="007A4DB3">
      <w:r>
        <w:t>Aus der Dropdown-Liste</w:t>
      </w:r>
      <w:r w:rsidR="007C6C9B">
        <w:t xml:space="preserve"> kann eine Vorlage für den Stundeneintrag ausgewählt werden. In das darunter liegende Feld kann eine Beschreibung über die geplante Tätigkeit eingetragen werden. Durch das Aktivieren der Start-Schaltfläche beginnt die Zeitmessung.</w:t>
      </w:r>
    </w:p>
    <w:p w:rsidR="00750A5C" w:rsidRDefault="00750A5C" w:rsidP="007A4DB3"/>
    <w:p w:rsidR="00750A5C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7A9D46" wp14:editId="4DF089EE">
                <wp:simplePos x="0" y="0"/>
                <wp:positionH relativeFrom="column">
                  <wp:posOffset>-2085975</wp:posOffset>
                </wp:positionH>
                <wp:positionV relativeFrom="paragraph">
                  <wp:posOffset>186055</wp:posOffset>
                </wp:positionV>
                <wp:extent cx="26574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3" y="18851"/>
                    <wp:lineTo x="21523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3478372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16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4" o:spid="_x0000_s1033" type="#_x0000_t202" style="position:absolute;margin-left:-164.25pt;margin-top:14.65pt;width:209.2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2" w:name="_Toc293478372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D20A9" w:rsidRDefault="002028FB" w:rsidP="007D20A9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6912" behindDoc="1" locked="0" layoutInCell="1" allowOverlap="1" wp14:anchorId="7044A2FA" wp14:editId="142D42A4">
            <wp:simplePos x="0" y="0"/>
            <wp:positionH relativeFrom="column">
              <wp:posOffset>-4445</wp:posOffset>
            </wp:positionH>
            <wp:positionV relativeFrom="paragraph">
              <wp:posOffset>233680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C6C9B" w:rsidRDefault="007C6C9B" w:rsidP="007C6C9B">
      <w:r>
        <w:t>Der Status zeigt, um welche Zeit die Zeitmessung gestartet wurde. Die Felder können auch nach dem Starten der Zeitmessung geändert werden. Durch das Betätigen der Stopp-Schaltfläche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7C6C9B" w:rsidP="001D044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FEC0739" wp14:editId="1CDE1E74">
            <wp:simplePos x="0" y="0"/>
            <wp:positionH relativeFrom="column">
              <wp:posOffset>-2079625</wp:posOffset>
            </wp:positionH>
            <wp:positionV relativeFrom="paragraph">
              <wp:posOffset>1043940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1978C1" wp14:editId="443A5A35">
                <wp:simplePos x="0" y="0"/>
                <wp:positionH relativeFrom="column">
                  <wp:posOffset>-2095500</wp:posOffset>
                </wp:positionH>
                <wp:positionV relativeFrom="paragraph">
                  <wp:posOffset>325755</wp:posOffset>
                </wp:positionV>
                <wp:extent cx="28860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5" w:name="_Toc293478373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17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5" o:spid="_x0000_s1034" type="#_x0000_t202" style="position:absolute;left:0;text-align:left;margin-left:-165pt;margin-top:25.65pt;width:227.2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4" w:name="_Toc293478373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</w:t>
      </w:r>
      <w:r w:rsidR="007C6C9B">
        <w:t>erscheint ein</w:t>
      </w:r>
      <w:r>
        <w:t>e Meldung</w:t>
      </w:r>
      <w:r w:rsidR="007C6C9B">
        <w:t>, welche</w:t>
      </w:r>
      <w:r>
        <w:t xml:space="preserve">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1D0449" w:rsidRDefault="001D0449" w:rsidP="007A4DB3"/>
    <w:p w:rsidR="001D0449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118BD7" wp14:editId="0C2E8183">
                <wp:simplePos x="0" y="0"/>
                <wp:positionH relativeFrom="column">
                  <wp:posOffset>14605</wp:posOffset>
                </wp:positionH>
                <wp:positionV relativeFrom="paragraph">
                  <wp:posOffset>17145</wp:posOffset>
                </wp:positionV>
                <wp:extent cx="286702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8" y="18851"/>
                    <wp:lineTo x="21528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6" w:name="_Toc293478374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18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nach der Zeitmessung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10" o:spid="_x0000_s1035" type="#_x0000_t202" style="position:absolute;margin-left:1.15pt;margin-top:1.35pt;width:225.7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6" w:name="_Toc293478374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D0449" w:rsidRDefault="001D0449" w:rsidP="007A4DB3"/>
    <w:p w:rsidR="00AE6947" w:rsidRDefault="00AE6947">
      <w:r>
        <w:br w:type="page"/>
      </w:r>
    </w:p>
    <w:p w:rsidR="003B0230" w:rsidRDefault="002028FB" w:rsidP="003B0230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8960" behindDoc="1" locked="0" layoutInCell="1" allowOverlap="1" wp14:anchorId="515CEEDF" wp14:editId="7544C08B">
            <wp:simplePos x="0" y="0"/>
            <wp:positionH relativeFrom="column">
              <wp:posOffset>-4445</wp:posOffset>
            </wp:positionH>
            <wp:positionV relativeFrom="paragraph">
              <wp:posOffset>224155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247DC1" wp14:editId="76F9346B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7" w:name="_Toc293478375"/>
                            <w:r>
                              <w:t xml:space="preserve">Abbildung </w:t>
                            </w:r>
                            <w:r w:rsidR="00064253">
                              <w:fldChar w:fldCharType="begin"/>
                            </w:r>
                            <w:r w:rsidR="00064253">
                              <w:instrText xml:space="preserve"> SEQ Abbildung \* ARABIC </w:instrText>
                            </w:r>
                            <w:r w:rsidR="00064253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19</w:t>
                            </w:r>
                            <w:r w:rsidR="000642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Abmeldung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8" w:name="_Toc293478375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 w:rsidR="00DA4D8E">
        <w:t xml:space="preserve">-Taste erscheinen die zwei Schaltflächen </w:t>
      </w:r>
      <w:r>
        <w:t xml:space="preserve">Abmelden </w:t>
      </w:r>
      <w:r w:rsidR="00DA4D8E">
        <w:t>und Aktualisieren</w:t>
      </w:r>
      <w:r w:rsidR="001F0DC0">
        <w:t>. D</w:t>
      </w:r>
      <w:r w:rsidR="001C5144">
        <w:t xml:space="preserve">urch </w:t>
      </w:r>
      <w:r w:rsidR="00DA4D8E">
        <w:t xml:space="preserve">die </w:t>
      </w:r>
      <w:r w:rsidR="007C6C9B">
        <w:t>Betätigung</w:t>
      </w:r>
      <w:r w:rsidR="001F0DC0">
        <w:t xml:space="preserve"> der ersteren </w:t>
      </w:r>
      <w:r w:rsidR="007C6C9B">
        <w:t>erscheint wieder das Anmeldef</w:t>
      </w:r>
      <w:r w:rsidR="001C5144">
        <w:t>enster und der Nutzer kann sich mit anderen Daten anmelden.</w:t>
      </w:r>
      <w:r w:rsidR="007C6C9B">
        <w:t xml:space="preserve"> D</w:t>
      </w:r>
      <w:r w:rsidR="00DA4D8E">
        <w:t>as Drücken der</w:t>
      </w:r>
      <w:r w:rsidR="007C6C9B">
        <w:t xml:space="preserve"> andere</w:t>
      </w:r>
      <w:r w:rsidR="00DA4D8E">
        <w:t>n</w:t>
      </w:r>
      <w:r w:rsidR="007C6C9B">
        <w:t xml:space="preserve"> Schaltfläche bewirkt ein erneutes Abrufen von</w:t>
      </w:r>
      <w:r w:rsidR="00E84A6E">
        <w:t xml:space="preserve"> Kunden</w:t>
      </w:r>
      <w:r w:rsidR="007C6C9B">
        <w:t>-</w:t>
      </w:r>
      <w:r w:rsidR="00E84A6E">
        <w:t xml:space="preserve"> und Stundeneint</w:t>
      </w:r>
      <w:r w:rsidR="007C6C9B">
        <w:t>ragstypdaten vom Server</w:t>
      </w:r>
      <w:r w:rsidR="00E172E2">
        <w:t xml:space="preserve"> und </w:t>
      </w:r>
      <w:r w:rsidR="007C6C9B">
        <w:t>eine Aktualisierung</w:t>
      </w:r>
      <w:r w:rsidR="00FC09F1">
        <w:t xml:space="preserve"> der Anzeige</w:t>
      </w:r>
      <w:r w:rsidR="00E172E2">
        <w:t>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4253" w:rsidRDefault="00064253" w:rsidP="008F2373">
      <w:pPr>
        <w:spacing w:after="0"/>
      </w:pPr>
      <w:r>
        <w:separator/>
      </w:r>
    </w:p>
  </w:endnote>
  <w:endnote w:type="continuationSeparator" w:id="0">
    <w:p w:rsidR="00064253" w:rsidRDefault="00064253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F34BC9">
      <w:rPr>
        <w:noProof/>
      </w:rPr>
      <w:t>30.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F34BC9" w:rsidRPr="00F34BC9">
      <w:rPr>
        <w:b/>
        <w:noProof/>
        <w:lang w:val="de-DE"/>
      </w:rPr>
      <w:t>3</w:t>
    </w:r>
    <w:r>
      <w:rPr>
        <w:b/>
      </w:rPr>
      <w:fldChar w:fldCharType="end"/>
    </w:r>
    <w:r>
      <w:rPr>
        <w:lang w:val="de-DE"/>
      </w:rPr>
      <w:t xml:space="preserve"> von </w:t>
    </w:r>
    <w:r w:rsidR="00064253">
      <w:fldChar w:fldCharType="begin"/>
    </w:r>
    <w:r w:rsidR="00064253">
      <w:instrText>NUMPAGES  \* Arabic  \* MERGEFORMAT</w:instrText>
    </w:r>
    <w:r w:rsidR="00064253">
      <w:fldChar w:fldCharType="separate"/>
    </w:r>
    <w:r w:rsidR="00F34BC9" w:rsidRPr="00F34BC9">
      <w:rPr>
        <w:b/>
        <w:noProof/>
        <w:lang w:val="de-DE"/>
      </w:rPr>
      <w:t>12</w:t>
    </w:r>
    <w:r w:rsidR="00064253">
      <w:rPr>
        <w:b/>
        <w:noProof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4253" w:rsidRDefault="00064253" w:rsidP="008F2373">
      <w:pPr>
        <w:spacing w:after="0"/>
      </w:pPr>
      <w:r>
        <w:separator/>
      </w:r>
    </w:p>
  </w:footnote>
  <w:footnote w:type="continuationSeparator" w:id="0">
    <w:p w:rsidR="00064253" w:rsidRDefault="00064253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56C45">
      <w:t>SE2 Projekt MRT -</w:t>
    </w:r>
    <w:r>
      <w:t xml:space="preserve">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E97C61"/>
    <w:multiLevelType w:val="hybridMultilevel"/>
    <w:tmpl w:val="C11AA0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120F0"/>
    <w:rsid w:val="00041C27"/>
    <w:rsid w:val="00044139"/>
    <w:rsid w:val="00064253"/>
    <w:rsid w:val="00076D7D"/>
    <w:rsid w:val="000846F2"/>
    <w:rsid w:val="00085ACC"/>
    <w:rsid w:val="000917BB"/>
    <w:rsid w:val="000961ED"/>
    <w:rsid w:val="00097AB6"/>
    <w:rsid w:val="000A2C34"/>
    <w:rsid w:val="000B0620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92EAD"/>
    <w:rsid w:val="001A7E8B"/>
    <w:rsid w:val="001B3DBB"/>
    <w:rsid w:val="001C5144"/>
    <w:rsid w:val="001C6EC0"/>
    <w:rsid w:val="001C7723"/>
    <w:rsid w:val="001D0449"/>
    <w:rsid w:val="001D17F5"/>
    <w:rsid w:val="001D4192"/>
    <w:rsid w:val="001F0DC0"/>
    <w:rsid w:val="001F1125"/>
    <w:rsid w:val="001F1BD6"/>
    <w:rsid w:val="001F2A8C"/>
    <w:rsid w:val="001F3AC0"/>
    <w:rsid w:val="001F561E"/>
    <w:rsid w:val="001F70C2"/>
    <w:rsid w:val="00201B31"/>
    <w:rsid w:val="002028FB"/>
    <w:rsid w:val="002102F5"/>
    <w:rsid w:val="00223137"/>
    <w:rsid w:val="00226FDA"/>
    <w:rsid w:val="0023219F"/>
    <w:rsid w:val="00251C82"/>
    <w:rsid w:val="002564D7"/>
    <w:rsid w:val="00256C45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C0968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73BF5"/>
    <w:rsid w:val="00575C41"/>
    <w:rsid w:val="005943FB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1A54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E5D57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C6C9B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5613"/>
    <w:rsid w:val="00906BE8"/>
    <w:rsid w:val="009223F8"/>
    <w:rsid w:val="00945E91"/>
    <w:rsid w:val="00952B86"/>
    <w:rsid w:val="009545EA"/>
    <w:rsid w:val="00972EFF"/>
    <w:rsid w:val="00976376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9F40C9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1FA6"/>
    <w:rsid w:val="00A744FA"/>
    <w:rsid w:val="00A954C0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053D"/>
    <w:rsid w:val="00B51FC3"/>
    <w:rsid w:val="00B622FF"/>
    <w:rsid w:val="00B7008D"/>
    <w:rsid w:val="00B712B5"/>
    <w:rsid w:val="00B87997"/>
    <w:rsid w:val="00B96AF4"/>
    <w:rsid w:val="00BB1425"/>
    <w:rsid w:val="00BD1E21"/>
    <w:rsid w:val="00BD25A8"/>
    <w:rsid w:val="00BD5855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22AD"/>
    <w:rsid w:val="00C36C76"/>
    <w:rsid w:val="00C47BE9"/>
    <w:rsid w:val="00C51E07"/>
    <w:rsid w:val="00C52D22"/>
    <w:rsid w:val="00C6029F"/>
    <w:rsid w:val="00C74BF5"/>
    <w:rsid w:val="00C85823"/>
    <w:rsid w:val="00C85D28"/>
    <w:rsid w:val="00C936B0"/>
    <w:rsid w:val="00C9533A"/>
    <w:rsid w:val="00C96648"/>
    <w:rsid w:val="00C97815"/>
    <w:rsid w:val="00CA2F11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52447"/>
    <w:rsid w:val="00D75B6D"/>
    <w:rsid w:val="00D8350A"/>
    <w:rsid w:val="00D9704C"/>
    <w:rsid w:val="00DA4D8E"/>
    <w:rsid w:val="00DA7413"/>
    <w:rsid w:val="00DB3668"/>
    <w:rsid w:val="00DC7CC3"/>
    <w:rsid w:val="00DD1B23"/>
    <w:rsid w:val="00DD7B23"/>
    <w:rsid w:val="00E13BEF"/>
    <w:rsid w:val="00E172E2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4A6E"/>
    <w:rsid w:val="00E860CF"/>
    <w:rsid w:val="00E87169"/>
    <w:rsid w:val="00ED61DD"/>
    <w:rsid w:val="00EE2AB1"/>
    <w:rsid w:val="00EE3D37"/>
    <w:rsid w:val="00F041A2"/>
    <w:rsid w:val="00F15D77"/>
    <w:rsid w:val="00F34BC9"/>
    <w:rsid w:val="00F42E13"/>
    <w:rsid w:val="00F4362B"/>
    <w:rsid w:val="00F462AA"/>
    <w:rsid w:val="00F52F82"/>
    <w:rsid w:val="00F5316C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C09F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4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EigeneDateien\Studium\WorkspaceEclipse\se2p_svn.elmermx.ch\doc\05_Design\Externes%20Design.docx" TargetMode="External"/><Relationship Id="rId18" Type="http://schemas.openxmlformats.org/officeDocument/2006/relationships/hyperlink" Target="file:///E:\EigeneDateien\Studium\WorkspaceEclipse\se2p_svn.elmermx.ch\doc\05_Design\Externes%20Design.docx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21" Type="http://schemas.openxmlformats.org/officeDocument/2006/relationships/image" Target="media/image2.jpeg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E:\EigeneDateien\Studium\WorkspaceEclipse\se2p_svn.elmermx.ch\doc\05_Design\Externes%20Design.docx" TargetMode="External"/><Relationship Id="rId20" Type="http://schemas.openxmlformats.org/officeDocument/2006/relationships/hyperlink" Target="file:///E:\EigeneDateien\Studium\WorkspaceEclipse\se2p_svn.elmermx.ch\doc\05_Design\Externes%20Design.docx" TargetMode="External"/><Relationship Id="rId29" Type="http://schemas.openxmlformats.org/officeDocument/2006/relationships/image" Target="media/image10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EigeneDateien\Studium\WorkspaceEclipse\se2p_svn.elmermx.ch\doc\05_Design\Externes%20Design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E:\EigeneDateien\Studium\WorkspaceEclipse\se2p_svn.elmermx.ch\doc\05_Design\Externes%20Design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file:///E:\EigeneDateien\Studium\WorkspaceEclipse\se2p_svn.elmermx.ch\doc\05_Design\Externes%20Design.docx" TargetMode="External"/><Relationship Id="rId19" Type="http://schemas.openxmlformats.org/officeDocument/2006/relationships/hyperlink" Target="file:///E:\EigeneDateien\Studium\WorkspaceEclipse\se2p_svn.elmermx.ch\doc\05_Design\Externes%20Design.docx" TargetMode="External"/><Relationship Id="rId31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E:\EigeneDateien\Studium\WorkspaceEclipse\se2p_svn.elmermx.ch\doc\05_Design\Externes%20Design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file:///E:\EigeneDateien\Studium\WorkspaceEclipse\se2p_svn.elmermx.ch\doc\05_Design\Externes%20Design.docx" TargetMode="External"/><Relationship Id="rId17" Type="http://schemas.openxmlformats.org/officeDocument/2006/relationships/hyperlink" Target="file:///E:\EigeneDateien\Studium\WorkspaceEclipse\se2p_svn.elmermx.ch\doc\05_Design\Externes%20Design.docx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0D1AB-B449-480B-A278-43221250A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1859</Words>
  <Characters>11714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13546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Externes Design</dc:title>
  <dc:subject/>
  <dc:creator>Christina</dc:creator>
  <cp:lastModifiedBy>Delia</cp:lastModifiedBy>
  <cp:revision>284</cp:revision>
  <dcterms:created xsi:type="dcterms:W3CDTF">2011-05-02T11:20:00Z</dcterms:created>
  <dcterms:modified xsi:type="dcterms:W3CDTF">2011-05-30T14:36:00Z</dcterms:modified>
</cp:coreProperties>
</file>
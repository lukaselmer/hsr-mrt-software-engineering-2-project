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4222D0">
                  <w:rPr>
                    <w:noProof/>
                    <w:color w:val="4F81BD" w:themeColor="accent1"/>
                  </w:rPr>
                  <w:t>9.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AD4235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2721057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2721058"/>
      <w:r>
        <w:t>Änderungsgeschichte</w:t>
      </w:r>
      <w:bookmarkEnd w:id="1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8769B2" w:rsidP="00AD4235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8769B2" w:rsidRDefault="008769B2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8769B2" w:rsidRDefault="008769B2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</w:tbl>
    <w:bookmarkStart w:id="2" w:name="_Toc292721059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CF437E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2721057" w:history="1">
            <w:r w:rsidR="00CF437E" w:rsidRPr="00EA5230">
              <w:rPr>
                <w:rStyle w:val="Hyperlink"/>
                <w:noProof/>
              </w:rPr>
              <w:t>1</w:t>
            </w:r>
            <w:r w:rsidR="00CF437E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F437E" w:rsidRPr="00EA5230">
              <w:rPr>
                <w:rStyle w:val="Hyperlink"/>
                <w:noProof/>
              </w:rPr>
              <w:t>Dokumentinformationen</w:t>
            </w:r>
            <w:r w:rsidR="00CF437E">
              <w:rPr>
                <w:noProof/>
                <w:webHidden/>
              </w:rPr>
              <w:tab/>
            </w:r>
            <w:r w:rsidR="00CF437E">
              <w:rPr>
                <w:noProof/>
                <w:webHidden/>
              </w:rPr>
              <w:fldChar w:fldCharType="begin"/>
            </w:r>
            <w:r w:rsidR="00CF437E">
              <w:rPr>
                <w:noProof/>
                <w:webHidden/>
              </w:rPr>
              <w:instrText xml:space="preserve"> PAGEREF _Toc292721057 \h </w:instrText>
            </w:r>
            <w:r w:rsidR="00CF437E">
              <w:rPr>
                <w:noProof/>
                <w:webHidden/>
              </w:rPr>
            </w:r>
            <w:r w:rsidR="00CF437E">
              <w:rPr>
                <w:noProof/>
                <w:webHidden/>
              </w:rPr>
              <w:fldChar w:fldCharType="separate"/>
            </w:r>
            <w:r w:rsidR="00CF437E">
              <w:rPr>
                <w:noProof/>
                <w:webHidden/>
              </w:rPr>
              <w:t>1</w:t>
            </w:r>
            <w:r w:rsidR="00CF437E"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58" w:history="1">
            <w:r w:rsidRPr="00EA5230">
              <w:rPr>
                <w:rStyle w:val="Hyperlink"/>
                <w:noProof/>
              </w:rPr>
              <w:t>1.1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Änderungsgeschichte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59" w:history="1">
            <w:r w:rsidRPr="00EA5230">
              <w:rPr>
                <w:rStyle w:val="Hyperlink"/>
                <w:noProof/>
              </w:rPr>
              <w:t>1.2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  <w:lang w:val="de-DE"/>
              </w:rPr>
              <w:t>Inhaltsverzeichnis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0" w:history="1">
            <w:r w:rsidRPr="00EA5230">
              <w:rPr>
                <w:rStyle w:val="Hyperlink"/>
                <w:noProof/>
              </w:rPr>
              <w:t>1.3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bookmarkStart w:id="3" w:name="_GoBack"/>
          <w:bookmarkEnd w:id="3"/>
        </w:p>
        <w:p w:rsidR="00CF437E" w:rsidRDefault="00CF437E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2721061" w:history="1">
            <w:r w:rsidRPr="00EA5230">
              <w:rPr>
                <w:rStyle w:val="Hyperlink"/>
                <w:noProof/>
              </w:rPr>
              <w:t>2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2" w:history="1">
            <w:r w:rsidRPr="00EA5230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Zweck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3" w:history="1">
            <w:r w:rsidRPr="00EA5230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Gültigkeitsbereich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4" w:history="1">
            <w:r w:rsidRPr="00EA5230">
              <w:rPr>
                <w:rStyle w:val="Hyperlink"/>
                <w:noProof/>
              </w:rPr>
              <w:t>2.3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Definitionen und Abkürzungen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5" w:history="1">
            <w:r w:rsidRPr="00EA5230">
              <w:rPr>
                <w:rStyle w:val="Hyperlink"/>
                <w:noProof/>
              </w:rPr>
              <w:t>2.4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Referenzen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2721066" w:history="1">
            <w:r w:rsidRPr="00EA5230">
              <w:rPr>
                <w:rStyle w:val="Hyperlink"/>
                <w:noProof/>
              </w:rPr>
              <w:t>3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Externes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67" w:history="1">
            <w:r w:rsidRPr="00EA5230">
              <w:rPr>
                <w:rStyle w:val="Hyperlink"/>
                <w:noProof/>
              </w:rPr>
              <w:t>3.1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68" w:history="1">
            <w:r w:rsidRPr="00EA5230">
              <w:rPr>
                <w:rStyle w:val="Hyperlink"/>
                <w:noProof/>
              </w:rPr>
              <w:t>3.1.1</w:t>
            </w:r>
            <w:r>
              <w:rPr>
                <w:noProof/>
                <w:sz w:val="22"/>
              </w:rPr>
              <w:tab/>
            </w:r>
            <w:r w:rsidRPr="00EA5230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69" w:history="1">
            <w:r w:rsidRPr="00EA5230">
              <w:rPr>
                <w:rStyle w:val="Hyperlink"/>
                <w:noProof/>
              </w:rPr>
              <w:t>3.1.2</w:t>
            </w:r>
            <w:r>
              <w:rPr>
                <w:noProof/>
                <w:sz w:val="22"/>
              </w:rPr>
              <w:tab/>
            </w:r>
            <w:r w:rsidRPr="00EA5230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70" w:history="1">
            <w:r w:rsidRPr="00EA5230">
              <w:rPr>
                <w:rStyle w:val="Hyperlink"/>
                <w:noProof/>
              </w:rPr>
              <w:t>3.1.3</w:t>
            </w:r>
            <w:r>
              <w:rPr>
                <w:noProof/>
                <w:sz w:val="22"/>
              </w:rPr>
              <w:tab/>
            </w:r>
            <w:r w:rsidRPr="00EA5230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2721071" w:history="1">
            <w:r w:rsidRPr="00EA5230">
              <w:rPr>
                <w:rStyle w:val="Hyperlink"/>
                <w:noProof/>
              </w:rPr>
              <w:t>3.2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A5230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72" w:history="1">
            <w:r w:rsidRPr="00EA5230">
              <w:rPr>
                <w:rStyle w:val="Hyperlink"/>
                <w:noProof/>
              </w:rPr>
              <w:t>3.2.1</w:t>
            </w:r>
            <w:r>
              <w:rPr>
                <w:noProof/>
                <w:sz w:val="22"/>
              </w:rPr>
              <w:tab/>
            </w:r>
            <w:r w:rsidRPr="00EA5230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73" w:history="1">
            <w:r w:rsidRPr="00EA5230">
              <w:rPr>
                <w:rStyle w:val="Hyperlink"/>
                <w:noProof/>
              </w:rPr>
              <w:t>3.2.2</w:t>
            </w:r>
            <w:r>
              <w:rPr>
                <w:noProof/>
                <w:sz w:val="22"/>
              </w:rPr>
              <w:tab/>
            </w:r>
            <w:r w:rsidRPr="00EA5230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437E" w:rsidRDefault="00CF437E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2721074" w:history="1">
            <w:r w:rsidRPr="00EA5230">
              <w:rPr>
                <w:rStyle w:val="Hyperlink"/>
                <w:noProof/>
              </w:rPr>
              <w:t>3.2.3</w:t>
            </w:r>
            <w:r>
              <w:rPr>
                <w:noProof/>
                <w:sz w:val="22"/>
              </w:rPr>
              <w:tab/>
            </w:r>
            <w:r w:rsidRPr="00EA5230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_Toc292721074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80229C" w:rsidRDefault="0080229C" w:rsidP="0080229C">
      <w:pPr>
        <w:pStyle w:val="berschrift2"/>
      </w:pPr>
      <w:bookmarkStart w:id="4" w:name="_Toc292721060"/>
      <w:r>
        <w:t>Abbildungsverzeichnis</w:t>
      </w:r>
      <w:bookmarkEnd w:id="4"/>
    </w:p>
    <w:p w:rsidR="00535BAB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2721014" w:history="1">
        <w:r w:rsidR="00535BAB" w:rsidRPr="00386869">
          <w:rPr>
            <w:rStyle w:val="Hyperlink"/>
            <w:noProof/>
          </w:rPr>
          <w:t>Abbildung 1 - Übersicht Stundeneinträge</w:t>
        </w:r>
        <w:r w:rsidR="00535BAB">
          <w:rPr>
            <w:noProof/>
            <w:webHidden/>
          </w:rPr>
          <w:tab/>
        </w:r>
        <w:r w:rsidR="00535BAB">
          <w:rPr>
            <w:noProof/>
            <w:webHidden/>
          </w:rPr>
          <w:fldChar w:fldCharType="begin"/>
        </w:r>
        <w:r w:rsidR="00535BAB">
          <w:rPr>
            <w:noProof/>
            <w:webHidden/>
          </w:rPr>
          <w:instrText xml:space="preserve"> PAGEREF _Toc292721014 \h </w:instrText>
        </w:r>
        <w:r w:rsidR="00535BAB">
          <w:rPr>
            <w:noProof/>
            <w:webHidden/>
          </w:rPr>
        </w:r>
        <w:r w:rsidR="00535BAB">
          <w:rPr>
            <w:noProof/>
            <w:webHidden/>
          </w:rPr>
          <w:fldChar w:fldCharType="separate"/>
        </w:r>
        <w:r w:rsidR="00535BAB">
          <w:rPr>
            <w:noProof/>
            <w:webHidden/>
          </w:rPr>
          <w:t>3</w:t>
        </w:r>
        <w:r w:rsidR="00535BAB"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2721015" w:history="1">
        <w:r w:rsidRPr="00386869">
          <w:rPr>
            <w:rStyle w:val="Hyperlink"/>
            <w:noProof/>
          </w:rPr>
          <w:t>Abbildung 2 - Stundeneinträge einem Auftrag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2721016" w:history="1">
        <w:r w:rsidRPr="00386869">
          <w:rPr>
            <w:rStyle w:val="Hyperlink"/>
            <w:noProof/>
          </w:rPr>
          <w:t>Abbildung 3 - Neuen Auftrag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2721017" w:history="1">
        <w:r w:rsidRPr="00386869">
          <w:rPr>
            <w:rStyle w:val="Hyperlink"/>
            <w:noProof/>
          </w:rPr>
          <w:t>Abbildung 4 - Rapport Generierung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18" w:history="1">
        <w:r w:rsidRPr="00386869">
          <w:rPr>
            <w:rStyle w:val="Hyperlink"/>
            <w:noProof/>
          </w:rPr>
          <w:t>Abbildung 5 - Benutzer Anmeldung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19" w:history="1">
        <w:r w:rsidRPr="00386869">
          <w:rPr>
            <w:rStyle w:val="Hyperlink"/>
            <w:noProof/>
          </w:rPr>
          <w:t>Abbildung 6 - Übersicht Adressen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0" w:history="1">
        <w:r w:rsidRPr="00386869">
          <w:rPr>
            <w:rStyle w:val="Hyperlink"/>
            <w:noProof/>
          </w:rPr>
          <w:t>Abbildung 7 - Übersicht Aufträge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1" w:history="1">
        <w:r w:rsidRPr="00386869">
          <w:rPr>
            <w:rStyle w:val="Hyperlink"/>
            <w:noProof/>
          </w:rPr>
          <w:t>Abbildung 8 - Übersicht Benutzer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2" w:history="1">
        <w:r w:rsidRPr="00386869">
          <w:rPr>
            <w:rStyle w:val="Hyperlink"/>
            <w:noProof/>
          </w:rPr>
          <w:t>Abbildung 9 - Übersicht Kunden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3" w:history="1">
        <w:r w:rsidRPr="00386869">
          <w:rPr>
            <w:rStyle w:val="Hyperlink"/>
            <w:noProof/>
          </w:rPr>
          <w:t>Abbildung 10 - Übersicht Stundeneinträge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4" w:history="1">
        <w:r w:rsidRPr="00386869">
          <w:rPr>
            <w:rStyle w:val="Hyperlink"/>
            <w:noProof/>
          </w:rPr>
          <w:t>Abbildung 11 - Übersicht Materialien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2721025" w:history="1">
        <w:r w:rsidRPr="00386869">
          <w:rPr>
            <w:rStyle w:val="Hyperlink"/>
            <w:noProof/>
          </w:rPr>
          <w:t>Abbildung 12 - Übersicht Stundeneintragstypen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2721026" w:history="1">
        <w:r w:rsidRPr="00386869">
          <w:rPr>
            <w:rStyle w:val="Hyperlink"/>
            <w:noProof/>
          </w:rPr>
          <w:t>Abbildung 13 -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2721027" w:history="1">
        <w:r w:rsidRPr="00386869">
          <w:rPr>
            <w:rStyle w:val="Hyperlink"/>
            <w:noProof/>
          </w:rPr>
          <w:t>Abbildung 14 -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2721028" w:history="1">
        <w:r w:rsidRPr="00386869">
          <w:rPr>
            <w:rStyle w:val="Hyperlink"/>
            <w:noProof/>
          </w:rPr>
          <w:t>Abbildung 15 - Anmelde Fenster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2721029" w:history="1">
        <w:r w:rsidRPr="00386869">
          <w:rPr>
            <w:rStyle w:val="Hyperlink"/>
            <w:noProof/>
          </w:rPr>
          <w:t>Abbildung 16 -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2721030" w:history="1">
        <w:r w:rsidRPr="00386869">
          <w:rPr>
            <w:rStyle w:val="Hyperlink"/>
            <w:noProof/>
          </w:rPr>
          <w:t>Abbildung 17 -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2721031" w:history="1">
        <w:r w:rsidRPr="00386869">
          <w:rPr>
            <w:rStyle w:val="Hyperlink"/>
            <w:noProof/>
          </w:rPr>
          <w:t>Abbildung 18 - Hauptfenster nach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35BAB" w:rsidRDefault="00535BAB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2721032" w:history="1">
        <w:r w:rsidRPr="00386869">
          <w:rPr>
            <w:rStyle w:val="Hyperlink"/>
            <w:noProof/>
          </w:rPr>
          <w:t>Abbildung 19 - Hauptfenster Abmeldung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_Toc292721032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D75B6D" w:rsidRDefault="00D75B6D" w:rsidP="00732FAA">
      <w:pPr>
        <w:pStyle w:val="berschrift1"/>
      </w:pPr>
      <w:bookmarkStart w:id="5" w:name="_Toc292721061"/>
      <w:r>
        <w:t>Einleitung</w:t>
      </w:r>
      <w:bookmarkEnd w:id="5"/>
    </w:p>
    <w:p w:rsidR="00D75B6D" w:rsidRDefault="00BD1E21" w:rsidP="00BD1E21">
      <w:pPr>
        <w:pStyle w:val="berschrift2"/>
      </w:pPr>
      <w:bookmarkStart w:id="6" w:name="_Toc292721062"/>
      <w:r>
        <w:t>Zweck</w:t>
      </w:r>
      <w:bookmarkEnd w:id="6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wie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7" w:name="_Toc292721063"/>
      <w:r>
        <w:t>Gültigkeitsbereich</w:t>
      </w:r>
      <w:bookmarkEnd w:id="7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8" w:name="_Toc292721064"/>
      <w:r>
        <w:t>Definitionen und Abkürzungen</w:t>
      </w:r>
      <w:bookmarkEnd w:id="8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9" w:name="_Toc292721065"/>
      <w:r>
        <w:t>Referenzen</w:t>
      </w:r>
      <w:bookmarkEnd w:id="9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732861" w:rsidRDefault="00732861" w:rsidP="00732861">
      <w:pPr>
        <w:pStyle w:val="berschrift1"/>
      </w:pPr>
      <w:bookmarkStart w:id="10" w:name="_Toc292721066"/>
      <w:r>
        <w:t>Externes Design</w:t>
      </w:r>
      <w:bookmarkEnd w:id="10"/>
    </w:p>
    <w:p w:rsidR="00B07D9D" w:rsidRDefault="00732FAA" w:rsidP="00B07D9D">
      <w:pPr>
        <w:pStyle w:val="berschrift2"/>
      </w:pPr>
      <w:bookmarkStart w:id="11" w:name="_Toc292721067"/>
      <w:r>
        <w:t>Server</w:t>
      </w:r>
      <w:bookmarkEnd w:id="11"/>
    </w:p>
    <w:p w:rsidR="004040A0" w:rsidRDefault="004040A0" w:rsidP="004040A0">
      <w:pPr>
        <w:pStyle w:val="berschrift3"/>
      </w:pPr>
      <w:bookmarkStart w:id="12" w:name="_Toc292721068"/>
      <w:r>
        <w:t>Navigation</w:t>
      </w:r>
      <w:bookmarkEnd w:id="12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hyperlink r:id="rId21" w:history="1">
        <w:r w:rsidRPr="00387B6F">
          <w:rPr>
            <w:rStyle w:val="Hyperlink"/>
          </w:rPr>
          <w:t>http://mrt.elmermx.ch/</w:t>
        </w:r>
      </w:hyperlink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3" w:name="_Toc292721069"/>
      <w:proofErr w:type="spellStart"/>
      <w:r>
        <w:lastRenderedPageBreak/>
        <w:t>Mockups</w:t>
      </w:r>
      <w:bookmarkEnd w:id="13"/>
      <w:proofErr w:type="spellEnd"/>
    </w:p>
    <w:p w:rsidR="00167409" w:rsidRDefault="00F90447" w:rsidP="00F77D07">
      <w:r>
        <w:t xml:space="preserve">Die </w:t>
      </w:r>
      <w:proofErr w:type="spellStart"/>
      <w:r>
        <w:t>Mockups</w:t>
      </w:r>
      <w:proofErr w:type="spellEnd"/>
      <w:r>
        <w:t xml:space="preserve"> wurden erstellt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5436A8">
        <w:t xml:space="preserve"> Rapport 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525D38">
        <w:t xml:space="preserve"> diesen</w:t>
      </w:r>
      <w:r w:rsidR="000E51E7">
        <w:t xml:space="preserve"> </w:t>
      </w:r>
      <w:proofErr w:type="gramStart"/>
      <w:r w:rsidR="000E51E7">
        <w:t>orientie</w:t>
      </w:r>
      <w:r w:rsidR="00667E16">
        <w:t xml:space="preserve">ren </w:t>
      </w:r>
      <w:r w:rsidR="000E51E7">
        <w:t>,</w:t>
      </w:r>
      <w:proofErr w:type="gramEnd"/>
      <w:r w:rsidR="000E51E7">
        <w:t xml:space="preserve"> wurden diese vernachlässigt.</w:t>
      </w:r>
    </w:p>
    <w:p w:rsidR="00F77D07" w:rsidRDefault="009967DA" w:rsidP="00167409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65813D" wp14:editId="7D1BB395">
                <wp:simplePos x="0" y="0"/>
                <wp:positionH relativeFrom="column">
                  <wp:posOffset>-114935</wp:posOffset>
                </wp:positionH>
                <wp:positionV relativeFrom="paragraph">
                  <wp:posOffset>2356485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4" w:name="_Toc292721014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Übersicht Stundeneinträge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-9.05pt;margin-top:185.5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5" w:name="_Toc292721014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472C7E"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2AC564B3" wp14:editId="71B4ED62">
            <wp:simplePos x="0" y="0"/>
            <wp:positionH relativeFrom="column">
              <wp:posOffset>-114935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ED61DD">
        <w:t>Diese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AE5575" w:rsidP="001C6EC0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-120650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6" w:name="_Toc292721015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Stundeneinträge einem Auftrag hinzufügen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7" w:name="_Toc292721015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AE5575" w:rsidP="00F77D07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02317743" wp14:editId="3EB90481">
            <wp:simplePos x="0" y="0"/>
            <wp:positionH relativeFrom="column">
              <wp:posOffset>-3175</wp:posOffset>
            </wp:positionH>
            <wp:positionV relativeFrom="paragraph">
              <wp:posOffset>434340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EA76C" wp14:editId="1099D3EC">
                <wp:simplePos x="0" y="0"/>
                <wp:positionH relativeFrom="column">
                  <wp:posOffset>-3175</wp:posOffset>
                </wp:positionH>
                <wp:positionV relativeFrom="paragraph">
                  <wp:posOffset>2373630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1207E" w:rsidRDefault="00AD4235" w:rsidP="00B96AF4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8" w:name="_Toc292721016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Neuen Auftrag erstellen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8" o:spid="_x0000_s1028" type="#_x0000_t202" style="position:absolute;left:0;text-align:left;margin-left:-.25pt;margin-top:186.9pt;width:272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" stroked="f">
                <v:textbox style="mso-fit-shape-to-text:t" inset="0,0,0,0">
                  <w:txbxContent>
                    <w:p w:rsidR="00AD4235" w:rsidRPr="0041207E" w:rsidRDefault="00AD4235" w:rsidP="00B96AF4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9" w:name="_Toc292721016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Neuen Auftrag erstellen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820501">
        <w:t>Neuen Auftrag erstellen</w:t>
      </w:r>
    </w:p>
    <w:p w:rsidR="00820501" w:rsidRDefault="00693A84" w:rsidP="00820501">
      <w:r>
        <w:t xml:space="preserve">Ein neuer Auftrag kann erstellt werden. Der Server erstellt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 xml:space="preserve">Der Auftrag ist erstellt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820501" w:rsidRDefault="00820501" w:rsidP="00820501"/>
    <w:p w:rsidR="00AE5575" w:rsidRDefault="00AE5575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20" w:name="_Toc292721017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Rapport Generierung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1" w:name="_Toc292721017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Rapport Generierung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573203">
        <w:t>Rapport 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22" w:name="_Toc292721070"/>
      <w:r>
        <w:t>User Interface Design</w:t>
      </w:r>
      <w:bookmarkEnd w:id="22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23" w:name="_Toc292721018"/>
      <w:r>
        <w:t xml:space="preserve">Abbildung </w:t>
      </w:r>
      <w:fldSimple w:instr=" SEQ Abbildung \* ARABIC ">
        <w:r w:rsidR="008769B2">
          <w:rPr>
            <w:noProof/>
          </w:rPr>
          <w:t>5</w:t>
        </w:r>
      </w:fldSimple>
      <w:r>
        <w:t xml:space="preserve"> - Benutzer Anmeldung</w:t>
      </w:r>
      <w:bookmarkEnd w:id="23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Adressübersicht können Adressen von allen Nutzern angezeigt</w:t>
      </w:r>
      <w:r w:rsidR="002D7A73">
        <w:t xml:space="preserve"> werden. J</w:t>
      </w:r>
      <w:r w:rsidR="00AE5575">
        <w:t xml:space="preserve">edoch </w:t>
      </w:r>
      <w:r w:rsidR="002D7A73">
        <w:t xml:space="preserve">können sie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>
        <w:t>bearbeitet, neu erstellt  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4" w:name="_Toc292721019"/>
      <w:r>
        <w:t xml:space="preserve">Abbildung </w:t>
      </w:r>
      <w:fldSimple w:instr=" SEQ Abbildung \* ARABIC ">
        <w:r>
          <w:rPr>
            <w:noProof/>
          </w:rPr>
          <w:t>6</w:t>
        </w:r>
      </w:fldSimple>
      <w:r>
        <w:t xml:space="preserve"> - Übersicht Adressen</w:t>
      </w:r>
      <w:bookmarkEnd w:id="24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erfassten Aufträge. Diese können von allen Nutzern angezei</w:t>
      </w:r>
      <w:r w:rsidR="00251C82">
        <w:t>gt werden und es ist möglich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5" w:name="_Toc292721020"/>
      <w:r>
        <w:t xml:space="preserve">Abbildung </w:t>
      </w:r>
      <w:fldSimple w:instr=" SEQ Abbildung \* ARABIC ">
        <w:r w:rsidR="008769B2">
          <w:rPr>
            <w:noProof/>
          </w:rPr>
          <w:t>7</w:t>
        </w:r>
      </w:fldSimple>
      <w:r>
        <w:t xml:space="preserve"> - Übersicht Aufträge</w:t>
      </w:r>
      <w:bookmarkEnd w:id="25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 xml:space="preserve">hat das Recht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6" w:name="_Toc292721021"/>
      <w:r>
        <w:t xml:space="preserve">Abbildung </w:t>
      </w:r>
      <w:fldSimple w:instr=" SEQ Abbildung \* ARABIC ">
        <w:r w:rsidR="008769B2">
          <w:rPr>
            <w:noProof/>
          </w:rPr>
          <w:t>8</w:t>
        </w:r>
      </w:fldSimple>
      <w:r>
        <w:t xml:space="preserve"> - Übersicht Benutzer</w:t>
      </w:r>
      <w:bookmarkEnd w:id="26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7" w:name="_Toc292721022"/>
      <w:r>
        <w:t xml:space="preserve">Abbildung </w:t>
      </w:r>
      <w:fldSimple w:instr=" SEQ Abbildung \* ARABIC ">
        <w:r w:rsidR="008769B2">
          <w:rPr>
            <w:noProof/>
          </w:rPr>
          <w:t>9</w:t>
        </w:r>
      </w:fldSimple>
      <w:r>
        <w:t xml:space="preserve"> - Übersicht Kunden</w:t>
      </w:r>
      <w:bookmarkEnd w:id="27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8" w:name="_Toc292721023"/>
      <w:r>
        <w:t xml:space="preserve">Abbildung </w:t>
      </w:r>
      <w:fldSimple w:instr=" SEQ Abbildung \* ARABIC ">
        <w:r w:rsidR="008769B2">
          <w:rPr>
            <w:noProof/>
          </w:rPr>
          <w:t>10</w:t>
        </w:r>
      </w:fldSimple>
      <w:r>
        <w:t xml:space="preserve"> - Übersicht Stundeneinträge</w:t>
      </w:r>
      <w:bookmarkEnd w:id="28"/>
    </w:p>
    <w:p w:rsidR="008E358C" w:rsidRDefault="008E358C" w:rsidP="008E358C">
      <w:pPr>
        <w:pStyle w:val="berschrift4"/>
      </w:pPr>
      <w:r>
        <w:t>Materialien</w:t>
      </w:r>
    </w:p>
    <w:p w:rsidR="008E358C" w:rsidRDefault="008E358C" w:rsidP="008E358C">
      <w:r>
        <w:t>Bei der Materialienübersicht können Materialien von allen Nutzern a</w:t>
      </w:r>
      <w:r w:rsidR="00875E71">
        <w:t>ngezeigt werden. Wiederum können sie nur von der Sekretärin</w:t>
      </w:r>
      <w:r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9" w:name="_Toc292721024"/>
      <w:r>
        <w:t xml:space="preserve">Abbildung </w:t>
      </w:r>
      <w:fldSimple w:instr=" SEQ Abbildung \* ARABIC ">
        <w:r w:rsidR="008769B2">
          <w:rPr>
            <w:noProof/>
          </w:rPr>
          <w:t>11</w:t>
        </w:r>
      </w:fldSimple>
      <w:r>
        <w:t xml:space="preserve"> - Übersicht Materialien</w:t>
      </w:r>
      <w:bookmarkEnd w:id="29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23219F" w:rsidP="00722A1C">
      <w:r>
        <w:t>In dieser Übersicht können die Stundeneintragsty</w:t>
      </w:r>
      <w:r w:rsidR="00AD4165">
        <w:t>pen von allen Nutzern angezeigt</w:t>
      </w:r>
      <w:r w:rsidR="007C3CCF">
        <w:t xml:space="preserve"> werden, zudem können</w:t>
      </w:r>
      <w:r w:rsidR="00AD4165">
        <w:t xml:space="preserve"> Material</w:t>
      </w:r>
      <w:r w:rsidR="007C3CCF">
        <w:t>ien</w:t>
      </w:r>
      <w:r w:rsidR="00AD4165">
        <w:t xml:space="preserve"> angezeigt, hinzugefügt oder gelöscht werden.</w:t>
      </w:r>
      <w:r>
        <w:t xml:space="preserve"> </w:t>
      </w:r>
      <w:r w:rsidR="009223F8">
        <w:t>Auch hier hat nur die Sekretärin die Berechtigung zur Bearbeitung</w:t>
      </w:r>
      <w:r>
        <w:t xml:space="preserve">, </w:t>
      </w:r>
      <w:r w:rsidR="009223F8">
        <w:t>Erstellung</w:t>
      </w:r>
      <w:r>
        <w:t xml:space="preserve"> oder </w:t>
      </w:r>
      <w:r w:rsidR="009223F8">
        <w:t>Entfernung.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30" w:name="_Toc292721025"/>
      <w:r>
        <w:t xml:space="preserve">Abbildung </w:t>
      </w:r>
      <w:fldSimple w:instr=" SEQ Abbildung \* ARABIC ">
        <w:r w:rsidR="008769B2">
          <w:rPr>
            <w:noProof/>
          </w:rPr>
          <w:t>12</w:t>
        </w:r>
      </w:fldSimple>
      <w:r>
        <w:t xml:space="preserve"> - Übersicht Stundeneintragstypen</w:t>
      </w:r>
      <w:bookmarkEnd w:id="30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31" w:name="_Toc292721071"/>
      <w:r>
        <w:lastRenderedPageBreak/>
        <w:t>Client</w:t>
      </w:r>
      <w:bookmarkEnd w:id="31"/>
    </w:p>
    <w:p w:rsidR="009C32EB" w:rsidRDefault="009C32EB" w:rsidP="009C32EB">
      <w:pPr>
        <w:pStyle w:val="berschrift3"/>
      </w:pPr>
      <w:bookmarkStart w:id="32" w:name="_Toc292721072"/>
      <w:r>
        <w:t>Navigation</w:t>
      </w:r>
      <w:bookmarkEnd w:id="32"/>
    </w:p>
    <w:p w:rsidR="00781A11" w:rsidRPr="00781A11" w:rsidRDefault="007E46AF" w:rsidP="00781A11">
      <w:r>
        <w:t xml:space="preserve">Die </w:t>
      </w:r>
      <w:proofErr w:type="spellStart"/>
      <w:r>
        <w:t>Android</w:t>
      </w:r>
      <w:proofErr w:type="spellEnd"/>
      <w:r>
        <w:t xml:space="preserve"> Applikation kann auf dem Mobiltelef</w:t>
      </w:r>
      <w:r w:rsidR="00B00DB1">
        <w:t>on gestartet werden. Dabei erscheint als erstes ein Fenster, durch welches sic</w:t>
      </w:r>
      <w:r w:rsidR="00F52F82">
        <w:t>h der Benutzer</w:t>
      </w:r>
      <w:r w:rsidR="00B00DB1">
        <w:t xml:space="preserve"> 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 xml:space="preserve">Nach der erfolgreichen Authentifizierung erscheint das Hauptfenster mit </w:t>
      </w:r>
      <w:proofErr w:type="gramStart"/>
      <w:r w:rsidR="00332E5F">
        <w:t>welchem neue Stundeneinträge</w:t>
      </w:r>
      <w:proofErr w:type="gramEnd"/>
      <w:r w:rsidR="00332E5F">
        <w:t xml:space="preserve"> erstellt werden kö</w:t>
      </w:r>
      <w:r w:rsidR="00F714CE">
        <w:t xml:space="preserve">nnen. Um </w:t>
      </w:r>
      <w:r w:rsidR="00FB6C11">
        <w:t>zum Anmelde Fenster zurück</w:t>
      </w:r>
      <w:r w:rsidR="00F714CE">
        <w:t>zukehren</w:t>
      </w:r>
      <w:r w:rsidR="00332E5F">
        <w:t xml:space="preserve"> kann das </w:t>
      </w:r>
      <w:proofErr w:type="spellStart"/>
      <w:r w:rsidR="00332E5F">
        <w:t>Android</w:t>
      </w:r>
      <w:proofErr w:type="spellEnd"/>
      <w:r w:rsidR="00332E5F">
        <w:t xml:space="preserve">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33" w:name="_Toc292721073"/>
      <w:proofErr w:type="spellStart"/>
      <w:r>
        <w:t>Mockups</w:t>
      </w:r>
      <w:bookmarkEnd w:id="33"/>
      <w:proofErr w:type="spellEnd"/>
    </w:p>
    <w:p w:rsidR="004A6923" w:rsidRDefault="004A6923" w:rsidP="004A6923">
      <w:r>
        <w:t xml:space="preserve">Die </w:t>
      </w:r>
      <w:proofErr w:type="spellStart"/>
      <w:r>
        <w:t>Mockups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418465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0E7B" w:rsidP="00AC2009">
      <w:r>
        <w:t xml:space="preserve">Mit dem Status wird angezeigt ob gerade eine Zeitmessung stattfindet. </w:t>
      </w:r>
      <w:r w:rsidR="00D8350A">
        <w:t>Im Feld Kunde kann dessen Namen angegeben werden.</w:t>
      </w:r>
      <w:r w:rsidR="00AC2009">
        <w:t xml:space="preserve"> Der Stundeneintragstyp kann über ein Dropdown-</w:t>
      </w:r>
      <w:r w:rsidR="00A61424">
        <w:t>Menü</w:t>
      </w:r>
      <w:r w:rsidR="00AC2009">
        <w:t xml:space="preserve"> ausgewählt werden. </w:t>
      </w:r>
      <w:r w:rsidR="00DD1B23">
        <w:t>Das Feld Beschreibung dient der Aufgabe weitere Informationen über die gerade verrichtete Tätigkeit zu geben. Durch das Drücken der Schaltfläche Start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AE6947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A5473B" wp14:editId="52AA5190">
                <wp:simplePos x="0" y="0"/>
                <wp:positionH relativeFrom="column">
                  <wp:posOffset>-3447415</wp:posOffset>
                </wp:positionH>
                <wp:positionV relativeFrom="paragraph">
                  <wp:posOffset>204470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2721026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6.1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Cn68sp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5" w:name="_Toc292721026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AE6947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6B07E4D1" wp14:editId="28E20829">
            <wp:simplePos x="0" y="0"/>
            <wp:positionH relativeFrom="column">
              <wp:posOffset>-1905</wp:posOffset>
            </wp:positionH>
            <wp:positionV relativeFrom="paragraph">
              <wp:posOffset>543560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5FC578" wp14:editId="2F274564">
                <wp:simplePos x="0" y="0"/>
                <wp:positionH relativeFrom="column">
                  <wp:posOffset>-1905</wp:posOffset>
                </wp:positionH>
                <wp:positionV relativeFrom="paragraph">
                  <wp:posOffset>3395980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6" w:name="_Toc292721027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left:0;text-align:left;margin-left:-.15pt;margin-top:267.4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7" w:name="_Toc292721027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 seit wann die Zeit gemessen wird.</w:t>
      </w:r>
      <w:r w:rsidR="00011FB6">
        <w:t xml:space="preserve"> Das Aktivieren der </w:t>
      </w:r>
      <w:proofErr w:type="spellStart"/>
      <w:r w:rsidR="00011FB6">
        <w:t>Stop</w:t>
      </w:r>
      <w:proofErr w:type="spellEnd"/>
      <w:r w:rsidR="00011FB6">
        <w:t xml:space="preserve"> Schaltfläche führt dazu, dass die Zeitmessung beendet wird. Ein neuer Stundeneintrag wurde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6902E2" w:rsidP="00781A11"/>
    <w:p w:rsidR="00B07D9D" w:rsidRDefault="009C32EB" w:rsidP="009C32EB">
      <w:pPr>
        <w:pStyle w:val="berschrift3"/>
      </w:pPr>
      <w:bookmarkStart w:id="38" w:name="_Toc292721074"/>
      <w:r>
        <w:lastRenderedPageBreak/>
        <w:t>User Interface Design</w:t>
      </w:r>
      <w:bookmarkEnd w:id="38"/>
    </w:p>
    <w:p w:rsidR="00C36C76" w:rsidRDefault="007029C9" w:rsidP="00C36C76">
      <w:r>
        <w:t>Die Umsetzung des vordefinierten Designs wird nun aufgezeigt. Hierbei werden vollständig alle Fenster und dere</w:t>
      </w:r>
      <w:r w:rsidR="005B184C">
        <w:t>n möglichen Zustände näher umschrieben.</w:t>
      </w:r>
    </w:p>
    <w:p w:rsidR="00C36C76" w:rsidRDefault="00AE6947" w:rsidP="007A4DB3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9ACF71" wp14:editId="3314F5F9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9" w:name="_Toc292721028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Anmelde Fenster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0" w:name="_Toc292721028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Anmelde Fenster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155B21A4" wp14:editId="64263A63">
            <wp:simplePos x="0" y="0"/>
            <wp:positionH relativeFrom="column">
              <wp:posOffset>-3175</wp:posOffset>
            </wp:positionH>
            <wp:positionV relativeFrom="paragraph">
              <wp:posOffset>392430</wp:posOffset>
            </wp:positionV>
            <wp:extent cx="2003425" cy="3533140"/>
            <wp:effectExtent l="0" t="0" r="0" b="0"/>
            <wp:wrapTight wrapText="bothSides">
              <wp:wrapPolygon edited="0">
                <wp:start x="0" y="0"/>
                <wp:lineTo x="0" y="21429"/>
                <wp:lineTo x="21360" y="21429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C76">
        <w:t>Anmelde Fenster</w:t>
      </w:r>
    </w:p>
    <w:p w:rsidR="00C36C76" w:rsidRDefault="00C36C76" w:rsidP="007A4DB3"/>
    <w:p w:rsidR="006D01BE" w:rsidRDefault="006D01BE" w:rsidP="007A4DB3"/>
    <w:p w:rsidR="00C36C76" w:rsidRDefault="00FF675D" w:rsidP="007A4DB3">
      <w:pPr>
        <w:rPr>
          <w:noProof/>
          <w:lang w:eastAsia="de-CH"/>
        </w:rPr>
      </w:pPr>
      <w:r>
        <w:rPr>
          <w:noProof/>
          <w:lang w:eastAsia="de-CH"/>
        </w:rPr>
        <w:t xml:space="preserve">Über das Anmelde </w:t>
      </w:r>
      <w:r w:rsidR="00E74505">
        <w:rPr>
          <w:noProof/>
          <w:lang w:eastAsia="de-CH"/>
        </w:rPr>
        <w:t xml:space="preserve">Fenster können die Nutzerdaten, die Emailadresse und das Passwort, eingegeben werden. Zusätzlich </w:t>
      </w:r>
      <w:r w:rsidR="0072766E">
        <w:rPr>
          <w:noProof/>
          <w:lang w:eastAsia="de-CH"/>
        </w:rPr>
        <w:t>kann angeben werden ob mal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-3175</wp:posOffset>
            </wp:positionH>
            <wp:positionV relativeFrom="paragraph">
              <wp:posOffset>424180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12F594" wp14:editId="466423E1">
                <wp:simplePos x="0" y="0"/>
                <wp:positionH relativeFrom="column">
                  <wp:posOffset>-3175</wp:posOffset>
                </wp:positionH>
                <wp:positionV relativeFrom="paragraph">
                  <wp:posOffset>4020185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1" w:name="_Toc292721029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4" o:spid="_x0000_s1033" type="#_x0000_t202" style="position:absolute;left:0;text-align:left;margin-left:-.25pt;margin-top:316.55pt;width:158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2" w:name="_Toc292721029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50A5C" w:rsidRDefault="00CC5973" w:rsidP="007A4DB3">
      <w:r>
        <w:t xml:space="preserve">Der Status zeigt an, ob gerade eine Zeitmessung stattfindet oder nicht. </w:t>
      </w:r>
      <w:r w:rsidR="00A95667">
        <w:t xml:space="preserve">In das darunterliegende Feld kann der Name des Kunden eingetragen werden. </w:t>
      </w:r>
      <w:r w:rsidR="008C3BED">
        <w:t xml:space="preserve">Das Feld zeigt ab zwei eingegebenen Buchstaben eine Auswahl von Kunden an, deren Namen mit den angegebenen Zeichen beginnt. </w:t>
      </w:r>
      <w:r w:rsidR="001468DA">
        <w:t xml:space="preserve">Dieser kann danach aus der Liste ausgewählt werden. </w:t>
      </w:r>
      <w:r w:rsidR="00480D98">
        <w:t xml:space="preserve">Durch das Dropdown </w:t>
      </w:r>
      <w:r w:rsidR="00A61424">
        <w:t>Menü</w:t>
      </w:r>
      <w:r w:rsidR="00480D98">
        <w:t xml:space="preserve"> </w:t>
      </w:r>
      <w:r w:rsidR="007C5C78">
        <w:t>kann eine Vorlage für den Stundeneintrag ausgewählt werden.</w:t>
      </w:r>
      <w:r w:rsidR="00085ACC">
        <w:t xml:space="preserve"> </w:t>
      </w:r>
      <w:r w:rsidR="00F557AD">
        <w:t xml:space="preserve">In das untere Feld kann eine Beschreibung über die geplante Tätigkeit eingetragen werden. Durch das aktivieren der Start Schaltfläche </w:t>
      </w:r>
      <w:r w:rsidR="009B3759">
        <w:t>beginnt die Zeitmessung.</w:t>
      </w:r>
    </w:p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D20A9" w:rsidRDefault="00AE6947" w:rsidP="007D20A9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A8EDA3" wp14:editId="5EB132DF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3" w:name="_Toc292721030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5" o:spid="_x0000_s1034" type="#_x0000_t202" style="position:absolute;left:0;text-align:left;margin-left:-.25pt;margin-top:301.25pt;width:15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4" w:name="_Toc292721030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6912" behindDoc="1" locked="0" layoutInCell="1" allowOverlap="1" wp14:anchorId="592BF141" wp14:editId="05D32116">
            <wp:simplePos x="0" y="0"/>
            <wp:positionH relativeFrom="column">
              <wp:posOffset>-3175</wp:posOffset>
            </wp:positionH>
            <wp:positionV relativeFrom="paragraph">
              <wp:posOffset>229870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D20A9" w:rsidRDefault="007D20A9" w:rsidP="007A4DB3"/>
    <w:p w:rsidR="007D20A9" w:rsidRDefault="00DA7413" w:rsidP="007A4DB3">
      <w:r>
        <w:t>Der Status zeigt wann d</w:t>
      </w:r>
      <w:r w:rsidR="00186860">
        <w:t xml:space="preserve">ie Zeitmessung gestartet wurde. Die Felder können auch nach der Zeitmessung frei geändert werden. </w:t>
      </w:r>
      <w:r w:rsidR="00C13284">
        <w:t xml:space="preserve">Durch das betätigen der Schaltfläche </w:t>
      </w:r>
      <w:proofErr w:type="spellStart"/>
      <w:r w:rsidR="00C13284">
        <w:t>Stop</w:t>
      </w:r>
      <w:proofErr w:type="spellEnd"/>
      <w:r w:rsidR="00C13284">
        <w:t xml:space="preserve">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AE6947" w:rsidP="001D0449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D867E4" wp14:editId="5416835F">
                <wp:simplePos x="0" y="0"/>
                <wp:positionH relativeFrom="column">
                  <wp:posOffset>-3175</wp:posOffset>
                </wp:positionH>
                <wp:positionV relativeFrom="paragraph">
                  <wp:posOffset>4387850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5" w:name="_Toc292721031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Hauptfenster nach der Zeitmessung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0" o:spid="_x0000_s1035" type="#_x0000_t202" style="position:absolute;left:0;text-align:left;margin-left:-.25pt;margin-top:345.5pt;width:158.0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6" w:name="_Toc292721031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B853F03" wp14:editId="41CF46B5">
            <wp:simplePos x="0" y="0"/>
            <wp:positionH relativeFrom="column">
              <wp:posOffset>-3175</wp:posOffset>
            </wp:positionH>
            <wp:positionV relativeFrom="paragraph">
              <wp:posOffset>790575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wird eine kurze Meldung angezeigt, die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AE6947" w:rsidRDefault="00AE6947">
      <w:r>
        <w:br w:type="page"/>
      </w:r>
    </w:p>
    <w:p w:rsidR="003B0230" w:rsidRDefault="00AE6947" w:rsidP="003B0230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D70EEA" wp14:editId="0464130F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7" w:name="_Toc292721032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Hauptfenster Abmeldung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8" w:name="_Toc292721032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8960" behindDoc="1" locked="0" layoutInCell="1" allowOverlap="1" wp14:anchorId="2CDA9C8C" wp14:editId="59B47AC7">
            <wp:simplePos x="0" y="0"/>
            <wp:positionH relativeFrom="column">
              <wp:posOffset>-3175</wp:posOffset>
            </wp:positionH>
            <wp:positionV relativeFrom="paragraph">
              <wp:posOffset>228600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>
        <w:t xml:space="preserve"> Taste erscheint die Abmelden Schaltfläche. </w:t>
      </w:r>
      <w:r w:rsidR="001C5144">
        <w:t>Dadurch erscheint wieder das Anmelde Fenster und der Nutzer kann sich mit anderen Daten anmelden.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1"/>
      <w:footerReference w:type="default" r:id="rId42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3A73" w:rsidRDefault="00723A73" w:rsidP="008F2373">
      <w:pPr>
        <w:spacing w:after="0"/>
      </w:pPr>
      <w:r>
        <w:separator/>
      </w:r>
    </w:p>
  </w:endnote>
  <w:endnote w:type="continuationSeparator" w:id="0">
    <w:p w:rsidR="00723A73" w:rsidRDefault="00723A73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>
      <w:rPr>
        <w:noProof/>
      </w:rPr>
      <w:t>9.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CF437E" w:rsidRPr="00CF437E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fldSimple w:instr="NUMPAGES  \* Arabic  \* MERGEFORMAT">
      <w:r w:rsidR="00CF437E" w:rsidRPr="00CF437E">
        <w:rPr>
          <w:b/>
          <w:noProof/>
          <w:lang w:val="de-DE"/>
        </w:rPr>
        <w:t>10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3A73" w:rsidRDefault="00723A73" w:rsidP="008F2373">
      <w:pPr>
        <w:spacing w:after="0"/>
      </w:pPr>
      <w:r>
        <w:separator/>
      </w:r>
    </w:p>
  </w:footnote>
  <w:footnote w:type="continuationSeparator" w:id="0">
    <w:p w:rsidR="00723A73" w:rsidRDefault="00723A73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SE2 Projekt MRT –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44139"/>
    <w:rsid w:val="00076D7D"/>
    <w:rsid w:val="000846F2"/>
    <w:rsid w:val="00085ACC"/>
    <w:rsid w:val="000961ED"/>
    <w:rsid w:val="00097AB6"/>
    <w:rsid w:val="000A2C34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A7E8B"/>
    <w:rsid w:val="001C5144"/>
    <w:rsid w:val="001C6EC0"/>
    <w:rsid w:val="001C7723"/>
    <w:rsid w:val="001D0449"/>
    <w:rsid w:val="001D17F5"/>
    <w:rsid w:val="001D4192"/>
    <w:rsid w:val="001F1125"/>
    <w:rsid w:val="001F1BD6"/>
    <w:rsid w:val="001F2A8C"/>
    <w:rsid w:val="001F3AC0"/>
    <w:rsid w:val="001F561E"/>
    <w:rsid w:val="00201B31"/>
    <w:rsid w:val="002102F5"/>
    <w:rsid w:val="00223137"/>
    <w:rsid w:val="00226FDA"/>
    <w:rsid w:val="0023219F"/>
    <w:rsid w:val="00251C82"/>
    <w:rsid w:val="002564D7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6BE8"/>
    <w:rsid w:val="009223F8"/>
    <w:rsid w:val="00945E91"/>
    <w:rsid w:val="00952B86"/>
    <w:rsid w:val="009545EA"/>
    <w:rsid w:val="00972EFF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44FA"/>
    <w:rsid w:val="00A95667"/>
    <w:rsid w:val="00AB51D5"/>
    <w:rsid w:val="00AC2009"/>
    <w:rsid w:val="00AC40CC"/>
    <w:rsid w:val="00AD35C0"/>
    <w:rsid w:val="00AD4165"/>
    <w:rsid w:val="00AD4235"/>
    <w:rsid w:val="00AE119D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1FC3"/>
    <w:rsid w:val="00B622FF"/>
    <w:rsid w:val="00B7008D"/>
    <w:rsid w:val="00B712B5"/>
    <w:rsid w:val="00B87997"/>
    <w:rsid w:val="00B96AF4"/>
    <w:rsid w:val="00BB1425"/>
    <w:rsid w:val="00BD1E21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6C76"/>
    <w:rsid w:val="00C47BE9"/>
    <w:rsid w:val="00C52D22"/>
    <w:rsid w:val="00C74BF5"/>
    <w:rsid w:val="00C85823"/>
    <w:rsid w:val="00C85D28"/>
    <w:rsid w:val="00C936B0"/>
    <w:rsid w:val="00C9533A"/>
    <w:rsid w:val="00C96648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75B6D"/>
    <w:rsid w:val="00D8350A"/>
    <w:rsid w:val="00D9704C"/>
    <w:rsid w:val="00DA7413"/>
    <w:rsid w:val="00DB3668"/>
    <w:rsid w:val="00DC7CC3"/>
    <w:rsid w:val="00DD1B23"/>
    <w:rsid w:val="00DD7B23"/>
    <w:rsid w:val="00E13BEF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60CF"/>
    <w:rsid w:val="00E87169"/>
    <w:rsid w:val="00ED61DD"/>
    <w:rsid w:val="00EE2AB1"/>
    <w:rsid w:val="00EE3D37"/>
    <w:rsid w:val="00F041A2"/>
    <w:rsid w:val="00F15D77"/>
    <w:rsid w:val="00F42E13"/>
    <w:rsid w:val="00F4362B"/>
    <w:rsid w:val="00F462AA"/>
    <w:rsid w:val="00F52F82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Christina\HSR\4.%20Semester\Software-Engineering%202%20-%20Projekt\MRT\doc\05_Design\Externes%20Design.docx" TargetMode="External"/><Relationship Id="rId18" Type="http://schemas.openxmlformats.org/officeDocument/2006/relationships/hyperlink" Target="file:///C:\Users\Christina\HSR\4.%20Semester\Software-Engineering%202%20-%20Projekt\MRT\doc\05_Design\Externes%20Design.docx" TargetMode="External"/><Relationship Id="rId26" Type="http://schemas.openxmlformats.org/officeDocument/2006/relationships/image" Target="media/image6.jpg"/><Relationship Id="rId39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hyperlink" Target="http://mrt.elmermx.ch/" TargetMode="External"/><Relationship Id="rId34" Type="http://schemas.openxmlformats.org/officeDocument/2006/relationships/image" Target="media/image14.jp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file:///C:\Users\Christina\HSR\4.%20Semester\Software-Engineering%202%20-%20Projekt\MRT\doc\05_Design\Externes%20Design.docx" TargetMode="External"/><Relationship Id="rId17" Type="http://schemas.openxmlformats.org/officeDocument/2006/relationships/hyperlink" Target="file:///C:\Users\Christina\HSR\4.%20Semester\Software-Engineering%202%20-%20Projekt\MRT\doc\05_Design\Externes%20Design.docx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jpg"/><Relationship Id="rId38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hyperlink" Target="file:///C:\Users\Christina\HSR\4.%20Semester\Software-Engineering%202%20-%20Projekt\MRT\doc\05_Design\Externes%20Design.docx" TargetMode="External"/><Relationship Id="rId20" Type="http://schemas.openxmlformats.org/officeDocument/2006/relationships/hyperlink" Target="file:///C:\Users\Christina\HSR\4.%20Semester\Software-Engineering%202%20-%20Projekt\MRT\doc\05_Design\Externes%20Design.docx" TargetMode="External"/><Relationship Id="rId29" Type="http://schemas.openxmlformats.org/officeDocument/2006/relationships/image" Target="media/image9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Christina\HSR\4.%20Semester\Software-Engineering%202%20-%20Projekt\MRT\doc\05_Design\Externes%20Design.docx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40" Type="http://schemas.openxmlformats.org/officeDocument/2006/relationships/image" Target="media/image20.jpg"/><Relationship Id="rId5" Type="http://schemas.openxmlformats.org/officeDocument/2006/relationships/settings" Target="settings.xml"/><Relationship Id="rId15" Type="http://schemas.openxmlformats.org/officeDocument/2006/relationships/hyperlink" Target="file:///C:\Users\Christina\HSR\4.%20Semester\Software-Engineering%202%20-%20Projekt\MRT\doc\05_Design\Externes%20Design.docx" TargetMode="External"/><Relationship Id="rId23" Type="http://schemas.openxmlformats.org/officeDocument/2006/relationships/image" Target="media/image3.jpeg"/><Relationship Id="rId28" Type="http://schemas.openxmlformats.org/officeDocument/2006/relationships/image" Target="media/image8.jpg"/><Relationship Id="rId36" Type="http://schemas.openxmlformats.org/officeDocument/2006/relationships/image" Target="media/image16.jpg"/><Relationship Id="rId10" Type="http://schemas.openxmlformats.org/officeDocument/2006/relationships/hyperlink" Target="file:///C:\Users\Christina\HSR\4.%20Semester\Software-Engineering%202%20-%20Projekt\MRT\doc\05_Design\Externes%20Design.docx" TargetMode="External"/><Relationship Id="rId19" Type="http://schemas.openxmlformats.org/officeDocument/2006/relationships/hyperlink" Target="file:///C:\Users\Christina\HSR\4.%20Semester\Software-Engineering%202%20-%20Projekt\MRT\doc\05_Design\Externes%20Design.docx" TargetMode="External"/><Relationship Id="rId31" Type="http://schemas.openxmlformats.org/officeDocument/2006/relationships/image" Target="media/image11.jp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Christina\HSR\4.%20Semester\Software-Engineering%202%20-%20Projekt\MRT\doc\05_Design\Externes%20Design.docx" TargetMode="External"/><Relationship Id="rId22" Type="http://schemas.openxmlformats.org/officeDocument/2006/relationships/image" Target="media/image2.jpeg"/><Relationship Id="rId27" Type="http://schemas.openxmlformats.org/officeDocument/2006/relationships/image" Target="media/image7.jpg"/><Relationship Id="rId30" Type="http://schemas.openxmlformats.org/officeDocument/2006/relationships/image" Target="media/image10.jpg"/><Relationship Id="rId35" Type="http://schemas.openxmlformats.org/officeDocument/2006/relationships/image" Target="media/image15.jp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0F0914-09FA-4A39-8EA3-5C139790B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11</Pages>
  <Words>1768</Words>
  <Characters>11145</Characters>
  <Application>Microsoft Office Word</Application>
  <DocSecurity>0</DocSecurity>
  <Lines>92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12888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Christina</cp:lastModifiedBy>
  <cp:revision>253</cp:revision>
  <dcterms:created xsi:type="dcterms:W3CDTF">2011-05-02T11:20:00Z</dcterms:created>
  <dcterms:modified xsi:type="dcterms:W3CDTF">2011-05-09T14:16:00Z</dcterms:modified>
</cp:coreProperties>
</file>
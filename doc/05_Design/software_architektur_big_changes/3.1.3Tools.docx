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AD27B7">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3280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3280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3280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3280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3280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3280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3280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3280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3280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3280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3280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3280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3280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3280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3280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3280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3280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3280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3280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3280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3280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3280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3280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3280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3280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3280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3280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3280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3280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3280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3280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3280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3280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3280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3280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3280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3280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3280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3280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3280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3280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3280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3280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3280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3280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3280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3280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3280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3280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3280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3280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3280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3280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3280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3280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3280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3280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3280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3280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3280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3280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3280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3280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3280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3280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3280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3280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3280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3280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3280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3280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3280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3280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3280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3280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3280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3280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3280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3280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3280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3280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3280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3280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3280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3280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3280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3280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3280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3280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3280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3280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3280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3280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3280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3280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3280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3280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3280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3280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3280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3280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3280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3280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3280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3280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3280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3280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3280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3280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3280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3280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3280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3280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3280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3280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3280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3280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FBB2C4E" w14:textId="1004A7D8" w:rsidR="00AD27B7" w:rsidRDefault="00C36714" w:rsidP="00AD27B7">
      <w:r>
        <w:t>Die f</w:t>
      </w:r>
      <w:r w:rsidR="00AD27B7">
        <w:t>olgende</w:t>
      </w:r>
      <w:r>
        <w:t>n Tools kamen</w:t>
      </w:r>
      <w:r w:rsidR="00B07BB1">
        <w:t xml:space="preserve"> bei diesem</w:t>
      </w:r>
      <w:r w:rsidR="00AD27B7">
        <w:t xml:space="preserve"> Projekt zum Einsatz:</w:t>
      </w:r>
    </w:p>
    <w:p w14:paraId="3330DACC" w14:textId="3A483794" w:rsidR="008360A7" w:rsidRPr="00732809" w:rsidRDefault="008360A7" w:rsidP="008360A7">
      <w:pPr>
        <w:pStyle w:val="Listenabsatz"/>
        <w:numPr>
          <w:ilvl w:val="0"/>
          <w:numId w:val="20"/>
        </w:numPr>
      </w:pPr>
      <w:proofErr w:type="spellStart"/>
      <w:r w:rsidRPr="00317A23">
        <w:rPr>
          <w:b/>
        </w:rPr>
        <w:t>JavaDoc</w:t>
      </w:r>
      <w:proofErr w:type="spellEnd"/>
      <w:r w:rsidR="002A609D" w:rsidRPr="00317A23">
        <w:rPr>
          <w:b/>
        </w:rPr>
        <w:t>:</w:t>
      </w:r>
      <w:r w:rsidR="002A609D" w:rsidRPr="00732809">
        <w:t xml:space="preserve"> </w:t>
      </w:r>
      <w:r w:rsidR="00732809" w:rsidRPr="00732809">
        <w:t>Das Software-</w:t>
      </w:r>
      <w:proofErr w:type="spellStart"/>
      <w:r w:rsidR="00BE25C3">
        <w:t>Dokumentantioswerkzeug</w:t>
      </w:r>
      <w:proofErr w:type="spellEnd"/>
      <w:r w:rsidR="00BE25C3">
        <w:t xml:space="preserve"> dient dem automatischen Erstellen von HTML-Dokumentatio</w:t>
      </w:r>
      <w:r w:rsidR="00AD4209">
        <w:t>nsdateien aus Java-Quelltextdateien</w:t>
      </w:r>
      <w:r w:rsidR="00892390">
        <w:t>.</w:t>
      </w:r>
      <w:r w:rsidR="00517E6C">
        <w:t xml:space="preserve"> </w:t>
      </w:r>
      <w:proofErr w:type="spellStart"/>
      <w:r w:rsidR="00517E6C">
        <w:t>Javadoc</w:t>
      </w:r>
      <w:proofErr w:type="spellEnd"/>
      <w:r w:rsidR="00517E6C">
        <w:t xml:space="preserve"> ist fester Bestandteil des Java Development Kits.</w:t>
      </w:r>
    </w:p>
    <w:p w14:paraId="51A541CA" w14:textId="501328E3" w:rsidR="008360A7" w:rsidRPr="00317A23" w:rsidRDefault="008360A7" w:rsidP="008360A7">
      <w:pPr>
        <w:pStyle w:val="Listenabsatz"/>
        <w:numPr>
          <w:ilvl w:val="0"/>
          <w:numId w:val="20"/>
        </w:numPr>
        <w:rPr>
          <w:b/>
          <w:lang w:val="fr-CH"/>
        </w:rPr>
      </w:pPr>
      <w:proofErr w:type="spellStart"/>
      <w:r w:rsidRPr="00317A23">
        <w:rPr>
          <w:b/>
          <w:lang w:val="fr-CH"/>
        </w:rPr>
        <w:t>RubyDoc</w:t>
      </w:r>
      <w:proofErr w:type="spellEnd"/>
      <w:r w:rsidR="00AE37F0" w:rsidRPr="00317A23">
        <w:rPr>
          <w:b/>
          <w:lang w:val="fr-CH"/>
        </w:rPr>
        <w:t>:</w:t>
      </w:r>
    </w:p>
    <w:p w14:paraId="69DD39C5" w14:textId="52F4FAA7" w:rsidR="008360A7" w:rsidRPr="00E71288" w:rsidRDefault="008360A7" w:rsidP="008360A7">
      <w:pPr>
        <w:pStyle w:val="Listenabsatz"/>
        <w:numPr>
          <w:ilvl w:val="0"/>
          <w:numId w:val="20"/>
        </w:numPr>
      </w:pPr>
      <w:r w:rsidRPr="00317A23">
        <w:rPr>
          <w:b/>
        </w:rPr>
        <w:t xml:space="preserve">Enterprise </w:t>
      </w:r>
      <w:proofErr w:type="spellStart"/>
      <w:r w:rsidRPr="00317A23">
        <w:rPr>
          <w:b/>
        </w:rPr>
        <w:t>Architect</w:t>
      </w:r>
      <w:proofErr w:type="spellEnd"/>
      <w:r w:rsidR="00702AE7" w:rsidRPr="00317A23">
        <w:rPr>
          <w:b/>
        </w:rPr>
        <w:t>:</w:t>
      </w:r>
      <w:r w:rsidR="00F914D3">
        <w:t xml:space="preserve"> Durch dieses</w:t>
      </w:r>
      <w:r w:rsidR="00702AE7" w:rsidRPr="00E71288">
        <w:t xml:space="preserve"> Programm können </w:t>
      </w:r>
      <w:r w:rsidR="005A6977">
        <w:t xml:space="preserve">verschiedene </w:t>
      </w:r>
      <w:r w:rsidR="00702AE7" w:rsidRPr="00E71288">
        <w:t>UML</w:t>
      </w:r>
      <w:r w:rsidR="005A6977">
        <w:t>-Diagramme erstellt werden</w:t>
      </w:r>
      <w:r w:rsidR="00E20E26">
        <w:t>,</w:t>
      </w:r>
      <w:r w:rsidR="00B409D0">
        <w:t xml:space="preserve"> beispielsweise Klassen- oder Sequenzd</w:t>
      </w:r>
      <w:r w:rsidR="00E20E26">
        <w:t>iagramme.</w:t>
      </w:r>
    </w:p>
    <w:p w14:paraId="08EAB382" w14:textId="5F67CBE7" w:rsidR="008360A7" w:rsidRDefault="008360A7" w:rsidP="008360A7">
      <w:pPr>
        <w:pStyle w:val="Listenabsatz"/>
        <w:numPr>
          <w:ilvl w:val="0"/>
          <w:numId w:val="20"/>
        </w:numPr>
      </w:pPr>
      <w:proofErr w:type="spellStart"/>
      <w:r w:rsidRPr="00317A23">
        <w:rPr>
          <w:b/>
        </w:rPr>
        <w:t>ObjectAid</w:t>
      </w:r>
      <w:proofErr w:type="spellEnd"/>
      <w:r w:rsidR="0063698E" w:rsidRPr="00317A23">
        <w:rPr>
          <w:b/>
        </w:rPr>
        <w:t>:</w:t>
      </w:r>
      <w:r w:rsidR="006A57BE" w:rsidRPr="006A57BE">
        <w:t xml:space="preserve"> Hierbei handelt es </w:t>
      </w:r>
      <w:r w:rsidR="006A57BE">
        <w:t>sic</w:t>
      </w:r>
      <w:r w:rsidR="006A57BE" w:rsidRPr="006A57BE">
        <w:t>h</w:t>
      </w:r>
      <w:r w:rsidR="006A57BE">
        <w:t xml:space="preserve"> </w:t>
      </w:r>
      <w:r w:rsidR="006A57BE" w:rsidRPr="006A57BE">
        <w:t xml:space="preserve">um </w:t>
      </w:r>
      <w:r w:rsidR="006A57BE">
        <w:t>ein</w:t>
      </w:r>
      <w:r w:rsidR="006A57BE" w:rsidRPr="006A57BE">
        <w:t xml:space="preserve"> UML </w:t>
      </w:r>
      <w:proofErr w:type="spellStart"/>
      <w:r w:rsidR="006A57BE">
        <w:t>Plugin</w:t>
      </w:r>
      <w:proofErr w:type="spellEnd"/>
      <w:r w:rsidR="006A57BE">
        <w:t xml:space="preserve"> für Eclipse.</w:t>
      </w:r>
      <w:r w:rsidR="00001ED3">
        <w:t xml:space="preserve"> </w:t>
      </w:r>
      <w:r w:rsidR="00220469">
        <w:t>Damit können UML-Diagramme direkt aus dem Source Code</w:t>
      </w:r>
      <w:r w:rsidR="00001ED3">
        <w:t xml:space="preserve"> </w:t>
      </w:r>
      <w:r w:rsidR="007C2B23">
        <w:t>generiert werden.</w:t>
      </w:r>
      <w:r w:rsidR="00E63F9C">
        <w:t xml:space="preserve"> Es </w:t>
      </w:r>
      <w:proofErr w:type="gramStart"/>
      <w:r w:rsidR="00E63F9C">
        <w:t>lassen</w:t>
      </w:r>
      <w:proofErr w:type="gramEnd"/>
      <w:r w:rsidR="00E63F9C">
        <w:t xml:space="preserve"> sich damit </w:t>
      </w:r>
      <w:r w:rsidR="00DD404E">
        <w:t xml:space="preserve">wiederum </w:t>
      </w:r>
      <w:r w:rsidR="00DD404E">
        <w:t>Klassen- und Sequenzdiagramme</w:t>
      </w:r>
      <w:r w:rsidR="00DD404E">
        <w:t xml:space="preserve"> </w:t>
      </w:r>
      <w:r w:rsidR="00E63F9C">
        <w:t>erstellen.</w:t>
      </w:r>
    </w:p>
    <w:p w14:paraId="12FD8FC3" w14:textId="1F1DBD2F" w:rsidR="00D353B8" w:rsidRPr="00973B37" w:rsidRDefault="00D353B8" w:rsidP="00D353B8">
      <w:pPr>
        <w:pStyle w:val="Listenabsatz"/>
        <w:numPr>
          <w:ilvl w:val="0"/>
          <w:numId w:val="20"/>
        </w:numPr>
      </w:pPr>
      <w:r w:rsidRPr="00317A23">
        <w:rPr>
          <w:b/>
        </w:rPr>
        <w:t>Sta</w:t>
      </w:r>
      <w:r w:rsidR="005775EC" w:rsidRPr="00317A23">
        <w:rPr>
          <w:b/>
        </w:rPr>
        <w:t xml:space="preserve">te </w:t>
      </w:r>
      <w:proofErr w:type="spellStart"/>
      <w:r w:rsidR="005775EC" w:rsidRPr="00317A23">
        <w:rPr>
          <w:b/>
        </w:rPr>
        <w:t>Of</w:t>
      </w:r>
      <w:proofErr w:type="spellEnd"/>
      <w:r w:rsidR="005775EC" w:rsidRPr="00317A23">
        <w:rPr>
          <w:b/>
        </w:rPr>
        <w:t xml:space="preserve"> Flow Eclipse </w:t>
      </w:r>
      <w:proofErr w:type="spellStart"/>
      <w:r w:rsidR="005775EC" w:rsidRPr="00317A23">
        <w:rPr>
          <w:b/>
        </w:rPr>
        <w:t>Metrics</w:t>
      </w:r>
      <w:proofErr w:type="spellEnd"/>
      <w:r w:rsidR="005775EC" w:rsidRPr="00317A23">
        <w:rPr>
          <w:b/>
        </w:rPr>
        <w:t xml:space="preserve"> </w:t>
      </w:r>
      <w:proofErr w:type="spellStart"/>
      <w:r w:rsidR="005775EC" w:rsidRPr="00317A23">
        <w:rPr>
          <w:b/>
        </w:rPr>
        <w:t>Plug</w:t>
      </w:r>
      <w:r w:rsidRPr="00317A23">
        <w:rPr>
          <w:b/>
        </w:rPr>
        <w:t>in</w:t>
      </w:r>
      <w:proofErr w:type="spellEnd"/>
      <w:r w:rsidRPr="00317A23">
        <w:rPr>
          <w:b/>
        </w:rPr>
        <w:t>:</w:t>
      </w:r>
      <w:r w:rsidR="007A5519" w:rsidRPr="00973B37">
        <w:t xml:space="preserve"> Dieses </w:t>
      </w:r>
      <w:proofErr w:type="spellStart"/>
      <w:r w:rsidR="007A5519" w:rsidRPr="00973B37">
        <w:t>Plugin</w:t>
      </w:r>
      <w:proofErr w:type="spellEnd"/>
      <w:r w:rsidR="00973B37" w:rsidRPr="00973B37">
        <w:t xml:space="preserve"> </w:t>
      </w:r>
      <w:r w:rsidR="00F4085F">
        <w:t xml:space="preserve">berechnet verschiedene </w:t>
      </w:r>
      <w:proofErr w:type="spellStart"/>
      <w:r w:rsidR="00F4085F">
        <w:t>Metriken</w:t>
      </w:r>
      <w:proofErr w:type="spellEnd"/>
      <w:r w:rsidR="00F4085F">
        <w:t xml:space="preserve"> für den Code</w:t>
      </w:r>
      <w:r w:rsidR="00973B37" w:rsidRPr="00973B37">
        <w:t xml:space="preserve"> </w:t>
      </w:r>
      <w:r w:rsidR="00973B37">
        <w:t xml:space="preserve">und </w:t>
      </w:r>
      <w:r w:rsidR="002A7EA1">
        <w:t>zeigt Warnungen an</w:t>
      </w:r>
      <w:r w:rsidR="00B125D1">
        <w:t>,</w:t>
      </w:r>
      <w:r w:rsidR="002A7EA1">
        <w:t xml:space="preserve"> sobald gewisse Werte überschritten oder Regeln verletzt wurden.</w:t>
      </w:r>
      <w:r w:rsidR="00ED1AAA">
        <w:t xml:space="preserve"> Dieses Tool dient der ständigen Überwachung des Code-Zustands.</w:t>
      </w:r>
      <w:r w:rsidR="000D6A85">
        <w:t xml:space="preserve"> </w:t>
      </w:r>
      <w:proofErr w:type="spellStart"/>
      <w:r w:rsidR="000D6A85">
        <w:t>Metriken</w:t>
      </w:r>
      <w:proofErr w:type="spellEnd"/>
      <w:r w:rsidR="000D6A85">
        <w:t xml:space="preserve"> können zudem als</w:t>
      </w:r>
      <w:r w:rsidR="00CA2FF5">
        <w:t xml:space="preserve"> HTML-Dateien exportiert und somit genauer analysiert werden.</w:t>
      </w:r>
    </w:p>
    <w:p w14:paraId="2ADE6A12" w14:textId="148837E7" w:rsidR="00A67614" w:rsidRDefault="008360A7" w:rsidP="008360A7">
      <w:pPr>
        <w:pStyle w:val="Listenabsatz"/>
        <w:numPr>
          <w:ilvl w:val="0"/>
          <w:numId w:val="20"/>
        </w:numPr>
      </w:pPr>
      <w:r w:rsidRPr="00317A23">
        <w:rPr>
          <w:b/>
        </w:rPr>
        <w:t>Crap</w:t>
      </w:r>
      <w:r w:rsidR="005209F5" w:rsidRPr="00317A23">
        <w:rPr>
          <w:b/>
        </w:rPr>
        <w:t>4J</w:t>
      </w:r>
      <w:r w:rsidR="00F262EF" w:rsidRPr="00317A23">
        <w:rPr>
          <w:b/>
        </w:rPr>
        <w:t>:</w:t>
      </w:r>
      <w:r w:rsidR="00F262EF">
        <w:t xml:space="preserve"> Hierbei handelt es sich e</w:t>
      </w:r>
      <w:r w:rsidR="00C4129D">
        <w:t xml:space="preserve">benfalls um ein Eclipse </w:t>
      </w:r>
      <w:proofErr w:type="spellStart"/>
      <w:r w:rsidR="00C4129D">
        <w:t>Plugin</w:t>
      </w:r>
      <w:proofErr w:type="spellEnd"/>
      <w:r w:rsidR="00C4129D">
        <w:t xml:space="preserve"> welches die CRAP (Change </w:t>
      </w:r>
      <w:proofErr w:type="spellStart"/>
      <w:r w:rsidR="00C4129D">
        <w:t>Risk</w:t>
      </w:r>
      <w:proofErr w:type="spellEnd"/>
      <w:r w:rsidR="00C4129D">
        <w:t xml:space="preserve"> Analysis </w:t>
      </w:r>
      <w:proofErr w:type="spellStart"/>
      <w:r w:rsidR="00C4129D">
        <w:t>and</w:t>
      </w:r>
      <w:proofErr w:type="spellEnd"/>
      <w:r w:rsidR="00C4129D">
        <w:t xml:space="preserve"> </w:t>
      </w:r>
      <w:proofErr w:type="spellStart"/>
      <w:r w:rsidR="00C4129D">
        <w:t>Predicti</w:t>
      </w:r>
      <w:r w:rsidR="00C9137B">
        <w:t>ons</w:t>
      </w:r>
      <w:proofErr w:type="spellEnd"/>
      <w:r w:rsidR="00C9137B">
        <w:t xml:space="preserve">) Software </w:t>
      </w:r>
      <w:proofErr w:type="spellStart"/>
      <w:r w:rsidR="00C9137B">
        <w:t>Metriken</w:t>
      </w:r>
      <w:proofErr w:type="spellEnd"/>
      <w:r w:rsidR="00C9137B">
        <w:t xml:space="preserve"> testet</w:t>
      </w:r>
      <w:r w:rsidR="00C4129D">
        <w:t xml:space="preserve">. </w:t>
      </w:r>
      <w:r w:rsidR="00C9137B">
        <w:t>Carp4J kombiniert „</w:t>
      </w:r>
      <w:proofErr w:type="spellStart"/>
      <w:r w:rsidR="00C9137B">
        <w:t>Cyclomatic</w:t>
      </w:r>
      <w:proofErr w:type="spellEnd"/>
      <w:r w:rsidR="00C9137B">
        <w:t xml:space="preserve"> </w:t>
      </w:r>
      <w:proofErr w:type="spellStart"/>
      <w:r w:rsidR="00C9137B">
        <w:t>C</w:t>
      </w:r>
      <w:r w:rsidR="00C9137B" w:rsidRPr="00C9137B">
        <w:t>omplexity</w:t>
      </w:r>
      <w:proofErr w:type="spellEnd"/>
      <w:r w:rsidR="00C9137B">
        <w:t xml:space="preserve">“ und die </w:t>
      </w:r>
      <w:r w:rsidR="00267F72">
        <w:t>Überprü</w:t>
      </w:r>
      <w:r w:rsidR="00C9137B">
        <w:t>fung der Codeabdeckung bei automatischen Tests (</w:t>
      </w:r>
      <w:proofErr w:type="spellStart"/>
      <w:r w:rsidR="00C9137B">
        <w:t>JUnit</w:t>
      </w:r>
      <w:proofErr w:type="spellEnd"/>
      <w:r w:rsidR="00C9137B">
        <w:t xml:space="preserve"> Tests)</w:t>
      </w:r>
      <w:proofErr w:type="gramStart"/>
      <w:r w:rsidR="00C9137B">
        <w:t>.</w:t>
      </w:r>
      <w:proofErr w:type="gramEnd"/>
      <w:r w:rsidR="006432C5">
        <w:br/>
      </w:r>
      <w:r w:rsidR="006432C5">
        <w:t>„</w:t>
      </w:r>
      <w:proofErr w:type="spellStart"/>
      <w:r w:rsidR="006432C5">
        <w:t>Cyclomatic</w:t>
      </w:r>
      <w:proofErr w:type="spellEnd"/>
      <w:r w:rsidR="006432C5">
        <w:t xml:space="preserve"> </w:t>
      </w:r>
      <w:proofErr w:type="spellStart"/>
      <w:r w:rsidR="006432C5">
        <w:t>C</w:t>
      </w:r>
      <w:r w:rsidR="006432C5" w:rsidRPr="00C9137B">
        <w:t>omplexity</w:t>
      </w:r>
      <w:proofErr w:type="spellEnd"/>
      <w:r w:rsidR="006432C5">
        <w:t>“</w:t>
      </w:r>
      <w:r w:rsidR="006432C5">
        <w:t xml:space="preserve"> ist eine Software Metrik welche von Sir Thomas J. McCabe</w:t>
      </w:r>
      <w:r w:rsidR="00A22374">
        <w:t xml:space="preserve"> in 1976</w:t>
      </w:r>
      <w:r w:rsidR="006432C5">
        <w:t xml:space="preserve"> entwickelt wurde. Sie wird genutzt um die Komplexität eines Programms </w:t>
      </w:r>
      <w:r w:rsidR="00F43BC7">
        <w:t xml:space="preserve">anzugeben. </w:t>
      </w:r>
      <w:r w:rsidR="00860E86">
        <w:t>Dabei misst es die Anzahl an linear unabhängigen Pfaden durch den Source Code.</w:t>
      </w:r>
    </w:p>
    <w:p w14:paraId="48D55CBA" w14:textId="683E3CA6" w:rsidR="00A67614" w:rsidRPr="008360A7" w:rsidRDefault="00A67614" w:rsidP="00A67614">
      <w:r>
        <w:t>Text Ausbaufähigkeit:</w:t>
      </w:r>
      <w:r>
        <w:br/>
        <w:t>In einigen Klassen befinden sich Methoden die zur jetzigen Zeit nicht verwendet werden.</w:t>
      </w:r>
      <w:r w:rsidR="002061C9">
        <w:t xml:space="preserve"> Diese wurden jedoch nicht entfernt, </w:t>
      </w:r>
      <w:bookmarkStart w:id="15" w:name="_GoBack"/>
      <w:bookmarkEnd w:id="15"/>
    </w:p>
    <w:p w14:paraId="7C79D061" w14:textId="77777777" w:rsidR="00FA7E81" w:rsidRDefault="00EE2FF1" w:rsidP="00FA7E81">
      <w:pPr>
        <w:pStyle w:val="berschrift2"/>
      </w:pPr>
      <w:bookmarkStart w:id="16" w:name="_Toc293321528"/>
      <w:r>
        <w:t>Architekturübersicht</w:t>
      </w:r>
      <w:bookmarkEnd w:id="16"/>
    </w:p>
    <w:p w14:paraId="683C17CB" w14:textId="0B2525BD" w:rsidR="00A64DD9" w:rsidRPr="002D1931" w:rsidRDefault="007574D4" w:rsidP="0071162A">
      <w:r>
        <w:lastRenderedPageBreak/>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32809" w:rsidRPr="00CD0510" w:rsidRDefault="0073280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32809" w:rsidRPr="00CD0510" w:rsidRDefault="00732809" w:rsidP="00D73848">
                      <w:pPr>
                        <w:pStyle w:val="Beschriftung"/>
                        <w:jc w:val="center"/>
                        <w:rPr>
                          <w:noProof/>
                          <w:sz w:val="20"/>
                          <w:szCs w:val="20"/>
                        </w:rPr>
                      </w:pPr>
                      <w:bookmarkStart w:id="18" w:name="_Toc293321633"/>
                      <w:r>
                        <w:t xml:space="preserve">Abbildung </w:t>
                      </w:r>
                      <w:fldSimple w:instr=" SEQ Abbildung \* ARABIC ">
                        <w:r>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9" w:name="_Toc293321529"/>
      <w:r>
        <w:lastRenderedPageBreak/>
        <w:t>Kernarchitektur Übertragung Zeiteintrag</w:t>
      </w:r>
      <w:bookmarkEnd w:id="19"/>
    </w:p>
    <w:p w14:paraId="30EC0D29" w14:textId="77777777" w:rsidR="003B5AAF" w:rsidRDefault="003B5AAF" w:rsidP="003B5AAF">
      <w:pPr>
        <w:pStyle w:val="berschrift3"/>
      </w:pPr>
      <w:bookmarkStart w:id="20" w:name="_Toc293321530"/>
      <w:r>
        <w:t>Sequenzdiagramm</w:t>
      </w:r>
      <w:bookmarkEnd w:id="20"/>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32809" w:rsidRPr="00715E46" w:rsidRDefault="00732809" w:rsidP="00696160">
                              <w:pPr>
                                <w:pStyle w:val="Beschriftung"/>
                                <w:rPr>
                                  <w:noProof/>
                                  <w:sz w:val="20"/>
                                  <w:szCs w:val="20"/>
                                </w:rPr>
                              </w:pPr>
                              <w:bookmarkStart w:id="21" w:name="_Toc293321634"/>
                              <w:r>
                                <w:t xml:space="preserve">Abbildung </w:t>
                              </w:r>
                              <w:fldSimple w:instr=" SEQ Abbildung \* ARABIC ">
                                <w:r>
                                  <w:rPr>
                                    <w:noProof/>
                                  </w:rPr>
                                  <w:t>2</w:t>
                                </w:r>
                              </w:fldSimple>
                              <w:r>
                                <w:t xml:space="preserve"> - Sequenzdiagramm Übertragung </w:t>
                              </w:r>
                              <w:proofErr w:type="spellStart"/>
                              <w:r>
                                <w:t>TimeEntry</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732809" w:rsidRPr="00715E46" w:rsidRDefault="00732809" w:rsidP="00696160">
                        <w:pPr>
                          <w:pStyle w:val="Beschriftung"/>
                          <w:rPr>
                            <w:noProof/>
                            <w:sz w:val="20"/>
                            <w:szCs w:val="20"/>
                          </w:rPr>
                        </w:pPr>
                        <w:bookmarkStart w:id="22" w:name="_Toc293321634"/>
                        <w:r>
                          <w:t xml:space="preserve">Abbildung </w:t>
                        </w:r>
                        <w:fldSimple w:instr=" SEQ Abbildung \* ARABIC ">
                          <w:r>
                            <w:rPr>
                              <w:noProof/>
                            </w:rPr>
                            <w:t>2</w:t>
                          </w:r>
                        </w:fldSimple>
                        <w:r>
                          <w:t xml:space="preserve"> - Sequenzdiagramm Übertragung </w:t>
                        </w:r>
                        <w:proofErr w:type="spellStart"/>
                        <w:r>
                          <w:t>TimeEntry</w:t>
                        </w:r>
                        <w:bookmarkEnd w:id="22"/>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2DB48D00" w14:textId="77777777" w:rsidR="003B5AAF" w:rsidRDefault="003B5AAF" w:rsidP="003B5AAF">
      <w:pPr>
        <w:pStyle w:val="berschrift3"/>
      </w:pPr>
      <w:bookmarkStart w:id="23" w:name="_Toc293321531"/>
      <w:r>
        <w:lastRenderedPageBreak/>
        <w:t>Zustandsdiagramm</w:t>
      </w:r>
      <w:bookmarkEnd w:id="23"/>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4" w:name="_Toc293321635"/>
      <w:r>
        <w:t xml:space="preserve">Abbildung </w:t>
      </w:r>
      <w:fldSimple w:instr=" SEQ Abbildung \* ARABIC ">
        <w:r w:rsidR="006376AB">
          <w:rPr>
            <w:noProof/>
          </w:rPr>
          <w:t>3</w:t>
        </w:r>
      </w:fldSimple>
      <w:r>
        <w:t xml:space="preserve"> - Zustandsdiagramm Übertragung </w:t>
      </w:r>
      <w:proofErr w:type="spellStart"/>
      <w:r>
        <w:t>TimeEntry</w:t>
      </w:r>
      <w:bookmarkEnd w:id="24"/>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3321532"/>
      <w:r>
        <w:lastRenderedPageBreak/>
        <w:t>Systemstruktur</w:t>
      </w:r>
      <w:bookmarkEnd w:id="25"/>
    </w:p>
    <w:p w14:paraId="7BFEE38B" w14:textId="77777777" w:rsidR="005A2A86" w:rsidRDefault="005A2A86" w:rsidP="005A2A86">
      <w:pPr>
        <w:pStyle w:val="berschrift3"/>
      </w:pPr>
      <w:bookmarkStart w:id="26" w:name="_Toc293321533"/>
      <w:r>
        <w:t>Physische Sicht</w:t>
      </w:r>
      <w:bookmarkEnd w:id="26"/>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7" w:name="_Toc293321636"/>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7"/>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8" w:name="_Toc293321534"/>
      <w:r>
        <w:t>Logische Sicht</w:t>
      </w:r>
      <w:r w:rsidR="00EB21F4">
        <w:t xml:space="preserve"> </w:t>
      </w:r>
      <w:proofErr w:type="spellStart"/>
      <w:r w:rsidR="00EB21F4">
        <w:t>Rails</w:t>
      </w:r>
      <w:bookmarkEnd w:id="28"/>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9" w:name="_Rails_MVC"/>
      <w:bookmarkStart w:id="30" w:name="_Ref293199428"/>
      <w:bookmarkEnd w:id="29"/>
      <w:proofErr w:type="spellStart"/>
      <w:r>
        <w:t>Rails</w:t>
      </w:r>
      <w:proofErr w:type="spellEnd"/>
      <w:r>
        <w:t xml:space="preserve"> MVC</w:t>
      </w:r>
      <w:bookmarkEnd w:id="30"/>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1" w:name="_Toc293321637"/>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1"/>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2" w:name="_Toc293321535"/>
      <w:r>
        <w:lastRenderedPageBreak/>
        <w:t xml:space="preserve">Logische Sicht </w:t>
      </w:r>
      <w:proofErr w:type="spellStart"/>
      <w:r>
        <w:t>Android</w:t>
      </w:r>
      <w:bookmarkEnd w:id="32"/>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42986F4A" w:rsidR="00BB45D0" w:rsidRDefault="00CD5536" w:rsidP="00BB45D0">
      <w:pPr>
        <w:keepNext/>
      </w:pPr>
      <w:r>
        <w:rPr>
          <w:noProof/>
          <w:lang w:eastAsia="de-CH"/>
        </w:rPr>
        <w:drawing>
          <wp:inline distT="0" distB="0" distL="0" distR="0" wp14:anchorId="5EC70234" wp14:editId="32161DC6">
            <wp:extent cx="5760720" cy="678743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87438"/>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Toc293321638"/>
      <w:r>
        <w:t xml:space="preserve">Abbildung </w:t>
      </w:r>
      <w:fldSimple w:instr=" SEQ Abbildung \* ARABIC ">
        <w:r w:rsidR="006376AB">
          <w:rPr>
            <w:noProof/>
          </w:rPr>
          <w:t>6</w:t>
        </w:r>
      </w:fldSimple>
      <w:r>
        <w:t xml:space="preserve"> - Übersicht über die Packages</w:t>
      </w:r>
      <w:bookmarkEnd w:id="33"/>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1999E431" w14:textId="75560F58" w:rsidR="008D6EEC" w:rsidRDefault="008D6EEC" w:rsidP="008D6EEC">
      <w:pPr>
        <w:pStyle w:val="berschrift5"/>
      </w:pPr>
      <w:r>
        <w:t>Schnittstellen des</w:t>
      </w:r>
      <w:r w:rsidRPr="001D2820">
        <w:t xml:space="preserve"> Packages</w:t>
      </w:r>
    </w:p>
    <w:p w14:paraId="3D3C676D" w14:textId="77777777" w:rsidR="00A97C16" w:rsidRPr="00A97C16" w:rsidRDefault="00A97C16" w:rsidP="00A97C16"/>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0286EEEA" w14:textId="77777777" w:rsidR="005C245C" w:rsidRDefault="005C245C" w:rsidP="005C245C">
      <w:pPr>
        <w:pStyle w:val="berschrift4"/>
      </w:pPr>
      <w:bookmarkStart w:id="34" w:name="_Ref290376141"/>
      <w:bookmarkStart w:id="35" w:name="_Ref290376144"/>
      <w:proofErr w:type="spellStart"/>
      <w:r>
        <w:t>Gui</w:t>
      </w:r>
      <w:proofErr w:type="spellEnd"/>
      <w:r>
        <w:t>/gen</w:t>
      </w:r>
    </w:p>
    <w:p w14:paraId="0199C0D2" w14:textId="59CB4417" w:rsidR="005C245C" w:rsidRDefault="005C245C" w:rsidP="005C245C">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5FB8A4BF" w14:textId="787032EA" w:rsidR="00DD5A17" w:rsidRPr="00DD5A17" w:rsidRDefault="000C7173" w:rsidP="007012F3">
      <w:pPr>
        <w:pStyle w:val="berschrift4"/>
      </w:pPr>
      <w:proofErr w:type="spellStart"/>
      <w:r>
        <w:t>A</w:t>
      </w:r>
      <w:r w:rsidR="0006304C">
        <w:t>ctivities</w:t>
      </w:r>
      <w:bookmarkEnd w:id="34"/>
      <w:bookmarkEnd w:id="35"/>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6" w:name="_Toc293321536"/>
      <w:bookmarkStart w:id="37" w:name="_Ref293329448"/>
      <w:bookmarkStart w:id="38" w:name="_Ref293329452"/>
      <w:r w:rsidRPr="001D2820">
        <w:t>Schnittstellen der Packages</w:t>
      </w:r>
      <w:bookmarkEnd w:id="36"/>
      <w:bookmarkEnd w:id="37"/>
      <w:bookmarkEnd w:id="38"/>
    </w:p>
    <w:p w14:paraId="07AE59E2" w14:textId="6A50AFF9" w:rsidR="005C245C" w:rsidRDefault="005C245C" w:rsidP="00267F72">
      <w:pPr>
        <w:pStyle w:val="berschrift3"/>
      </w:pPr>
      <w:r>
        <w:t>Interfaces</w:t>
      </w:r>
    </w:p>
    <w:p w14:paraId="5BD774B8" w14:textId="5220D0DF" w:rsidR="00267F72" w:rsidRPr="00267F72" w:rsidRDefault="00EF1BD8" w:rsidP="00267F72">
      <w:r>
        <w:t>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0D57547B" w14:textId="7B688CF6" w:rsidR="005C245C" w:rsidRDefault="005C245C" w:rsidP="00267F72">
      <w:pPr>
        <w:pStyle w:val="berschrift3"/>
      </w:pPr>
      <w:r>
        <w:lastRenderedPageBreak/>
        <w:t>Network</w:t>
      </w:r>
    </w:p>
    <w:p w14:paraId="0D514B9D" w14:textId="65D5A0DD" w:rsidR="00FE1EC4" w:rsidRPr="00FE1EC4" w:rsidRDefault="00FE1EC4" w:rsidP="00FE1EC4">
      <w:r>
        <w:t>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73A58F68" w14:textId="77777777" w:rsidR="00267F72" w:rsidRPr="00267F72" w:rsidRDefault="00267F72" w:rsidP="00267F72"/>
    <w:p w14:paraId="0D7277BF" w14:textId="0FA5A64E" w:rsidR="005C245C" w:rsidRDefault="005C245C" w:rsidP="00267F72">
      <w:pPr>
        <w:pStyle w:val="berschrift3"/>
      </w:pPr>
      <w:r>
        <w:t>Models</w:t>
      </w:r>
    </w:p>
    <w:p w14:paraId="317B7D72" w14:textId="3AE07581" w:rsidR="00267F72" w:rsidRPr="009D242F" w:rsidRDefault="009D242F" w:rsidP="00267F72">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rsidR="00A26927">
        <w:t>sind an</w:t>
      </w:r>
      <w:r w:rsidRPr="00A26927">
        <w:t xml:space="preserve"> das Package </w:t>
      </w:r>
      <w:r>
        <w:t>„</w:t>
      </w:r>
      <w:proofErr w:type="spellStart"/>
      <w:r>
        <w:t>models</w:t>
      </w:r>
      <w:proofErr w:type="spellEnd"/>
      <w:r>
        <w:t>“</w:t>
      </w:r>
      <w:r w:rsidR="00A26927">
        <w:t xml:space="preserve"> gebunden.</w:t>
      </w:r>
    </w:p>
    <w:p w14:paraId="693E21DA" w14:textId="7E9F7E05" w:rsidR="005C245C" w:rsidRDefault="005C245C" w:rsidP="00267F72">
      <w:pPr>
        <w:pStyle w:val="berschrift3"/>
      </w:pPr>
      <w:r>
        <w:t>Database</w:t>
      </w:r>
    </w:p>
    <w:p w14:paraId="69885135" w14:textId="20223927" w:rsidR="00267F72" w:rsidRPr="00267F72" w:rsidRDefault="009643C2" w:rsidP="00267F72">
      <w:r>
        <w:t>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60E9A659" w14:textId="237C45A4" w:rsidR="005C245C" w:rsidRDefault="005C245C" w:rsidP="00267F72">
      <w:pPr>
        <w:pStyle w:val="berschrift3"/>
      </w:pPr>
      <w:proofErr w:type="spellStart"/>
      <w:r>
        <w:t>Application</w:t>
      </w:r>
      <w:proofErr w:type="spellEnd"/>
    </w:p>
    <w:p w14:paraId="2DA05371" w14:textId="350CAE70" w:rsidR="00267F72" w:rsidRPr="00267F72" w:rsidRDefault="00E1303D" w:rsidP="00267F72">
      <w:r>
        <w:t>Auf das Package „</w:t>
      </w:r>
      <w:proofErr w:type="spellStart"/>
      <w:r>
        <w:t>application</w:t>
      </w:r>
      <w:proofErr w:type="spellEnd"/>
      <w:r>
        <w:t xml:space="preserve">“ sind </w:t>
      </w:r>
      <w:r w:rsidR="009F774A">
        <w:t xml:space="preserve">ebenfalls </w:t>
      </w:r>
      <w:r>
        <w:t>die Packages „</w:t>
      </w:r>
      <w:proofErr w:type="spellStart"/>
      <w:r>
        <w:t>servi</w:t>
      </w:r>
      <w:r w:rsidR="009643C2">
        <w:t>c</w:t>
      </w:r>
      <w:r>
        <w:t>es</w:t>
      </w:r>
      <w:proofErr w:type="spellEnd"/>
      <w:r>
        <w:t>“  und „</w:t>
      </w:r>
      <w:proofErr w:type="spellStart"/>
      <w:r>
        <w:t>activities</w:t>
      </w:r>
      <w:proofErr w:type="spellEnd"/>
      <w:r>
        <w:t>“ angewiesen.</w:t>
      </w:r>
    </w:p>
    <w:p w14:paraId="47B26FEA" w14:textId="1A8C55E2" w:rsidR="005C245C" w:rsidRDefault="005C245C" w:rsidP="00267F72">
      <w:pPr>
        <w:pStyle w:val="berschrift3"/>
      </w:pPr>
      <w:r>
        <w:t>Services</w:t>
      </w:r>
    </w:p>
    <w:p w14:paraId="7AADF32F" w14:textId="2E1F1478" w:rsidR="00267F72" w:rsidRPr="00267F72" w:rsidRDefault="00A17412" w:rsidP="00267F72">
      <w:r>
        <w:t>„</w:t>
      </w:r>
      <w:proofErr w:type="spellStart"/>
      <w:r>
        <w:t>activities</w:t>
      </w:r>
      <w:proofErr w:type="spellEnd"/>
      <w:r>
        <w:t>“ sind von dem Package „</w:t>
      </w:r>
      <w:proofErr w:type="spellStart"/>
      <w:r>
        <w:t>services</w:t>
      </w:r>
      <w:proofErr w:type="spellEnd"/>
      <w:r>
        <w:t>“ abhängig</w:t>
      </w:r>
      <w:r w:rsidR="00C6713B">
        <w:t>.</w:t>
      </w:r>
    </w:p>
    <w:p w14:paraId="08F71F86" w14:textId="0B810504" w:rsidR="005C245C" w:rsidRDefault="005C245C" w:rsidP="00267F72">
      <w:pPr>
        <w:pStyle w:val="berschrift3"/>
      </w:pPr>
      <w:proofErr w:type="spellStart"/>
      <w:r>
        <w:t>Gui</w:t>
      </w:r>
      <w:proofErr w:type="spellEnd"/>
      <w:r>
        <w:t>/gen</w:t>
      </w:r>
    </w:p>
    <w:p w14:paraId="7E5749CE" w14:textId="11AEE9D9" w:rsidR="00267F72" w:rsidRPr="00267F72" w:rsidRDefault="00566298" w:rsidP="00267F72">
      <w:r>
        <w:t xml:space="preserve">Von </w:t>
      </w:r>
      <w:proofErr w:type="gramStart"/>
      <w:r>
        <w:t>das</w:t>
      </w:r>
      <w:proofErr w:type="gramEnd"/>
      <w:r w:rsidR="00126AC3">
        <w:t xml:space="preserve"> Package „</w:t>
      </w:r>
      <w:proofErr w:type="spellStart"/>
      <w:r w:rsidR="00126AC3">
        <w:t>gui</w:t>
      </w:r>
      <w:proofErr w:type="spellEnd"/>
      <w:r w:rsidR="00126AC3">
        <w:t xml:space="preserve">/gen“ ist </w:t>
      </w:r>
      <w:r w:rsidR="003652A9">
        <w:t xml:space="preserve">ebenfalls </w:t>
      </w:r>
      <w:r w:rsidR="00126AC3">
        <w:t>lediglich „</w:t>
      </w:r>
      <w:proofErr w:type="spellStart"/>
      <w:r w:rsidR="00126AC3">
        <w:t>activites</w:t>
      </w:r>
      <w:proofErr w:type="spellEnd"/>
      <w:r w:rsidR="00126AC3">
        <w:t>“</w:t>
      </w:r>
      <w:r>
        <w:t xml:space="preserve"> angewiesen.</w:t>
      </w:r>
    </w:p>
    <w:p w14:paraId="14C78E01" w14:textId="4CB64EBA" w:rsidR="005C245C" w:rsidRDefault="005C245C" w:rsidP="00267F72">
      <w:pPr>
        <w:pStyle w:val="berschrift3"/>
      </w:pPr>
      <w:proofErr w:type="spellStart"/>
      <w:r>
        <w:t>Activities</w:t>
      </w:r>
      <w:proofErr w:type="spellEnd"/>
    </w:p>
    <w:p w14:paraId="352ABA79" w14:textId="077935AF" w:rsidR="001D2820" w:rsidRDefault="00716D41" w:rsidP="00D175B8">
      <w:r>
        <w:t>Das Package „</w:t>
      </w:r>
      <w:proofErr w:type="spellStart"/>
      <w:r>
        <w:t>activities</w:t>
      </w:r>
      <w:proofErr w:type="spellEnd"/>
      <w:r>
        <w:t>“ befindet sich bei auf der obersten Ebene, daher ist kein anderes Package davon abhängig.</w:t>
      </w:r>
    </w:p>
    <w:p w14:paraId="23FE3044" w14:textId="698E6D6D" w:rsidR="00980C5F" w:rsidRDefault="00980C5F">
      <w:r>
        <w:br w:type="page"/>
      </w:r>
    </w:p>
    <w:p w14:paraId="434079CA" w14:textId="1536165E" w:rsidR="001D2820" w:rsidRDefault="001D2820" w:rsidP="00C5371F">
      <w:pPr>
        <w:pStyle w:val="berschrift2"/>
      </w:pPr>
      <w:bookmarkStart w:id="39" w:name="_Toc293321537"/>
      <w:r>
        <w:lastRenderedPageBreak/>
        <w:t>Architekturkonzepte</w:t>
      </w:r>
      <w:bookmarkEnd w:id="39"/>
    </w:p>
    <w:p w14:paraId="0D3DD21D" w14:textId="77777777" w:rsidR="008B67BC" w:rsidRDefault="008B67BC" w:rsidP="008B67BC">
      <w:pPr>
        <w:pStyle w:val="berschrift3"/>
      </w:pPr>
      <w:bookmarkStart w:id="40" w:name="_Toc293321538"/>
      <w:proofErr w:type="spellStart"/>
      <w:r w:rsidRPr="00B7096A">
        <w:t>Rails</w:t>
      </w:r>
      <w:bookmarkEnd w:id="40"/>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32809" w:rsidRPr="00D77248" w:rsidRDefault="00732809" w:rsidP="003B23D3">
                              <w:pPr>
                                <w:pStyle w:val="Beschriftung"/>
                                <w:rPr>
                                  <w:noProof/>
                                  <w:sz w:val="20"/>
                                  <w:szCs w:val="20"/>
                                </w:rPr>
                              </w:pPr>
                              <w:bookmarkStart w:id="41"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32809" w:rsidRPr="00D77248" w:rsidRDefault="00732809" w:rsidP="003B23D3">
                        <w:pPr>
                          <w:pStyle w:val="Beschriftung"/>
                          <w:rPr>
                            <w:noProof/>
                            <w:sz w:val="20"/>
                            <w:szCs w:val="20"/>
                          </w:rPr>
                        </w:pPr>
                        <w:bookmarkStart w:id="42"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42"/>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32809" w:rsidRPr="00274ABB" w:rsidRDefault="00732809" w:rsidP="0017150A">
                              <w:pPr>
                                <w:pStyle w:val="Beschriftung"/>
                                <w:rPr>
                                  <w:noProof/>
                                  <w:sz w:val="20"/>
                                  <w:szCs w:val="20"/>
                                </w:rPr>
                              </w:pPr>
                              <w:bookmarkStart w:id="43" w:name="_Ref293199705"/>
                              <w:bookmarkStart w:id="44"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32809" w:rsidRPr="00274ABB" w:rsidRDefault="00732809" w:rsidP="0017150A">
                        <w:pPr>
                          <w:pStyle w:val="Beschriftung"/>
                          <w:rPr>
                            <w:noProof/>
                            <w:sz w:val="20"/>
                            <w:szCs w:val="20"/>
                          </w:rPr>
                        </w:pPr>
                        <w:bookmarkStart w:id="45" w:name="_Ref293199705"/>
                        <w:bookmarkStart w:id="46"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45"/>
                        <w:bookmarkEnd w:id="46"/>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32809" w:rsidRPr="0075430D" w:rsidRDefault="00732809" w:rsidP="001B0404">
                              <w:pPr>
                                <w:pStyle w:val="Beschriftung"/>
                                <w:rPr>
                                  <w:noProof/>
                                  <w:sz w:val="20"/>
                                  <w:szCs w:val="20"/>
                                </w:rPr>
                              </w:pPr>
                              <w:bookmarkStart w:id="47" w:name="_Toc293321641"/>
                              <w:r>
                                <w:t xml:space="preserve">Abbildung </w:t>
                              </w:r>
                              <w:fldSimple w:instr=" SEQ Abbildung \* ARABIC ">
                                <w:r>
                                  <w:rPr>
                                    <w:noProof/>
                                  </w:rPr>
                                  <w:t>9</w:t>
                                </w:r>
                              </w:fldSimple>
                              <w:r>
                                <w:t xml:space="preserve"> - Logeintrag unter </w:t>
                              </w:r>
                              <w:proofErr w:type="spellStart"/>
                              <w:r>
                                <w:t>Rails</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32809" w:rsidRPr="0075430D" w:rsidRDefault="00732809" w:rsidP="001B0404">
                        <w:pPr>
                          <w:pStyle w:val="Beschriftung"/>
                          <w:rPr>
                            <w:noProof/>
                            <w:sz w:val="20"/>
                            <w:szCs w:val="20"/>
                          </w:rPr>
                        </w:pPr>
                        <w:bookmarkStart w:id="48" w:name="_Toc293321641"/>
                        <w:r>
                          <w:t xml:space="preserve">Abbildung </w:t>
                        </w:r>
                        <w:fldSimple w:instr=" SEQ Abbildung \* ARABIC ">
                          <w:r>
                            <w:rPr>
                              <w:noProof/>
                            </w:rPr>
                            <w:t>9</w:t>
                          </w:r>
                        </w:fldSimple>
                        <w:r>
                          <w:t xml:space="preserve"> - Logeintrag unter </w:t>
                        </w:r>
                        <w:proofErr w:type="spellStart"/>
                        <w:r>
                          <w:t>Rails</w:t>
                        </w:r>
                        <w:bookmarkEnd w:id="48"/>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32809" w:rsidRPr="00FF5528" w:rsidRDefault="00732809" w:rsidP="00BE07BE">
                              <w:pPr>
                                <w:pStyle w:val="Beschriftung"/>
                                <w:rPr>
                                  <w:noProof/>
                                  <w:sz w:val="20"/>
                                  <w:szCs w:val="20"/>
                                </w:rPr>
                              </w:pPr>
                              <w:bookmarkStart w:id="49" w:name="_Toc293321642"/>
                              <w:r>
                                <w:t xml:space="preserve">Abbildung </w:t>
                              </w:r>
                              <w:fldSimple w:instr=" SEQ Abbildung \* ARABIC ">
                                <w:r>
                                  <w:rPr>
                                    <w:noProof/>
                                  </w:rPr>
                                  <w:t>10</w:t>
                                </w:r>
                              </w:fldSimple>
                              <w:r>
                                <w:t xml:space="preserve"> - Fehlerbericht von Ruby-Server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32809" w:rsidRPr="00FF5528" w:rsidRDefault="00732809" w:rsidP="00BE07BE">
                        <w:pPr>
                          <w:pStyle w:val="Beschriftung"/>
                          <w:rPr>
                            <w:noProof/>
                            <w:sz w:val="20"/>
                            <w:szCs w:val="20"/>
                          </w:rPr>
                        </w:pPr>
                        <w:bookmarkStart w:id="50" w:name="_Toc293321642"/>
                        <w:r>
                          <w:t xml:space="preserve">Abbildung </w:t>
                        </w:r>
                        <w:fldSimple w:instr=" SEQ Abbildung \* ARABIC ">
                          <w:r>
                            <w:rPr>
                              <w:noProof/>
                            </w:rPr>
                            <w:t>10</w:t>
                          </w:r>
                        </w:fldSimple>
                        <w:r>
                          <w:t xml:space="preserve"> - Fehlerbericht von Ruby-Server</w:t>
                        </w:r>
                        <w:bookmarkEnd w:id="50"/>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1" w:name="_Toc293321539"/>
      <w:proofErr w:type="spellStart"/>
      <w:r w:rsidRPr="00B7096A">
        <w:lastRenderedPageBreak/>
        <w:t>Android</w:t>
      </w:r>
      <w:bookmarkEnd w:id="51"/>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52" w:name="_Ref293347053"/>
      <w:r w:rsidRPr="00B7096A">
        <w:t>Null-</w:t>
      </w:r>
      <w:proofErr w:type="spellStart"/>
      <w:r w:rsidRPr="00B7096A">
        <w:t>Object</w:t>
      </w:r>
      <w:bookmarkEnd w:id="52"/>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32809" w:rsidRPr="007E0AB9" w:rsidRDefault="00732809" w:rsidP="00E6789A">
                              <w:pPr>
                                <w:pStyle w:val="Beschriftung"/>
                                <w:rPr>
                                  <w:noProof/>
                                  <w:sz w:val="20"/>
                                  <w:szCs w:val="20"/>
                                </w:rPr>
                              </w:pPr>
                              <w:bookmarkStart w:id="53"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732809" w:rsidRPr="007E0AB9" w:rsidRDefault="00732809" w:rsidP="00E6789A">
                        <w:pPr>
                          <w:pStyle w:val="Beschriftung"/>
                          <w:rPr>
                            <w:noProof/>
                            <w:sz w:val="20"/>
                            <w:szCs w:val="20"/>
                          </w:rPr>
                        </w:pPr>
                        <w:bookmarkStart w:id="54"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54"/>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5" w:name="_Ref293346809"/>
      <w:r w:rsidRPr="00B7096A">
        <w:lastRenderedPageBreak/>
        <w:t>Polymorphismus</w:t>
      </w:r>
      <w:bookmarkEnd w:id="55"/>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32809" w:rsidRPr="00EF0BB8" w:rsidRDefault="00732809" w:rsidP="00F56B1C">
                              <w:pPr>
                                <w:pStyle w:val="Beschriftung"/>
                                <w:rPr>
                                  <w:noProof/>
                                  <w:sz w:val="20"/>
                                  <w:szCs w:val="20"/>
                                </w:rPr>
                              </w:pPr>
                              <w:bookmarkStart w:id="56" w:name="_Toc293321644"/>
                              <w:r>
                                <w:t xml:space="preserve">Abbildung </w:t>
                              </w:r>
                              <w:fldSimple w:instr=" SEQ Abbildung \* ARABIC ">
                                <w:r>
                                  <w:rPr>
                                    <w:noProof/>
                                  </w:rPr>
                                  <w:t>12</w:t>
                                </w:r>
                              </w:fldSimple>
                              <w:r>
                                <w:t xml:space="preserve"> - Interface </w:t>
                              </w:r>
                              <w:proofErr w:type="spellStart"/>
                              <w:r>
                                <w:t>Transmittable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32809" w:rsidRPr="00EF0BB8" w:rsidRDefault="00732809" w:rsidP="00F56B1C">
                        <w:pPr>
                          <w:pStyle w:val="Beschriftung"/>
                          <w:rPr>
                            <w:noProof/>
                            <w:sz w:val="20"/>
                            <w:szCs w:val="20"/>
                          </w:rPr>
                        </w:pPr>
                        <w:bookmarkStart w:id="57" w:name="_Toc293321644"/>
                        <w:r>
                          <w:t xml:space="preserve">Abbildung </w:t>
                        </w:r>
                        <w:fldSimple w:instr=" SEQ Abbildung \* ARABIC ">
                          <w:r>
                            <w:rPr>
                              <w:noProof/>
                            </w:rPr>
                            <w:t>12</w:t>
                          </w:r>
                        </w:fldSimple>
                        <w:r>
                          <w:t xml:space="preserve"> - Interface </w:t>
                        </w:r>
                        <w:proofErr w:type="spellStart"/>
                        <w:r>
                          <w:t>Transmittable</w:t>
                        </w:r>
                        <w:bookmarkEnd w:id="57"/>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8" w:name="_Ref293201055"/>
      <w:bookmarkStart w:id="59" w:name="_Toc29332164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58"/>
      <w:bookmarkEnd w:id="59"/>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60" w:name="_Toc293321646"/>
      <w:r>
        <w:t xml:space="preserve">Abbildung </w:t>
      </w:r>
      <w:fldSimple w:instr=" SEQ Abbildung \* ARABIC ">
        <w:r w:rsidR="006376AB">
          <w:rPr>
            <w:noProof/>
          </w:rPr>
          <w:t>14</w:t>
        </w:r>
      </w:fldSimple>
      <w:r>
        <w:t xml:space="preserve"> - Try Catch Konstrukt (Error Handling)</w:t>
      </w:r>
      <w:bookmarkEnd w:id="60"/>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32809" w:rsidRPr="000500D7" w:rsidRDefault="00732809" w:rsidP="00013A58">
                                <w:pPr>
                                  <w:pStyle w:val="Beschriftung"/>
                                  <w:rPr>
                                    <w:noProof/>
                                    <w:sz w:val="20"/>
                                    <w:szCs w:val="20"/>
                                  </w:rPr>
                                </w:pPr>
                                <w:bookmarkStart w:id="61"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32809" w:rsidRDefault="00732809"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32809" w:rsidRPr="000500D7" w:rsidRDefault="00732809" w:rsidP="00013A58">
                          <w:pPr>
                            <w:pStyle w:val="Beschriftung"/>
                            <w:rPr>
                              <w:noProof/>
                              <w:sz w:val="20"/>
                              <w:szCs w:val="20"/>
                            </w:rPr>
                          </w:pPr>
                          <w:bookmarkStart w:id="62"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62"/>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32809" w:rsidRDefault="0073280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3" w:name="_Ref293200898"/>
      <w:bookmarkStart w:id="64" w:name="_Ref293200910"/>
      <w:bookmarkStart w:id="65" w:name="_Toc293321540"/>
      <w:r>
        <w:lastRenderedPageBreak/>
        <w:t>Beschreibung der Packages</w:t>
      </w:r>
      <w:bookmarkEnd w:id="63"/>
      <w:bookmarkEnd w:id="64"/>
      <w:bookmarkEnd w:id="65"/>
    </w:p>
    <w:p w14:paraId="29337925" w14:textId="77777777" w:rsidR="00B9663B" w:rsidRDefault="00B9663B" w:rsidP="00B9663B">
      <w:bookmarkStart w:id="66"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6"/>
    </w:p>
    <w:p w14:paraId="12A468AD" w14:textId="77777777" w:rsidR="001527CA" w:rsidRDefault="001527CA" w:rsidP="001527CA">
      <w:pPr>
        <w:pStyle w:val="berschrift3"/>
      </w:pPr>
      <w:bookmarkStart w:id="67" w:name="_Toc293321542"/>
      <w:r>
        <w:t>Beschreibung</w:t>
      </w:r>
      <w:bookmarkEnd w:id="67"/>
    </w:p>
    <w:p w14:paraId="4A612666" w14:textId="77777777" w:rsidR="00B9663B" w:rsidRPr="00172EE4" w:rsidRDefault="00B9663B" w:rsidP="00B9663B">
      <w:bookmarkStart w:id="68"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8"/>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9" w:name="_Toc293247003"/>
      <w:bookmarkStart w:id="70" w:name="_Toc293321648"/>
      <w:r>
        <w:t xml:space="preserve">Abbildung </w:t>
      </w:r>
      <w:fldSimple w:instr=" SEQ Abbildung \* ARABIC ">
        <w:r w:rsidR="006376AB">
          <w:rPr>
            <w:noProof/>
          </w:rPr>
          <w:t>16</w:t>
        </w:r>
      </w:fldSimple>
      <w:r>
        <w:t xml:space="preserve"> – Klassenstruktur Package </w:t>
      </w:r>
      <w:proofErr w:type="spellStart"/>
      <w:r>
        <w:t>interfaces</w:t>
      </w:r>
      <w:bookmarkEnd w:id="69"/>
      <w:bookmarkEnd w:id="70"/>
      <w:proofErr w:type="spellEnd"/>
    </w:p>
    <w:p w14:paraId="17D56D8C" w14:textId="77777777" w:rsidR="00135CF3" w:rsidRDefault="00135CF3" w:rsidP="00135CF3">
      <w:pPr>
        <w:pStyle w:val="berschrift3"/>
      </w:pPr>
      <w:bookmarkStart w:id="71" w:name="_Toc293321544"/>
      <w:r>
        <w:t>Architekturkonzepte für Package (falls vorhanden)</w:t>
      </w:r>
      <w:bookmarkEnd w:id="71"/>
    </w:p>
    <w:p w14:paraId="4DE777F8" w14:textId="47762103" w:rsidR="00197BAF" w:rsidRPr="00197BAF" w:rsidRDefault="00197BAF" w:rsidP="00197BAF">
      <w:r>
        <w:t xml:space="preserve">Die Interfaces beruhen auf dem Konzept des Polymorphismus </w:t>
      </w:r>
      <w:r w:rsidR="005D4DF1">
        <w:t>welches</w:t>
      </w:r>
      <w:r>
        <w:t xml:space="preserve"> in Kapitel </w:t>
      </w:r>
      <w:r>
        <w:fldChar w:fldCharType="begin"/>
      </w:r>
      <w:r>
        <w:instrText xml:space="preserve"> REF _Ref293346809 \r \h </w:instrText>
      </w:r>
      <w:r>
        <w:fldChar w:fldCharType="separate"/>
      </w:r>
      <w:r>
        <w:t>3.6.2.1.3</w:t>
      </w:r>
      <w:r>
        <w:fldChar w:fldCharType="end"/>
      </w:r>
      <w:r>
        <w:t xml:space="preserve"> </w:t>
      </w:r>
      <w:r>
        <w:fldChar w:fldCharType="begin"/>
      </w:r>
      <w:r>
        <w:instrText xml:space="preserve"> REF _Ref293346809 \h </w:instrText>
      </w:r>
      <w:r>
        <w:fldChar w:fldCharType="separate"/>
      </w:r>
      <w:r w:rsidRPr="00B7096A">
        <w:t>Polymorphismus</w:t>
      </w:r>
      <w:r>
        <w:fldChar w:fldCharType="end"/>
      </w:r>
      <w:r>
        <w:t xml:space="preserve"> genauer erklärt wird.</w:t>
      </w:r>
    </w:p>
    <w:p w14:paraId="4A15B4E8" w14:textId="77777777" w:rsidR="00135CF3" w:rsidRDefault="00135CF3" w:rsidP="00135CF3">
      <w:pPr>
        <w:pStyle w:val="berschrift3"/>
      </w:pPr>
      <w:bookmarkStart w:id="72" w:name="_Toc293321545"/>
      <w:r>
        <w:t>Klassenspezifikationen</w:t>
      </w:r>
      <w:bookmarkEnd w:id="72"/>
    </w:p>
    <w:p w14:paraId="0D68E03D" w14:textId="77777777" w:rsidR="00855AB5" w:rsidRDefault="00855AB5" w:rsidP="00855AB5">
      <w:pPr>
        <w:pStyle w:val="berschrift4"/>
      </w:pPr>
      <w:bookmarkStart w:id="73" w:name="_Ref293075122"/>
      <w:proofErr w:type="spellStart"/>
      <w:r>
        <w:t>C</w:t>
      </w:r>
      <w:r w:rsidR="00E22E5F">
        <w:t>on</w:t>
      </w:r>
      <w:r>
        <w:t>firmable</w:t>
      </w:r>
      <w:bookmarkEnd w:id="73"/>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4" w:name="_Ref293075004"/>
      <w:r>
        <w:br w:type="page"/>
      </w:r>
    </w:p>
    <w:p w14:paraId="06F22437" w14:textId="68D8BA8D" w:rsidR="00855AB5" w:rsidRDefault="00855AB5" w:rsidP="00855AB5">
      <w:pPr>
        <w:pStyle w:val="berschrift4"/>
      </w:pPr>
      <w:proofErr w:type="spellStart"/>
      <w:r>
        <w:lastRenderedPageBreak/>
        <w:t>Receivable</w:t>
      </w:r>
      <w:bookmarkEnd w:id="74"/>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5" w:name="_Ref293075145"/>
      <w:proofErr w:type="spellStart"/>
      <w:r>
        <w:t>Transmittable</w:t>
      </w:r>
      <w:bookmarkEnd w:id="75"/>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6" w:name="_Toc293321546"/>
      <w:r>
        <w:t>N</w:t>
      </w:r>
      <w:r w:rsidR="007576BF">
        <w:t>etwork</w:t>
      </w:r>
      <w:bookmarkEnd w:id="76"/>
    </w:p>
    <w:p w14:paraId="7F096020" w14:textId="77777777" w:rsidR="00172EE4" w:rsidRDefault="00172EE4" w:rsidP="00172EE4">
      <w:pPr>
        <w:pStyle w:val="berschrift3"/>
      </w:pPr>
      <w:bookmarkStart w:id="77" w:name="_Toc293321547"/>
      <w:r>
        <w:t>Beschreibung</w:t>
      </w:r>
      <w:bookmarkEnd w:id="77"/>
    </w:p>
    <w:p w14:paraId="20A2F819" w14:textId="77777777" w:rsidR="00F6300B" w:rsidRPr="00172EE4" w:rsidRDefault="00F6300B" w:rsidP="00F6300B">
      <w:bookmarkStart w:id="78"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8"/>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9" w:name="_Toc293247004"/>
      <w:bookmarkStart w:id="80" w:name="_Toc293321649"/>
      <w:r>
        <w:t xml:space="preserve">Abbildung </w:t>
      </w:r>
      <w:fldSimple w:instr=" SEQ Abbildung \* ARABIC ">
        <w:r w:rsidR="006376AB">
          <w:rPr>
            <w:noProof/>
          </w:rPr>
          <w:t>17</w:t>
        </w:r>
      </w:fldSimple>
      <w:r>
        <w:t xml:space="preserve"> - Klassenstruktur Package </w:t>
      </w:r>
      <w:proofErr w:type="spellStart"/>
      <w:r>
        <w:t>network</w:t>
      </w:r>
      <w:bookmarkEnd w:id="79"/>
      <w:bookmarkEnd w:id="80"/>
      <w:proofErr w:type="spellEnd"/>
    </w:p>
    <w:p w14:paraId="38D316CF" w14:textId="77777777" w:rsidR="00135CF3" w:rsidRDefault="00135CF3" w:rsidP="00135CF3">
      <w:pPr>
        <w:pStyle w:val="berschrift3"/>
      </w:pPr>
      <w:bookmarkStart w:id="81" w:name="_Toc293321549"/>
      <w:r>
        <w:t>Architekturkonzepte für Package (falls vorhanden)</w:t>
      </w:r>
      <w:bookmarkEnd w:id="81"/>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82" w:name="_Toc293321550"/>
      <w:r>
        <w:t>Klassenspezifikationen</w:t>
      </w:r>
      <w:bookmarkEnd w:id="82"/>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3" w:name="_Toc293321551"/>
      <w:r>
        <w:t>Interaktionen innerhalb Package (falls sinnvoll)</w:t>
      </w:r>
      <w:bookmarkEnd w:id="83"/>
    </w:p>
    <w:p w14:paraId="55FEF7F9" w14:textId="77777777" w:rsidR="0015308D" w:rsidRPr="0015308D" w:rsidRDefault="0015308D" w:rsidP="0015308D"/>
    <w:p w14:paraId="317BE67F" w14:textId="454580E9" w:rsidR="00135CF3" w:rsidRDefault="006C7D8C" w:rsidP="00135CF3">
      <w:pPr>
        <w:pStyle w:val="berschrift2"/>
      </w:pPr>
      <w:bookmarkStart w:id="84" w:name="_Toc293321552"/>
      <w:r>
        <w:t>M</w:t>
      </w:r>
      <w:r w:rsidR="002A48C6">
        <w:t>odels</w:t>
      </w:r>
      <w:bookmarkEnd w:id="84"/>
    </w:p>
    <w:p w14:paraId="79466435" w14:textId="77777777" w:rsidR="00E23DBD" w:rsidRDefault="00E23DBD" w:rsidP="00E23DBD">
      <w:pPr>
        <w:pStyle w:val="berschrift3"/>
      </w:pPr>
      <w:bookmarkStart w:id="85" w:name="_Toc293321553"/>
      <w:r>
        <w:t>Beschreibung</w:t>
      </w:r>
      <w:bookmarkEnd w:id="85"/>
    </w:p>
    <w:p w14:paraId="5D5BCDB5" w14:textId="77777777" w:rsidR="005E199A" w:rsidRDefault="005E199A" w:rsidP="005E199A">
      <w:bookmarkStart w:id="86"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6"/>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87" w:name="_Toc293247005"/>
      <w:bookmarkStart w:id="88" w:name="_Toc293321650"/>
      <w:r>
        <w:t xml:space="preserve">Abbildung </w:t>
      </w:r>
      <w:fldSimple w:instr=" SEQ Abbildung \* ARABIC ">
        <w:r w:rsidR="006376AB">
          <w:rPr>
            <w:noProof/>
          </w:rPr>
          <w:t>18</w:t>
        </w:r>
      </w:fldSimple>
      <w:r>
        <w:t xml:space="preserve"> - Klassenstruktur Package </w:t>
      </w:r>
      <w:proofErr w:type="spellStart"/>
      <w:r>
        <w:t>models</w:t>
      </w:r>
      <w:bookmarkEnd w:id="87"/>
      <w:bookmarkEnd w:id="88"/>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9" w:name="_Toc293321555"/>
      <w:r>
        <w:lastRenderedPageBreak/>
        <w:t>Architekturkonzepte für Package (falls vorhanden)</w:t>
      </w:r>
      <w:bookmarkEnd w:id="89"/>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90" w:name="_Toc293321556"/>
      <w:r>
        <w:t>Klassenspezifikationen</w:t>
      </w:r>
      <w:bookmarkEnd w:id="90"/>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91" w:name="_Toc293321557"/>
      <w:r>
        <w:t>Interaktionen innerhalb Package (falls sinnvoll)</w:t>
      </w:r>
      <w:bookmarkEnd w:id="91"/>
    </w:p>
    <w:p w14:paraId="343299A5" w14:textId="48249E37" w:rsidR="0013069F" w:rsidRDefault="006F0B66" w:rsidP="0013069F">
      <w:pPr>
        <w:pStyle w:val="berschrift2"/>
      </w:pPr>
      <w:bookmarkStart w:id="92" w:name="_Toc293321558"/>
      <w:r>
        <w:t>D</w:t>
      </w:r>
      <w:r w:rsidR="003E2AE2">
        <w:t>atabase</w:t>
      </w:r>
      <w:bookmarkEnd w:id="92"/>
    </w:p>
    <w:p w14:paraId="143D3047" w14:textId="77777777" w:rsidR="000257C2" w:rsidRDefault="000257C2" w:rsidP="000257C2">
      <w:pPr>
        <w:pStyle w:val="berschrift3"/>
      </w:pPr>
      <w:bookmarkStart w:id="93" w:name="_Toc293321559"/>
      <w:r>
        <w:t>Beschreibung</w:t>
      </w:r>
      <w:bookmarkEnd w:id="93"/>
    </w:p>
    <w:p w14:paraId="49FC7A1A" w14:textId="77777777" w:rsidR="00C60B1E" w:rsidRPr="000257C2" w:rsidRDefault="00C60B1E" w:rsidP="00C60B1E">
      <w:bookmarkStart w:id="94"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4"/>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5" w:name="_Toc293247006"/>
      <w:bookmarkStart w:id="96" w:name="_Toc293321651"/>
      <w:r>
        <w:t xml:space="preserve">Abbildung </w:t>
      </w:r>
      <w:fldSimple w:instr=" SEQ Abbildung \* ARABIC ">
        <w:r w:rsidR="006376AB">
          <w:rPr>
            <w:noProof/>
          </w:rPr>
          <w:t>19</w:t>
        </w:r>
      </w:fldSimple>
      <w:r>
        <w:t xml:space="preserve"> - Klassenstruktur Package </w:t>
      </w:r>
      <w:proofErr w:type="spellStart"/>
      <w:r>
        <w:t>database</w:t>
      </w:r>
      <w:bookmarkEnd w:id="95"/>
      <w:bookmarkEnd w:id="96"/>
      <w:proofErr w:type="spellEnd"/>
    </w:p>
    <w:p w14:paraId="4BCFB8CE" w14:textId="77777777" w:rsidR="0013069F" w:rsidRDefault="0013069F" w:rsidP="0013069F">
      <w:pPr>
        <w:pStyle w:val="berschrift3"/>
      </w:pPr>
      <w:bookmarkStart w:id="97" w:name="_Toc293321561"/>
      <w:r>
        <w:t>Architekturkonzepte für Package (falls vorhanden)</w:t>
      </w:r>
      <w:bookmarkEnd w:id="97"/>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8" w:name="_Toc293321562"/>
      <w:r>
        <w:t>Klassenspezifikationen</w:t>
      </w:r>
      <w:bookmarkEnd w:id="98"/>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9" w:name="_Toc293321563"/>
      <w:r>
        <w:t>Interaktionen innerhalb Package (falls sinnvoll)</w:t>
      </w:r>
      <w:bookmarkEnd w:id="99"/>
    </w:p>
    <w:p w14:paraId="713AB23A" w14:textId="77777777" w:rsidR="00D51FEE" w:rsidRDefault="00D51FEE" w:rsidP="00D51FEE">
      <w:pPr>
        <w:pStyle w:val="berschrift2"/>
      </w:pPr>
      <w:bookmarkStart w:id="100" w:name="_Toc293321564"/>
      <w:proofErr w:type="spellStart"/>
      <w:r>
        <w:t>Application</w:t>
      </w:r>
      <w:bookmarkEnd w:id="100"/>
      <w:proofErr w:type="spellEnd"/>
    </w:p>
    <w:p w14:paraId="73D43CD9" w14:textId="77777777" w:rsidR="00D51FEE" w:rsidRDefault="00D51FEE" w:rsidP="00D51FEE">
      <w:pPr>
        <w:pStyle w:val="berschrift3"/>
      </w:pPr>
      <w:bookmarkStart w:id="101" w:name="_Toc293321565"/>
      <w:r>
        <w:t>Beschreibung</w:t>
      </w:r>
      <w:bookmarkEnd w:id="101"/>
    </w:p>
    <w:p w14:paraId="248520E6" w14:textId="77777777" w:rsidR="00AE67EA" w:rsidRPr="00D0523C" w:rsidRDefault="00AE67EA" w:rsidP="00AE67EA">
      <w:bookmarkStart w:id="102"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102"/>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3" w:name="_Toc293247007"/>
      <w:bookmarkStart w:id="104" w:name="_Toc293321652"/>
      <w:r>
        <w:t xml:space="preserve">Abbildung </w:t>
      </w:r>
      <w:fldSimple w:instr=" SEQ Abbildung \* ARABIC ">
        <w:r w:rsidR="006376AB">
          <w:rPr>
            <w:noProof/>
          </w:rPr>
          <w:t>20</w:t>
        </w:r>
      </w:fldSimple>
      <w:r>
        <w:t xml:space="preserve"> - Klassenstruktur Package </w:t>
      </w:r>
      <w:proofErr w:type="spellStart"/>
      <w:r>
        <w:t>application</w:t>
      </w:r>
      <w:bookmarkEnd w:id="103"/>
      <w:bookmarkEnd w:id="104"/>
      <w:proofErr w:type="spellEnd"/>
    </w:p>
    <w:p w14:paraId="134EE85F" w14:textId="77777777" w:rsidR="00D51FEE" w:rsidRDefault="00D51FEE" w:rsidP="00D51FEE">
      <w:pPr>
        <w:pStyle w:val="berschrift3"/>
      </w:pPr>
      <w:bookmarkStart w:id="105" w:name="_Toc293321567"/>
      <w:r>
        <w:t>Architekturkonzepte für Package (falls vorhanden)</w:t>
      </w:r>
      <w:bookmarkEnd w:id="105"/>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6" w:name="_Toc293321568"/>
      <w:r>
        <w:t>Klassenspezifikationen</w:t>
      </w:r>
      <w:bookmarkEnd w:id="106"/>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7" w:name="_Toc293321569"/>
      <w:r>
        <w:t>Interaktionen innerhalb Package (falls sinnvoll)</w:t>
      </w:r>
      <w:bookmarkEnd w:id="107"/>
    </w:p>
    <w:p w14:paraId="69635C76" w14:textId="77777777" w:rsidR="00D51FEE" w:rsidRPr="00D51FEE" w:rsidRDefault="00D51FEE" w:rsidP="00D51FEE"/>
    <w:p w14:paraId="650C2192" w14:textId="77777777" w:rsidR="00445B7A" w:rsidRDefault="00445B7A" w:rsidP="00445B7A">
      <w:pPr>
        <w:pStyle w:val="berschrift2"/>
      </w:pPr>
      <w:bookmarkStart w:id="108" w:name="_Toc293321570"/>
      <w:r>
        <w:t>Services</w:t>
      </w:r>
      <w:bookmarkEnd w:id="108"/>
    </w:p>
    <w:p w14:paraId="139F4335" w14:textId="77777777" w:rsidR="0008161E" w:rsidRDefault="0008161E" w:rsidP="0008161E">
      <w:pPr>
        <w:pStyle w:val="berschrift3"/>
      </w:pPr>
      <w:bookmarkStart w:id="109" w:name="_Toc293321571"/>
      <w:r>
        <w:lastRenderedPageBreak/>
        <w:t>Beschreibung</w:t>
      </w:r>
      <w:bookmarkEnd w:id="109"/>
    </w:p>
    <w:p w14:paraId="7D5522D9" w14:textId="77777777" w:rsidR="00EA1F08" w:rsidRDefault="00EA1F08" w:rsidP="00EA1F08">
      <w:bookmarkStart w:id="110"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110"/>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111" w:name="_Toc293247008"/>
      <w:bookmarkStart w:id="112" w:name="_Toc293321653"/>
      <w:r>
        <w:t xml:space="preserve">Abbildung </w:t>
      </w:r>
      <w:fldSimple w:instr=" SEQ Abbildung \* ARABIC ">
        <w:r w:rsidR="006376AB">
          <w:rPr>
            <w:noProof/>
          </w:rPr>
          <w:t>21</w:t>
        </w:r>
      </w:fldSimple>
      <w:r>
        <w:t xml:space="preserve"> - Klassenstruktur Package </w:t>
      </w:r>
      <w:proofErr w:type="spellStart"/>
      <w:r>
        <w:t>services</w:t>
      </w:r>
      <w:bookmarkEnd w:id="111"/>
      <w:bookmarkEnd w:id="112"/>
      <w:proofErr w:type="spellEnd"/>
    </w:p>
    <w:p w14:paraId="02952BC9" w14:textId="77777777" w:rsidR="00AA6430" w:rsidRDefault="00AA6430" w:rsidP="00AA6430">
      <w:pPr>
        <w:pStyle w:val="berschrift3"/>
      </w:pPr>
      <w:bookmarkStart w:id="113" w:name="_Toc293321573"/>
      <w:r>
        <w:t>Architekturkonzepte für Package (falls vorhanden)</w:t>
      </w:r>
      <w:bookmarkEnd w:id="113"/>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3132928" w14:textId="272FE21E" w:rsidR="006F59B1" w:rsidRPr="00197BAF" w:rsidRDefault="006F59B1" w:rsidP="006F59B1">
      <w:r>
        <w:t>Das Interface</w:t>
      </w:r>
      <w:r>
        <w:t xml:space="preserve"> beruhen auf dem Konzept des Polymorphismus </w:t>
      </w:r>
      <w:r w:rsidR="00C04E0E">
        <w:t>welches</w:t>
      </w:r>
      <w:r>
        <w:t xml:space="preserve"> in Kapitel </w:t>
      </w:r>
      <w:r>
        <w:fldChar w:fldCharType="begin"/>
      </w:r>
      <w:r>
        <w:instrText xml:space="preserve"> REF _Ref293346809 \r \h </w:instrText>
      </w:r>
      <w:r>
        <w:fldChar w:fldCharType="separate"/>
      </w:r>
      <w:r>
        <w:t>3.6.2.1.3</w:t>
      </w:r>
      <w:r>
        <w:fldChar w:fldCharType="end"/>
      </w:r>
      <w:r>
        <w:t xml:space="preserve"> </w:t>
      </w:r>
      <w:r>
        <w:fldChar w:fldCharType="begin"/>
      </w:r>
      <w:r>
        <w:instrText xml:space="preserve"> REF _Ref293346809 \h </w:instrText>
      </w:r>
      <w:r>
        <w:fldChar w:fldCharType="separate"/>
      </w:r>
      <w:r w:rsidRPr="00B7096A">
        <w:t>Polymorphismus</w:t>
      </w:r>
      <w:r>
        <w:fldChar w:fldCharType="end"/>
      </w:r>
      <w:r>
        <w:t xml:space="preserve"> genauer erklärt wird.</w:t>
      </w:r>
    </w:p>
    <w:p w14:paraId="73F0B370" w14:textId="77777777" w:rsidR="00AA6430" w:rsidRDefault="00AA6430" w:rsidP="00AA6430">
      <w:pPr>
        <w:pStyle w:val="berschrift3"/>
      </w:pPr>
      <w:bookmarkStart w:id="114" w:name="_Toc293321574"/>
      <w:r>
        <w:t>Klassenspezifikationen</w:t>
      </w:r>
      <w:bookmarkEnd w:id="114"/>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lastRenderedPageBreak/>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15" w:name="_Toc293321575"/>
      <w:r>
        <w:lastRenderedPageBreak/>
        <w:t>Interaktionen innerhalb Packag</w:t>
      </w:r>
      <w:r w:rsidR="00C27B0E">
        <w:t>e</w:t>
      </w:r>
      <w:bookmarkEnd w:id="115"/>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16" w:name="_Toc293321654"/>
      <w:r>
        <w:t xml:space="preserve">Abbildung </w:t>
      </w:r>
      <w:fldSimple w:instr=" SEQ Abbildung \* ARABIC ">
        <w:r w:rsidR="006376AB">
          <w:rPr>
            <w:noProof/>
          </w:rPr>
          <w:t>22</w:t>
        </w:r>
      </w:fldSimple>
      <w:r w:rsidR="00A83DEE">
        <w:t xml:space="preserve"> - In</w:t>
      </w:r>
      <w:r>
        <w:t>teraktionsdiagramm Synchronisation</w:t>
      </w:r>
      <w:bookmarkEnd w:id="116"/>
    </w:p>
    <w:p w14:paraId="71EBB8E7" w14:textId="502C20DF" w:rsidR="008A4B86" w:rsidRDefault="000524CF" w:rsidP="008A4B86">
      <w:pPr>
        <w:pStyle w:val="berschrift2"/>
      </w:pPr>
      <w:bookmarkStart w:id="117" w:name="_Toc293321576"/>
      <w:proofErr w:type="spellStart"/>
      <w:r>
        <w:lastRenderedPageBreak/>
        <w:t>G</w:t>
      </w:r>
      <w:r w:rsidR="002B6469">
        <w:t>ui</w:t>
      </w:r>
      <w:proofErr w:type="spellEnd"/>
      <w:r w:rsidR="002B6469">
        <w:t>/</w:t>
      </w:r>
      <w:r w:rsidR="008A4B86">
        <w:t>gen</w:t>
      </w:r>
      <w:bookmarkEnd w:id="117"/>
    </w:p>
    <w:p w14:paraId="7B2165C8" w14:textId="77777777" w:rsidR="00586292" w:rsidRDefault="00586292" w:rsidP="00586292">
      <w:pPr>
        <w:pStyle w:val="berschrift3"/>
      </w:pPr>
      <w:bookmarkStart w:id="118" w:name="_Toc293321577"/>
      <w:r>
        <w:t>Beschreibung</w:t>
      </w:r>
      <w:bookmarkEnd w:id="118"/>
    </w:p>
    <w:p w14:paraId="3297A439" w14:textId="77777777" w:rsidR="007158D3" w:rsidRPr="00586292" w:rsidRDefault="007158D3" w:rsidP="007158D3">
      <w:bookmarkStart w:id="119"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19"/>
    </w:p>
    <w:p w14:paraId="39EFE828" w14:textId="77777777" w:rsidR="00B10334" w:rsidRDefault="00B10334" w:rsidP="00B10334">
      <w:r>
        <w:t>„</w:t>
      </w:r>
      <w:proofErr w:type="spellStart"/>
      <w:r>
        <w:t>gui</w:t>
      </w:r>
      <w:proofErr w:type="spellEnd"/>
      <w:r>
        <w:t xml:space="preserve">/gen“ verfügt über keine Klassenstruktur, da dieses Package von </w:t>
      </w:r>
      <w:proofErr w:type="spellStart"/>
      <w:r>
        <w:t>Android</w:t>
      </w:r>
      <w:proofErr w:type="spellEnd"/>
      <w:r>
        <w:t xml:space="preserve"> automatisch generiert wurde.</w:t>
      </w:r>
    </w:p>
    <w:p w14:paraId="465DC0D4" w14:textId="30E1A230" w:rsidR="0024043E" w:rsidRPr="00AD27B7" w:rsidRDefault="0024043E" w:rsidP="00B10334">
      <w:pPr>
        <w:rPr>
          <w:lang w:val="en-GB"/>
        </w:rPr>
      </w:pPr>
      <w:r w:rsidRPr="00AD27B7">
        <w:rPr>
          <w:b/>
          <w:color w:val="00B050"/>
          <w:u w:val="single"/>
          <w:lang w:val="en-GB"/>
        </w:rPr>
        <w:t>TODO</w:t>
      </w:r>
      <w:r w:rsidRPr="00AD27B7">
        <w:rPr>
          <w:lang w:val="en-GB"/>
        </w:rPr>
        <w:t xml:space="preserve">: </w:t>
      </w:r>
      <w:r w:rsidR="00D80790" w:rsidRPr="00AD27B7">
        <w:rPr>
          <w:lang w:val="en-GB"/>
        </w:rPr>
        <w:t xml:space="preserve">Lukas, </w:t>
      </w:r>
      <w:r w:rsidRPr="00AD27B7">
        <w:rPr>
          <w:lang w:val="en-GB"/>
        </w:rPr>
        <w:t>Insert pic</w:t>
      </w:r>
      <w:r w:rsidR="00D80790" w:rsidRPr="00AD27B7">
        <w:rPr>
          <w:lang w:val="en-GB"/>
        </w:rPr>
        <w:t xml:space="preserve"> of R</w:t>
      </w:r>
    </w:p>
    <w:p w14:paraId="78FF41AB" w14:textId="77777777" w:rsidR="008A4B86" w:rsidRDefault="008A4B86" w:rsidP="008A4B86">
      <w:pPr>
        <w:pStyle w:val="berschrift3"/>
      </w:pPr>
      <w:bookmarkStart w:id="120" w:name="_Toc293321579"/>
      <w:r>
        <w:t>Architekturkonzepte für Package (falls vorhanden)</w:t>
      </w:r>
      <w:bookmarkEnd w:id="12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21" w:name="_Toc293321580"/>
      <w:r>
        <w:t>Klassenspezifikationen</w:t>
      </w:r>
      <w:bookmarkEnd w:id="12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22" w:name="_Toc293321581"/>
      <w:r>
        <w:t>Interaktionen innerhalb Package (falls sinnvoll)</w:t>
      </w:r>
      <w:bookmarkEnd w:id="122"/>
    </w:p>
    <w:p w14:paraId="3EEBD43B" w14:textId="77777777" w:rsidR="00CD7B86" w:rsidRDefault="00CD7B86" w:rsidP="00CD7B86">
      <w:pPr>
        <w:pStyle w:val="berschrift2"/>
      </w:pPr>
      <w:bookmarkStart w:id="123" w:name="_Toc293321582"/>
      <w:proofErr w:type="spellStart"/>
      <w:r>
        <w:t>Activities</w:t>
      </w:r>
      <w:bookmarkEnd w:id="123"/>
      <w:proofErr w:type="spellEnd"/>
    </w:p>
    <w:p w14:paraId="5F95CCF2" w14:textId="77777777" w:rsidR="00A56DC5" w:rsidRDefault="00A56DC5" w:rsidP="00A56DC5">
      <w:pPr>
        <w:pStyle w:val="berschrift3"/>
      </w:pPr>
      <w:bookmarkStart w:id="124" w:name="_Toc293321583"/>
      <w:r>
        <w:t>Beschreibung</w:t>
      </w:r>
      <w:bookmarkEnd w:id="124"/>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25" w:name="_Toc293321584"/>
      <w:r>
        <w:lastRenderedPageBreak/>
        <w:t>Klassenstruktur</w:t>
      </w:r>
      <w:bookmarkEnd w:id="125"/>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26" w:name="_Toc293247009"/>
      <w:bookmarkStart w:id="127" w:name="_Toc293321655"/>
      <w:r>
        <w:t xml:space="preserve">Abbildung </w:t>
      </w:r>
      <w:fldSimple w:instr=" SEQ Abbildung \* ARABIC ">
        <w:r w:rsidR="006376AB">
          <w:rPr>
            <w:noProof/>
          </w:rPr>
          <w:t>23</w:t>
        </w:r>
      </w:fldSimple>
      <w:r>
        <w:t xml:space="preserve"> - Klassenstruktur Package </w:t>
      </w:r>
      <w:proofErr w:type="spellStart"/>
      <w:r>
        <w:t>activities</w:t>
      </w:r>
      <w:bookmarkEnd w:id="126"/>
      <w:bookmarkEnd w:id="127"/>
      <w:proofErr w:type="spellEnd"/>
    </w:p>
    <w:p w14:paraId="4BC0AED5" w14:textId="77777777" w:rsidR="008A4B86" w:rsidRDefault="008A4B86" w:rsidP="008A4B86">
      <w:pPr>
        <w:pStyle w:val="berschrift3"/>
      </w:pPr>
      <w:bookmarkStart w:id="128" w:name="_Toc293321585"/>
      <w:r>
        <w:t>Architekturkonzepte für Package (falls vorhanden)</w:t>
      </w:r>
      <w:bookmarkEnd w:id="128"/>
    </w:p>
    <w:p w14:paraId="2B483C7C" w14:textId="77777777" w:rsidR="006E52B0" w:rsidRDefault="006E52B0" w:rsidP="006E52B0">
      <w:pPr>
        <w:pStyle w:val="berschrift4"/>
      </w:pPr>
      <w:r>
        <w:t xml:space="preserve">Null </w:t>
      </w:r>
      <w:proofErr w:type="spellStart"/>
      <w:r>
        <w:t>Object</w:t>
      </w:r>
      <w:proofErr w:type="spellEnd"/>
    </w:p>
    <w:p w14:paraId="301F941C" w14:textId="5AAF5F06" w:rsidR="006E52B0" w:rsidRPr="0051464A" w:rsidRDefault="006E52B0" w:rsidP="006E52B0">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9B14E8">
        <w:t xml:space="preserve"> es sich um</w:t>
      </w:r>
      <w:r>
        <w:t xml:space="preserve"> den Einsatz eines Null Objects.</w:t>
      </w:r>
      <w:r w:rsidR="00C601B1">
        <w:t xml:space="preserve"> Dieses wird im Kapitel </w:t>
      </w:r>
      <w:r w:rsidR="00C601B1">
        <w:fldChar w:fldCharType="begin"/>
      </w:r>
      <w:r w:rsidR="00C601B1">
        <w:instrText xml:space="preserve"> REF _Ref293347053 \r \h </w:instrText>
      </w:r>
      <w:r w:rsidR="00C601B1">
        <w:fldChar w:fldCharType="separate"/>
      </w:r>
      <w:r w:rsidR="00C601B1">
        <w:t>3.6.2.1.1</w:t>
      </w:r>
      <w:r w:rsidR="00C601B1">
        <w:fldChar w:fldCharType="end"/>
      </w:r>
      <w:r w:rsidR="00C601B1">
        <w:t xml:space="preserve"> </w:t>
      </w:r>
      <w:r w:rsidR="00C601B1">
        <w:fldChar w:fldCharType="begin"/>
      </w:r>
      <w:r w:rsidR="00C601B1">
        <w:instrText xml:space="preserve"> REF _Ref293347053 \h </w:instrText>
      </w:r>
      <w:r w:rsidR="00C601B1">
        <w:fldChar w:fldCharType="separate"/>
      </w:r>
      <w:r w:rsidR="00C601B1" w:rsidRPr="00B7096A">
        <w:t>Null-</w:t>
      </w:r>
      <w:proofErr w:type="spellStart"/>
      <w:r w:rsidR="00C601B1" w:rsidRPr="00B7096A">
        <w:t>Object</w:t>
      </w:r>
      <w:proofErr w:type="spellEnd"/>
      <w:r w:rsidR="00C601B1">
        <w:fldChar w:fldCharType="end"/>
      </w:r>
      <w:r w:rsidR="00C601B1">
        <w:t xml:space="preserve"> genauer erläutert.</w:t>
      </w:r>
    </w:p>
    <w:p w14:paraId="7DD68F66" w14:textId="77777777" w:rsidR="006E52B0" w:rsidRPr="006E52B0" w:rsidRDefault="006E52B0" w:rsidP="006E52B0"/>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9" w:name="_Toc293321586"/>
      <w:r>
        <w:t>Klassenspezifikationen</w:t>
      </w:r>
      <w:bookmarkEnd w:id="129"/>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30" w:name="_Toc293321587"/>
      <w:r>
        <w:t>Interaktionen innerhalb Package (falls sinnvoll)</w:t>
      </w:r>
      <w:bookmarkEnd w:id="130"/>
    </w:p>
    <w:p w14:paraId="644BC014" w14:textId="4F404810" w:rsidR="00217AFB" w:rsidRDefault="00217AFB">
      <w:r>
        <w:br w:type="page"/>
      </w:r>
    </w:p>
    <w:p w14:paraId="4914AAF0" w14:textId="77777777" w:rsidR="00457464" w:rsidRDefault="00457464" w:rsidP="00457464">
      <w:pPr>
        <w:pStyle w:val="berschrift1"/>
      </w:pPr>
      <w:bookmarkStart w:id="131" w:name="_Toc293321588"/>
      <w:r>
        <w:lastRenderedPageBreak/>
        <w:t xml:space="preserve">Real </w:t>
      </w:r>
      <w:proofErr w:type="spellStart"/>
      <w:r>
        <w:t>Use</w:t>
      </w:r>
      <w:proofErr w:type="spellEnd"/>
      <w:r>
        <w:t xml:space="preserve"> Cases</w:t>
      </w:r>
      <w:bookmarkEnd w:id="131"/>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33" w:name="_Toc293321590"/>
      <w:r>
        <w:t>Beschreibung Interaktionsdiagramm Stundeneintrag erfassen</w:t>
      </w:r>
      <w:bookmarkEnd w:id="133"/>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34" w:name="_Toc293321591"/>
      <w:r>
        <w:lastRenderedPageBreak/>
        <w:t xml:space="preserve">Interaktionsdiagramm Authentifizierung auf </w:t>
      </w:r>
      <w:proofErr w:type="spellStart"/>
      <w:r>
        <w:t>Android</w:t>
      </w:r>
      <w:proofErr w:type="spellEnd"/>
      <w:r>
        <w:t xml:space="preserve">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35" w:name="_Toc293321656"/>
      <w:r>
        <w:t xml:space="preserve">Abbildung </w:t>
      </w:r>
      <w:fldSimple w:instr=" SEQ Abbildung \* ARABIC ">
        <w:r w:rsidR="006376AB">
          <w:rPr>
            <w:noProof/>
          </w:rPr>
          <w:t>24</w:t>
        </w:r>
      </w:fldSimple>
      <w:r>
        <w:t xml:space="preserve"> - </w:t>
      </w:r>
      <w:r w:rsidRPr="00397BBE">
        <w:t>Sequenzdiagramm Authentifizierung</w:t>
      </w:r>
      <w:bookmarkEnd w:id="135"/>
    </w:p>
    <w:p w14:paraId="66BD8AE3" w14:textId="108625C5" w:rsidR="007222F9" w:rsidRDefault="007222F9">
      <w:r>
        <w:br w:type="page"/>
      </w:r>
    </w:p>
    <w:p w14:paraId="7C62326F" w14:textId="77777777" w:rsidR="007222F9" w:rsidRDefault="007222F9" w:rsidP="007222F9">
      <w:pPr>
        <w:pStyle w:val="berschrift2"/>
      </w:pPr>
      <w:bookmarkStart w:id="136" w:name="_Toc293321592"/>
      <w:r>
        <w:lastRenderedPageBreak/>
        <w:t>Interaktionsdiagramm Stundeneintrag erfassen</w:t>
      </w:r>
      <w:bookmarkEnd w:id="13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37" w:name="_Toc293321657"/>
      <w:r>
        <w:t xml:space="preserve">Abbildung </w:t>
      </w:r>
      <w:fldSimple w:instr=" SEQ Abbildung \* ARABIC ">
        <w:r>
          <w:rPr>
            <w:noProof/>
          </w:rPr>
          <w:t>25</w:t>
        </w:r>
      </w:fldSimple>
      <w:r>
        <w:t xml:space="preserve"> - </w:t>
      </w:r>
      <w:r w:rsidRPr="00FB28D6">
        <w:t>Interaktionsdiagramm Stundeneintrag erfassen</w:t>
      </w:r>
      <w:bookmarkEnd w:id="137"/>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41" w:name="_Toc293321596"/>
      <w:proofErr w:type="spellStart"/>
      <w:r>
        <w:t>Activity</w:t>
      </w:r>
      <w:bookmarkEnd w:id="14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 xml:space="preserve">Persistenz </w:t>
      </w:r>
      <w:proofErr w:type="spellStart"/>
      <w:r>
        <w:t>Android</w:t>
      </w:r>
      <w:bookmarkEnd w:id="14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48" w:name="_Toc293321603"/>
      <w:r>
        <w:t>Client</w:t>
      </w:r>
      <w:bookmarkEnd w:id="148"/>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665B7E8D" w14:textId="77777777" w:rsidR="00850B17" w:rsidRDefault="00850B17" w:rsidP="00850B17">
      <w:pPr>
        <w:pStyle w:val="berschrift3"/>
      </w:pPr>
      <w:bookmarkStart w:id="153" w:name="_Ref290464196"/>
      <w:bookmarkStart w:id="154" w:name="_Toc293321606"/>
      <w:r>
        <w:t>Datenspeicherung / ORM</w:t>
      </w:r>
      <w:bookmarkEnd w:id="153"/>
      <w:bookmarkEnd w:id="15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5" w:name="_Auszug_Fehlerbericht_per"/>
      <w:bookmarkStart w:id="156" w:name="_Ref293200551"/>
      <w:bookmarkStart w:id="157" w:name="_Ref293200560"/>
      <w:bookmarkStart w:id="158" w:name="_Toc293321607"/>
      <w:bookmarkEnd w:id="155"/>
      <w:r>
        <w:t xml:space="preserve">Auszug Fehlerbericht per Mail von </w:t>
      </w:r>
      <w:proofErr w:type="spellStart"/>
      <w:r>
        <w:t>Rails</w:t>
      </w:r>
      <w:bookmarkEnd w:id="156"/>
      <w:bookmarkEnd w:id="157"/>
      <w:bookmarkEnd w:id="158"/>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w:t>
      </w:r>
      <w:proofErr w:type="spellStart"/>
      <w:r w:rsidRPr="00B9663B">
        <w:rPr>
          <w:rFonts w:ascii="Consolas" w:hAnsi="Consolas" w:cs="Consolas"/>
          <w:sz w:val="14"/>
          <w:lang w:val="en-US"/>
        </w:rPr>
        <w:t>main_loop</w:t>
      </w:r>
      <w:proofErr w:type="spellEnd"/>
      <w:r w:rsidRPr="00B9663B">
        <w:rPr>
          <w:rFonts w:ascii="Consolas" w:hAnsi="Consolas" w:cs="Consolas"/>
          <w:sz w:val="14"/>
          <w:lang w:val="en-US"/>
        </w:rPr>
        <w:t>'</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/abstract_server.rb:196:in `</w:t>
      </w:r>
      <w:proofErr w:type="spellStart"/>
      <w:r w:rsidRPr="00B9663B">
        <w:rPr>
          <w:rFonts w:ascii="Consolas" w:hAnsi="Consolas" w:cs="Consolas"/>
          <w:sz w:val="14"/>
          <w:lang w:val="en-US"/>
        </w:rPr>
        <w:t>start_synchronously</w:t>
      </w:r>
      <w:proofErr w:type="spellEnd"/>
      <w:r w:rsidRPr="00B9663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F99FF" w14:textId="77777777" w:rsidR="00CC4381" w:rsidRDefault="00CC4381" w:rsidP="008F2373">
      <w:pPr>
        <w:spacing w:after="0"/>
      </w:pPr>
      <w:r>
        <w:separator/>
      </w:r>
    </w:p>
  </w:endnote>
  <w:endnote w:type="continuationSeparator" w:id="0">
    <w:p w14:paraId="74084307" w14:textId="77777777" w:rsidR="00CC4381" w:rsidRDefault="00CC4381" w:rsidP="008F2373">
      <w:pPr>
        <w:spacing w:after="0"/>
      </w:pPr>
      <w:r>
        <w:continuationSeparator/>
      </w:r>
    </w:p>
  </w:endnote>
  <w:endnote w:type="continuationNotice" w:id="1">
    <w:p w14:paraId="34D195CA" w14:textId="77777777" w:rsidR="00CC4381" w:rsidRDefault="00CC438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32809" w:rsidRDefault="0073280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C3880" w:rsidRPr="002C3880">
      <w:rPr>
        <w:b/>
        <w:noProof/>
        <w:lang w:val="de-DE"/>
      </w:rPr>
      <w:t>6</w:t>
    </w:r>
    <w:r>
      <w:rPr>
        <w:b/>
      </w:rPr>
      <w:fldChar w:fldCharType="end"/>
    </w:r>
    <w:r>
      <w:rPr>
        <w:lang w:val="de-DE"/>
      </w:rPr>
      <w:t xml:space="preserve"> von </w:t>
    </w:r>
    <w:fldSimple w:instr="NUMPAGES  \* Arabic  \* MERGEFORMAT">
      <w:r w:rsidR="002C3880" w:rsidRPr="002C3880">
        <w:rPr>
          <w:b/>
          <w:noProof/>
          <w:lang w:val="de-DE"/>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5B06D6" w14:textId="77777777" w:rsidR="00CC4381" w:rsidRDefault="00CC4381" w:rsidP="008F2373">
      <w:pPr>
        <w:spacing w:after="0"/>
      </w:pPr>
      <w:r>
        <w:separator/>
      </w:r>
    </w:p>
  </w:footnote>
  <w:footnote w:type="continuationSeparator" w:id="0">
    <w:p w14:paraId="585AA8E2" w14:textId="77777777" w:rsidR="00CC4381" w:rsidRDefault="00CC4381" w:rsidP="008F2373">
      <w:pPr>
        <w:spacing w:after="0"/>
      </w:pPr>
      <w:r>
        <w:continuationSeparator/>
      </w:r>
    </w:p>
  </w:footnote>
  <w:footnote w:type="continuationNotice" w:id="1">
    <w:p w14:paraId="0FE82DF5" w14:textId="77777777" w:rsidR="00CC4381" w:rsidRDefault="00CC438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32809" w:rsidRDefault="0073280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1ED3"/>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66521"/>
    <w:rsid w:val="000716F6"/>
    <w:rsid w:val="00072268"/>
    <w:rsid w:val="0008161E"/>
    <w:rsid w:val="0008584C"/>
    <w:rsid w:val="00085861"/>
    <w:rsid w:val="000917F6"/>
    <w:rsid w:val="000947C5"/>
    <w:rsid w:val="00097AB6"/>
    <w:rsid w:val="000A28CF"/>
    <w:rsid w:val="000A2BA5"/>
    <w:rsid w:val="000A2C34"/>
    <w:rsid w:val="000A41EE"/>
    <w:rsid w:val="000A5F00"/>
    <w:rsid w:val="000A6556"/>
    <w:rsid w:val="000B14C3"/>
    <w:rsid w:val="000B46BD"/>
    <w:rsid w:val="000B658F"/>
    <w:rsid w:val="000B7525"/>
    <w:rsid w:val="000C09F3"/>
    <w:rsid w:val="000C1825"/>
    <w:rsid w:val="000C1EB5"/>
    <w:rsid w:val="000C206C"/>
    <w:rsid w:val="000C272D"/>
    <w:rsid w:val="000C3482"/>
    <w:rsid w:val="000C3484"/>
    <w:rsid w:val="000C7173"/>
    <w:rsid w:val="000D386B"/>
    <w:rsid w:val="000D5C4C"/>
    <w:rsid w:val="000D6A85"/>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26AC3"/>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97BAF"/>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566C"/>
    <w:rsid w:val="001F674A"/>
    <w:rsid w:val="002061C9"/>
    <w:rsid w:val="002102A3"/>
    <w:rsid w:val="002104A9"/>
    <w:rsid w:val="00211413"/>
    <w:rsid w:val="00211F8A"/>
    <w:rsid w:val="00212E50"/>
    <w:rsid w:val="002146B6"/>
    <w:rsid w:val="00216309"/>
    <w:rsid w:val="0021683D"/>
    <w:rsid w:val="00217AFB"/>
    <w:rsid w:val="00220469"/>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67F72"/>
    <w:rsid w:val="00271851"/>
    <w:rsid w:val="002749A9"/>
    <w:rsid w:val="002766AD"/>
    <w:rsid w:val="00277B1A"/>
    <w:rsid w:val="002812A7"/>
    <w:rsid w:val="00287B59"/>
    <w:rsid w:val="0029728F"/>
    <w:rsid w:val="002A2661"/>
    <w:rsid w:val="002A48C6"/>
    <w:rsid w:val="002A609D"/>
    <w:rsid w:val="002A7EA1"/>
    <w:rsid w:val="002B0351"/>
    <w:rsid w:val="002B03C1"/>
    <w:rsid w:val="002B1C61"/>
    <w:rsid w:val="002B6469"/>
    <w:rsid w:val="002B783C"/>
    <w:rsid w:val="002C261B"/>
    <w:rsid w:val="002C3880"/>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A23"/>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652A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49F7"/>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17E6C"/>
    <w:rsid w:val="005209F5"/>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66298"/>
    <w:rsid w:val="00574012"/>
    <w:rsid w:val="00574022"/>
    <w:rsid w:val="00575CF9"/>
    <w:rsid w:val="00575FA4"/>
    <w:rsid w:val="00576FA6"/>
    <w:rsid w:val="00577585"/>
    <w:rsid w:val="005775EC"/>
    <w:rsid w:val="00581811"/>
    <w:rsid w:val="00583BD5"/>
    <w:rsid w:val="005841A5"/>
    <w:rsid w:val="005841AA"/>
    <w:rsid w:val="00586292"/>
    <w:rsid w:val="005947A9"/>
    <w:rsid w:val="005A0614"/>
    <w:rsid w:val="005A2A86"/>
    <w:rsid w:val="005A3DE6"/>
    <w:rsid w:val="005A5333"/>
    <w:rsid w:val="005A6977"/>
    <w:rsid w:val="005A6FE4"/>
    <w:rsid w:val="005A7B55"/>
    <w:rsid w:val="005B081C"/>
    <w:rsid w:val="005B1EA1"/>
    <w:rsid w:val="005B6F63"/>
    <w:rsid w:val="005C0A1B"/>
    <w:rsid w:val="005C245C"/>
    <w:rsid w:val="005C34FA"/>
    <w:rsid w:val="005D1D7A"/>
    <w:rsid w:val="005D3939"/>
    <w:rsid w:val="005D4DF1"/>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698E"/>
    <w:rsid w:val="006376AB"/>
    <w:rsid w:val="00637E60"/>
    <w:rsid w:val="00640325"/>
    <w:rsid w:val="006432C5"/>
    <w:rsid w:val="006442C5"/>
    <w:rsid w:val="00650B4C"/>
    <w:rsid w:val="00651384"/>
    <w:rsid w:val="00654971"/>
    <w:rsid w:val="00655CE4"/>
    <w:rsid w:val="00657512"/>
    <w:rsid w:val="006600BB"/>
    <w:rsid w:val="00665A6D"/>
    <w:rsid w:val="00666525"/>
    <w:rsid w:val="006762DC"/>
    <w:rsid w:val="00684AD5"/>
    <w:rsid w:val="00686784"/>
    <w:rsid w:val="00687603"/>
    <w:rsid w:val="006939B6"/>
    <w:rsid w:val="00695F14"/>
    <w:rsid w:val="00696160"/>
    <w:rsid w:val="006967D0"/>
    <w:rsid w:val="006A57BE"/>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E52B0"/>
    <w:rsid w:val="006F0B66"/>
    <w:rsid w:val="006F0D9B"/>
    <w:rsid w:val="006F16E5"/>
    <w:rsid w:val="006F2255"/>
    <w:rsid w:val="006F482D"/>
    <w:rsid w:val="006F487A"/>
    <w:rsid w:val="006F59B1"/>
    <w:rsid w:val="006F7959"/>
    <w:rsid w:val="007012F3"/>
    <w:rsid w:val="00702AE7"/>
    <w:rsid w:val="00702C6B"/>
    <w:rsid w:val="00704783"/>
    <w:rsid w:val="007071CC"/>
    <w:rsid w:val="0071162A"/>
    <w:rsid w:val="007158D3"/>
    <w:rsid w:val="00716D41"/>
    <w:rsid w:val="00717BD0"/>
    <w:rsid w:val="00721E3E"/>
    <w:rsid w:val="007222F9"/>
    <w:rsid w:val="00723AC0"/>
    <w:rsid w:val="00732809"/>
    <w:rsid w:val="007329C1"/>
    <w:rsid w:val="00735256"/>
    <w:rsid w:val="00740776"/>
    <w:rsid w:val="007413C6"/>
    <w:rsid w:val="00745449"/>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A5519"/>
    <w:rsid w:val="007B442E"/>
    <w:rsid w:val="007C2B23"/>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86"/>
    <w:rsid w:val="00860EB6"/>
    <w:rsid w:val="008615DE"/>
    <w:rsid w:val="00864850"/>
    <w:rsid w:val="0087028F"/>
    <w:rsid w:val="00870C31"/>
    <w:rsid w:val="008722E3"/>
    <w:rsid w:val="00874C85"/>
    <w:rsid w:val="008765A3"/>
    <w:rsid w:val="00876DE8"/>
    <w:rsid w:val="00880249"/>
    <w:rsid w:val="008814B6"/>
    <w:rsid w:val="00886F79"/>
    <w:rsid w:val="00887085"/>
    <w:rsid w:val="00892390"/>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6EEC"/>
    <w:rsid w:val="008D7363"/>
    <w:rsid w:val="008E328B"/>
    <w:rsid w:val="008F07F3"/>
    <w:rsid w:val="008F2373"/>
    <w:rsid w:val="008F5456"/>
    <w:rsid w:val="00902F7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43C2"/>
    <w:rsid w:val="00966C0C"/>
    <w:rsid w:val="009678F5"/>
    <w:rsid w:val="00971741"/>
    <w:rsid w:val="00972102"/>
    <w:rsid w:val="00972E57"/>
    <w:rsid w:val="00973380"/>
    <w:rsid w:val="00973B37"/>
    <w:rsid w:val="00977C44"/>
    <w:rsid w:val="00980C5F"/>
    <w:rsid w:val="009844E7"/>
    <w:rsid w:val="009850CF"/>
    <w:rsid w:val="00987642"/>
    <w:rsid w:val="00990CAA"/>
    <w:rsid w:val="00992626"/>
    <w:rsid w:val="009A1840"/>
    <w:rsid w:val="009A1AF3"/>
    <w:rsid w:val="009A289A"/>
    <w:rsid w:val="009A2911"/>
    <w:rsid w:val="009A59E2"/>
    <w:rsid w:val="009B14E8"/>
    <w:rsid w:val="009B2519"/>
    <w:rsid w:val="009B578A"/>
    <w:rsid w:val="009B7C21"/>
    <w:rsid w:val="009C040E"/>
    <w:rsid w:val="009C202A"/>
    <w:rsid w:val="009C250A"/>
    <w:rsid w:val="009C5723"/>
    <w:rsid w:val="009D242F"/>
    <w:rsid w:val="009D7E78"/>
    <w:rsid w:val="009E1696"/>
    <w:rsid w:val="009E49AC"/>
    <w:rsid w:val="009F129F"/>
    <w:rsid w:val="009F255C"/>
    <w:rsid w:val="009F299D"/>
    <w:rsid w:val="009F5E66"/>
    <w:rsid w:val="009F774A"/>
    <w:rsid w:val="009F77AA"/>
    <w:rsid w:val="009F7C92"/>
    <w:rsid w:val="00A03D3B"/>
    <w:rsid w:val="00A040E0"/>
    <w:rsid w:val="00A05E78"/>
    <w:rsid w:val="00A06101"/>
    <w:rsid w:val="00A06B4F"/>
    <w:rsid w:val="00A07EEE"/>
    <w:rsid w:val="00A107A1"/>
    <w:rsid w:val="00A11FC3"/>
    <w:rsid w:val="00A16E2A"/>
    <w:rsid w:val="00A17412"/>
    <w:rsid w:val="00A22374"/>
    <w:rsid w:val="00A25AFF"/>
    <w:rsid w:val="00A26588"/>
    <w:rsid w:val="00A26927"/>
    <w:rsid w:val="00A350B5"/>
    <w:rsid w:val="00A41BF6"/>
    <w:rsid w:val="00A4235F"/>
    <w:rsid w:val="00A42710"/>
    <w:rsid w:val="00A43464"/>
    <w:rsid w:val="00A44828"/>
    <w:rsid w:val="00A44C20"/>
    <w:rsid w:val="00A46AD7"/>
    <w:rsid w:val="00A53880"/>
    <w:rsid w:val="00A53A7E"/>
    <w:rsid w:val="00A56DC5"/>
    <w:rsid w:val="00A611DF"/>
    <w:rsid w:val="00A64DD9"/>
    <w:rsid w:val="00A67614"/>
    <w:rsid w:val="00A74446"/>
    <w:rsid w:val="00A777A6"/>
    <w:rsid w:val="00A80439"/>
    <w:rsid w:val="00A83DEE"/>
    <w:rsid w:val="00A87A90"/>
    <w:rsid w:val="00A90F15"/>
    <w:rsid w:val="00A926BA"/>
    <w:rsid w:val="00A95703"/>
    <w:rsid w:val="00A97C16"/>
    <w:rsid w:val="00AA10BC"/>
    <w:rsid w:val="00AA3EED"/>
    <w:rsid w:val="00AA56C4"/>
    <w:rsid w:val="00AA588D"/>
    <w:rsid w:val="00AA6430"/>
    <w:rsid w:val="00AB51D5"/>
    <w:rsid w:val="00AB5766"/>
    <w:rsid w:val="00AB5823"/>
    <w:rsid w:val="00AC40CC"/>
    <w:rsid w:val="00AD27B7"/>
    <w:rsid w:val="00AD4209"/>
    <w:rsid w:val="00AD74F3"/>
    <w:rsid w:val="00AE1152"/>
    <w:rsid w:val="00AE119D"/>
    <w:rsid w:val="00AE37F0"/>
    <w:rsid w:val="00AE39D8"/>
    <w:rsid w:val="00AE661F"/>
    <w:rsid w:val="00AE67EA"/>
    <w:rsid w:val="00AE7601"/>
    <w:rsid w:val="00AE7EDC"/>
    <w:rsid w:val="00AF1AA1"/>
    <w:rsid w:val="00AF1FDB"/>
    <w:rsid w:val="00AF2D95"/>
    <w:rsid w:val="00AF4AE0"/>
    <w:rsid w:val="00AF7B35"/>
    <w:rsid w:val="00B038C9"/>
    <w:rsid w:val="00B0409F"/>
    <w:rsid w:val="00B050A5"/>
    <w:rsid w:val="00B07BB1"/>
    <w:rsid w:val="00B10239"/>
    <w:rsid w:val="00B10334"/>
    <w:rsid w:val="00B10E0E"/>
    <w:rsid w:val="00B119E9"/>
    <w:rsid w:val="00B125D1"/>
    <w:rsid w:val="00B1324E"/>
    <w:rsid w:val="00B167E3"/>
    <w:rsid w:val="00B23A08"/>
    <w:rsid w:val="00B300BF"/>
    <w:rsid w:val="00B32245"/>
    <w:rsid w:val="00B409D0"/>
    <w:rsid w:val="00B43B05"/>
    <w:rsid w:val="00B4632C"/>
    <w:rsid w:val="00B52DF1"/>
    <w:rsid w:val="00B56ED2"/>
    <w:rsid w:val="00B574F3"/>
    <w:rsid w:val="00B602BF"/>
    <w:rsid w:val="00B6636E"/>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25C3"/>
    <w:rsid w:val="00BE5190"/>
    <w:rsid w:val="00BE5A3F"/>
    <w:rsid w:val="00BE6DFC"/>
    <w:rsid w:val="00BE7C1D"/>
    <w:rsid w:val="00BF735F"/>
    <w:rsid w:val="00BF774F"/>
    <w:rsid w:val="00C00311"/>
    <w:rsid w:val="00C01B25"/>
    <w:rsid w:val="00C04E0E"/>
    <w:rsid w:val="00C053D0"/>
    <w:rsid w:val="00C06C89"/>
    <w:rsid w:val="00C12C42"/>
    <w:rsid w:val="00C14F5B"/>
    <w:rsid w:val="00C16A79"/>
    <w:rsid w:val="00C2013B"/>
    <w:rsid w:val="00C2168D"/>
    <w:rsid w:val="00C22202"/>
    <w:rsid w:val="00C235A7"/>
    <w:rsid w:val="00C24647"/>
    <w:rsid w:val="00C25E42"/>
    <w:rsid w:val="00C25EC1"/>
    <w:rsid w:val="00C27B0E"/>
    <w:rsid w:val="00C318BF"/>
    <w:rsid w:val="00C3227A"/>
    <w:rsid w:val="00C332BE"/>
    <w:rsid w:val="00C3357A"/>
    <w:rsid w:val="00C36714"/>
    <w:rsid w:val="00C4129D"/>
    <w:rsid w:val="00C41954"/>
    <w:rsid w:val="00C451C5"/>
    <w:rsid w:val="00C45585"/>
    <w:rsid w:val="00C47BE9"/>
    <w:rsid w:val="00C5095C"/>
    <w:rsid w:val="00C52473"/>
    <w:rsid w:val="00C5371F"/>
    <w:rsid w:val="00C538E1"/>
    <w:rsid w:val="00C541AB"/>
    <w:rsid w:val="00C553D7"/>
    <w:rsid w:val="00C601B1"/>
    <w:rsid w:val="00C60B1E"/>
    <w:rsid w:val="00C65EB0"/>
    <w:rsid w:val="00C6713B"/>
    <w:rsid w:val="00C672AA"/>
    <w:rsid w:val="00C672ED"/>
    <w:rsid w:val="00C67C42"/>
    <w:rsid w:val="00C732E9"/>
    <w:rsid w:val="00C74BF5"/>
    <w:rsid w:val="00C74CB0"/>
    <w:rsid w:val="00C75581"/>
    <w:rsid w:val="00C76279"/>
    <w:rsid w:val="00C76BD5"/>
    <w:rsid w:val="00C831E4"/>
    <w:rsid w:val="00C85D28"/>
    <w:rsid w:val="00C9130A"/>
    <w:rsid w:val="00C9137B"/>
    <w:rsid w:val="00C91A5A"/>
    <w:rsid w:val="00C9533A"/>
    <w:rsid w:val="00C9706B"/>
    <w:rsid w:val="00CA1210"/>
    <w:rsid w:val="00CA2FF5"/>
    <w:rsid w:val="00CA7EFA"/>
    <w:rsid w:val="00CB0412"/>
    <w:rsid w:val="00CB2E5A"/>
    <w:rsid w:val="00CB72D3"/>
    <w:rsid w:val="00CC0905"/>
    <w:rsid w:val="00CC0A51"/>
    <w:rsid w:val="00CC0A70"/>
    <w:rsid w:val="00CC184F"/>
    <w:rsid w:val="00CC1CE7"/>
    <w:rsid w:val="00CC4381"/>
    <w:rsid w:val="00CC5A1D"/>
    <w:rsid w:val="00CD37D1"/>
    <w:rsid w:val="00CD42C7"/>
    <w:rsid w:val="00CD5536"/>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353B8"/>
    <w:rsid w:val="00D42204"/>
    <w:rsid w:val="00D46285"/>
    <w:rsid w:val="00D51FEE"/>
    <w:rsid w:val="00D64A2A"/>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404E"/>
    <w:rsid w:val="00DD5A17"/>
    <w:rsid w:val="00DD5D43"/>
    <w:rsid w:val="00DE06E9"/>
    <w:rsid w:val="00DE17DA"/>
    <w:rsid w:val="00DE59F1"/>
    <w:rsid w:val="00DE5B37"/>
    <w:rsid w:val="00DF0EAC"/>
    <w:rsid w:val="00DF47E4"/>
    <w:rsid w:val="00DF51A7"/>
    <w:rsid w:val="00E0284E"/>
    <w:rsid w:val="00E0357F"/>
    <w:rsid w:val="00E1303D"/>
    <w:rsid w:val="00E139C1"/>
    <w:rsid w:val="00E13BEF"/>
    <w:rsid w:val="00E152A7"/>
    <w:rsid w:val="00E20E26"/>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3F9C"/>
    <w:rsid w:val="00E6789A"/>
    <w:rsid w:val="00E7015E"/>
    <w:rsid w:val="00E711E0"/>
    <w:rsid w:val="00E71288"/>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1AAA"/>
    <w:rsid w:val="00ED40DD"/>
    <w:rsid w:val="00ED4600"/>
    <w:rsid w:val="00ED6B7E"/>
    <w:rsid w:val="00EE0157"/>
    <w:rsid w:val="00EE268B"/>
    <w:rsid w:val="00EE2AB1"/>
    <w:rsid w:val="00EE2FF1"/>
    <w:rsid w:val="00EE4118"/>
    <w:rsid w:val="00EE5612"/>
    <w:rsid w:val="00EF1BC9"/>
    <w:rsid w:val="00EF1BD8"/>
    <w:rsid w:val="00F138BF"/>
    <w:rsid w:val="00F14678"/>
    <w:rsid w:val="00F20A28"/>
    <w:rsid w:val="00F22D16"/>
    <w:rsid w:val="00F241FA"/>
    <w:rsid w:val="00F262EF"/>
    <w:rsid w:val="00F264A9"/>
    <w:rsid w:val="00F27055"/>
    <w:rsid w:val="00F356BE"/>
    <w:rsid w:val="00F4085F"/>
    <w:rsid w:val="00F42E13"/>
    <w:rsid w:val="00F43BC7"/>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4D3"/>
    <w:rsid w:val="00F9181E"/>
    <w:rsid w:val="00FA0768"/>
    <w:rsid w:val="00FA733F"/>
    <w:rsid w:val="00FA7E81"/>
    <w:rsid w:val="00FC05E5"/>
    <w:rsid w:val="00FC0E32"/>
    <w:rsid w:val="00FC16B3"/>
    <w:rsid w:val="00FC22D7"/>
    <w:rsid w:val="00FC685E"/>
    <w:rsid w:val="00FD4719"/>
    <w:rsid w:val="00FD686C"/>
    <w:rsid w:val="00FD7C97"/>
    <w:rsid w:val="00FE1E02"/>
    <w:rsid w:val="00FE1EC4"/>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FB9F7-473E-4D55-991A-B35C70C7EC99}">
  <ds:schemaRefs>
    <ds:schemaRef ds:uri="http://schemas.openxmlformats.org/officeDocument/2006/bibliography"/>
  </ds:schemaRefs>
</ds:datastoreItem>
</file>

<file path=customXml/itemProps2.xml><?xml version="1.0" encoding="utf-8"?>
<ds:datastoreItem xmlns:ds="http://schemas.openxmlformats.org/officeDocument/2006/customXml" ds:itemID="{42C164ED-0B94-4891-833D-C83B350C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47</Pages>
  <Words>10064</Words>
  <Characters>63409</Characters>
  <Application>Microsoft Office Word</Application>
  <DocSecurity>0</DocSecurity>
  <Lines>528</Lines>
  <Paragraphs>146</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73327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286</cp:revision>
  <cp:lastPrinted>2011-04-11T21:40:00Z</cp:lastPrinted>
  <dcterms:created xsi:type="dcterms:W3CDTF">2011-03-28T11:58:00Z</dcterms:created>
  <dcterms:modified xsi:type="dcterms:W3CDTF">2011-05-16T20:20:00Z</dcterms:modified>
</cp:coreProperties>
</file>
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B7227">
                  <w:rPr>
                    <w:noProof/>
                    <w:color w:val="4F81BD" w:themeColor="accent1"/>
                  </w:rPr>
                  <w:t>16.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355F8"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B355F8">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B355F8">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B355F8">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B355F8">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B355F8">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B355F8">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B355F8">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B355F8">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B355F8">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B355F8">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B355F8">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B355F8">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B355F8">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B355F8">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B355F8">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B355F8">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B355F8">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B355F8">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B355F8">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B355F8">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B355F8">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B355F8">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B355F8">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B355F8">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B355F8">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B355F8">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B355F8">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B355F8">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B355F8">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B355F8">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B355F8">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B355F8">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B355F8">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B355F8">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B355F8">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B355F8">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B355F8">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B355F8">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B355F8">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B355F8">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B355F8">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B355F8">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B355F8">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B355F8">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B355F8">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B355F8">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B355F8">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B355F8">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B355F8">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B355F8">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B355F8">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B355F8">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B355F8">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B355F8">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B355F8">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B355F8">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B355F8">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B355F8">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B355F8">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B355F8">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B355F8">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B355F8">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B355F8">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B355F8">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B355F8">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B355F8">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B355F8">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B355F8">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B355F8">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B355F8">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B355F8">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B355F8">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B355F8">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B355F8">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B355F8">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B355F8">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B355F8">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B355F8">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B355F8">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B355F8">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B355F8">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B355F8">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B355F8">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B355F8">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B355F8">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B355F8">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B355F8">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B355F8">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B355F8">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B355F8">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B355F8">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B355F8">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B355F8">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B355F8">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B355F8">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B355F8">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B355F8">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B355F8">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B355F8">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B355F8">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B355F8">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B355F8">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B355F8">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B355F8">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B355F8">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B355F8">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B355F8">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B355F8">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B355F8">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B355F8">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B355F8">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B355F8">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B355F8">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B355F8">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B355F8">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B355F8">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330DACC" w14:textId="77777777" w:rsidR="008360A7" w:rsidRPr="008360A7" w:rsidRDefault="008360A7" w:rsidP="008360A7">
      <w:pPr>
        <w:pStyle w:val="Listenabsatz"/>
        <w:numPr>
          <w:ilvl w:val="0"/>
          <w:numId w:val="20"/>
        </w:numPr>
        <w:rPr>
          <w:lang w:val="fr-CH"/>
        </w:rPr>
      </w:pPr>
      <w:r w:rsidRPr="008360A7">
        <w:rPr>
          <w:lang w:val="fr-CH"/>
        </w:rPr>
        <w:t>JavaDoc</w:t>
      </w:r>
    </w:p>
    <w:p w14:paraId="51A541CA" w14:textId="77777777" w:rsidR="008360A7" w:rsidRPr="008360A7" w:rsidRDefault="008360A7" w:rsidP="008360A7">
      <w:pPr>
        <w:pStyle w:val="Listenabsatz"/>
        <w:numPr>
          <w:ilvl w:val="0"/>
          <w:numId w:val="20"/>
        </w:numPr>
        <w:rPr>
          <w:lang w:val="fr-CH"/>
        </w:rPr>
      </w:pPr>
      <w:r w:rsidRPr="008360A7">
        <w:rPr>
          <w:lang w:val="fr-CH"/>
        </w:rPr>
        <w:t>RubyDoc</w:t>
      </w:r>
    </w:p>
    <w:p w14:paraId="69DD39C5" w14:textId="77777777" w:rsidR="008360A7" w:rsidRPr="008360A7" w:rsidRDefault="008360A7" w:rsidP="008360A7">
      <w:pPr>
        <w:pStyle w:val="Listenabsatz"/>
        <w:numPr>
          <w:ilvl w:val="0"/>
          <w:numId w:val="20"/>
        </w:numPr>
        <w:rPr>
          <w:lang w:val="fr-CH"/>
        </w:rPr>
      </w:pPr>
      <w:r w:rsidRPr="008360A7">
        <w:rPr>
          <w:lang w:val="fr-CH"/>
        </w:rPr>
        <w:t>Enterprise Architect</w:t>
      </w:r>
    </w:p>
    <w:p w14:paraId="08EAB382" w14:textId="77777777" w:rsidR="008360A7" w:rsidRPr="008360A7" w:rsidRDefault="008360A7" w:rsidP="008360A7">
      <w:pPr>
        <w:pStyle w:val="Listenabsatz"/>
        <w:numPr>
          <w:ilvl w:val="0"/>
          <w:numId w:val="20"/>
        </w:numPr>
        <w:rPr>
          <w:lang w:val="fr-CH"/>
        </w:rPr>
      </w:pPr>
      <w:r w:rsidRPr="008360A7">
        <w:rPr>
          <w:lang w:val="fr-CH"/>
        </w:rPr>
        <w:t>ObjectAid</w:t>
      </w:r>
    </w:p>
    <w:p w14:paraId="10E4B2F3" w14:textId="7C0260B8" w:rsidR="008360A7" w:rsidRPr="008360A7" w:rsidRDefault="008360A7" w:rsidP="008360A7">
      <w:pPr>
        <w:pStyle w:val="Listenabsatz"/>
        <w:numPr>
          <w:ilvl w:val="0"/>
          <w:numId w:val="20"/>
        </w:numPr>
      </w:pPr>
      <w:r w:rsidRPr="008360A7">
        <w:t>Metrics (SE2) das wos uf de Siite rot macht</w:t>
      </w:r>
    </w:p>
    <w:p w14:paraId="7126E3E9" w14:textId="082677ED" w:rsidR="008360A7" w:rsidRPr="008360A7" w:rsidRDefault="008360A7" w:rsidP="008360A7">
      <w:pPr>
        <w:pStyle w:val="Listenabsatz"/>
        <w:numPr>
          <w:ilvl w:val="0"/>
          <w:numId w:val="20"/>
        </w:numPr>
      </w:pPr>
      <w:r>
        <w:t>J4Crap</w:t>
      </w:r>
    </w:p>
    <w:p w14:paraId="0289D33F" w14:textId="30B1C47F" w:rsidR="007574D4" w:rsidRPr="008360A7" w:rsidRDefault="007574D4" w:rsidP="008360A7">
      <w:r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17BD0" w:rsidRPr="00CD0510" w:rsidRDefault="00717BD0" w:rsidP="00D73848">
                            <w:pPr>
                              <w:pStyle w:val="Beschriftung"/>
                              <w:jc w:val="center"/>
                              <w:rPr>
                                <w:noProof/>
                                <w:sz w:val="20"/>
                                <w:szCs w:val="20"/>
                              </w:rPr>
                            </w:pPr>
                            <w:bookmarkStart w:id="16" w:name="_Toc293321633"/>
                            <w:r>
                              <w:t xml:space="preserve">Abbildung </w:t>
                            </w:r>
                            <w:r w:rsidR="00B355F8">
                              <w:fldChar w:fldCharType="begin"/>
                            </w:r>
                            <w:r w:rsidR="00B355F8">
                              <w:instrText xml:space="preserve"> SEQ Abbildung \* ARABIC </w:instrText>
                            </w:r>
                            <w:r w:rsidR="00B355F8">
                              <w:fldChar w:fldCharType="separate"/>
                            </w:r>
                            <w:r w:rsidR="00400596">
                              <w:rPr>
                                <w:noProof/>
                              </w:rPr>
                              <w:t>1</w:t>
                            </w:r>
                            <w:r w:rsidR="00B355F8">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17BD0" w:rsidRPr="00CD0510" w:rsidRDefault="00717BD0" w:rsidP="00D73848">
                      <w:pPr>
                        <w:pStyle w:val="Beschriftung"/>
                        <w:jc w:val="center"/>
                        <w:rPr>
                          <w:noProof/>
                          <w:sz w:val="20"/>
                          <w:szCs w:val="20"/>
                        </w:rPr>
                      </w:pPr>
                      <w:bookmarkStart w:id="17" w:name="_Toc293321633"/>
                      <w:r>
                        <w:t xml:space="preserve">Abbildung </w:t>
                      </w:r>
                      <w:r w:rsidR="00B355F8">
                        <w:fldChar w:fldCharType="begin"/>
                      </w:r>
                      <w:r w:rsidR="00B355F8">
                        <w:instrText xml:space="preserve"> SEQ Abbildung \* ARABIC </w:instrText>
                      </w:r>
                      <w:r w:rsidR="00B355F8">
                        <w:fldChar w:fldCharType="separate"/>
                      </w:r>
                      <w:r w:rsidR="00400596">
                        <w:rPr>
                          <w:noProof/>
                        </w:rPr>
                        <w:t>1</w:t>
                      </w:r>
                      <w:r w:rsidR="00B355F8">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717BD0" w:rsidRPr="00715E46" w:rsidRDefault="00717BD0" w:rsidP="00696160">
                              <w:pPr>
                                <w:pStyle w:val="Beschriftung"/>
                                <w:rPr>
                                  <w:noProof/>
                                  <w:sz w:val="20"/>
                                  <w:szCs w:val="20"/>
                                </w:rPr>
                              </w:pPr>
                              <w:bookmarkStart w:id="20" w:name="_Toc293321634"/>
                              <w:r>
                                <w:t xml:space="preserve">Abbildung </w:t>
                              </w:r>
                              <w:r w:rsidR="00B355F8">
                                <w:fldChar w:fldCharType="begin"/>
                              </w:r>
                              <w:r w:rsidR="00B355F8">
                                <w:instrText xml:space="preserve"> SEQ Abbildung \* ARABIC </w:instrText>
                              </w:r>
                              <w:r w:rsidR="00B355F8">
                                <w:fldChar w:fldCharType="separate"/>
                              </w:r>
                              <w:r w:rsidR="00400596">
                                <w:rPr>
                                  <w:noProof/>
                                </w:rPr>
                                <w:t>2</w:t>
                              </w:r>
                              <w:r w:rsidR="00B355F8">
                                <w:rPr>
                                  <w:noProof/>
                                </w:rPr>
                                <w:fldChar w:fldCharType="end"/>
                              </w:r>
                              <w:r>
                                <w:t xml:space="preserve"> - Sequenzdiagramm Übertragung TimeEntry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717BD0" w:rsidRPr="00715E46" w:rsidRDefault="00717BD0" w:rsidP="00696160">
                        <w:pPr>
                          <w:pStyle w:val="Beschriftung"/>
                          <w:rPr>
                            <w:noProof/>
                            <w:sz w:val="20"/>
                            <w:szCs w:val="20"/>
                          </w:rPr>
                        </w:pPr>
                        <w:bookmarkStart w:id="21" w:name="_Toc293321634"/>
                        <w:r>
                          <w:t xml:space="preserve">Abbildung </w:t>
                        </w:r>
                        <w:r w:rsidR="00B355F8">
                          <w:fldChar w:fldCharType="begin"/>
                        </w:r>
                        <w:r w:rsidR="00B355F8">
                          <w:instrText xml:space="preserve"> SEQ Abbildung \* ARABIC </w:instrText>
                        </w:r>
                        <w:r w:rsidR="00B355F8">
                          <w:fldChar w:fldCharType="separate"/>
                        </w:r>
                        <w:r w:rsidR="00400596">
                          <w:rPr>
                            <w:noProof/>
                          </w:rPr>
                          <w:t>2</w:t>
                        </w:r>
                        <w:r w:rsidR="00B355F8">
                          <w:rPr>
                            <w:noProof/>
                          </w:rPr>
                          <w:fldChar w:fldCharType="end"/>
                        </w:r>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2" w:name="_Toc293321531"/>
      <w:r>
        <w:lastRenderedPageBreak/>
        <w:t>Zustandsdiagramm</w:t>
      </w:r>
      <w:bookmarkEnd w:id="22"/>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3" w:name="_Toc293321635"/>
      <w:r>
        <w:t xml:space="preserve">Abbildung </w:t>
      </w:r>
      <w:r w:rsidR="00B355F8">
        <w:fldChar w:fldCharType="begin"/>
      </w:r>
      <w:r w:rsidR="00B355F8">
        <w:instrText xml:space="preserve"> SEQ Abbildung \* ARABIC </w:instrText>
      </w:r>
      <w:r w:rsidR="00B355F8">
        <w:fldChar w:fldCharType="separate"/>
      </w:r>
      <w:r w:rsidR="00400596">
        <w:rPr>
          <w:noProof/>
        </w:rPr>
        <w:t>3</w:t>
      </w:r>
      <w:r w:rsidR="00B355F8">
        <w:rPr>
          <w:noProof/>
        </w:rPr>
        <w:fldChar w:fldCharType="end"/>
      </w:r>
      <w:r>
        <w:t xml:space="preserve"> - Zustandsdiagramm Übertragung TimeEntry</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321532"/>
      <w:r>
        <w:lastRenderedPageBreak/>
        <w:t>Systemstruktur</w:t>
      </w:r>
      <w:bookmarkEnd w:id="24"/>
    </w:p>
    <w:p w14:paraId="7BFEE38B" w14:textId="77777777" w:rsidR="005A2A86" w:rsidRDefault="005A2A86" w:rsidP="005A2A86">
      <w:pPr>
        <w:pStyle w:val="berschrift3"/>
      </w:pPr>
      <w:bookmarkStart w:id="25" w:name="_Toc293321533"/>
      <w:r>
        <w:t>Physische Sicht</w:t>
      </w:r>
      <w:bookmarkEnd w:id="2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6" w:name="_Toc293321636"/>
      <w:r>
        <w:t xml:space="preserve">Abbildung </w:t>
      </w:r>
      <w:r w:rsidR="00B355F8">
        <w:fldChar w:fldCharType="begin"/>
      </w:r>
      <w:r w:rsidR="00B355F8">
        <w:instrText xml:space="preserve"> SEQ Abbildung \* ARABIC </w:instrText>
      </w:r>
      <w:r w:rsidR="00B355F8">
        <w:fldChar w:fldCharType="separate"/>
      </w:r>
      <w:r w:rsidR="00400596">
        <w:rPr>
          <w:noProof/>
        </w:rPr>
        <w:t>4</w:t>
      </w:r>
      <w:r w:rsidR="00B355F8">
        <w:rPr>
          <w:noProof/>
        </w:rPr>
        <w:fldChar w:fldCharType="end"/>
      </w:r>
      <w:r>
        <w:t xml:space="preserve"> - Deployment Diagram MRT</w:t>
      </w:r>
      <w:bookmarkEnd w:id="26"/>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7" w:name="_Toc293321534"/>
      <w:r>
        <w:t>Logische Sicht</w:t>
      </w:r>
      <w:r w:rsidR="00EB21F4">
        <w:t xml:space="preserve"> Rails</w:t>
      </w:r>
      <w:bookmarkEnd w:id="27"/>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8" w:name="_Rails_MVC"/>
      <w:bookmarkStart w:id="29" w:name="_Ref293199428"/>
      <w:bookmarkEnd w:id="28"/>
      <w:r>
        <w:t>Rails MVC</w:t>
      </w:r>
      <w:bookmarkEnd w:id="29"/>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321637"/>
      <w:r>
        <w:t xml:space="preserve">Abbildung </w:t>
      </w:r>
      <w:r w:rsidR="00B355F8">
        <w:fldChar w:fldCharType="begin"/>
      </w:r>
      <w:r w:rsidR="00B355F8">
        <w:instrText xml:space="preserve"> SEQ Abbildung \* ARABIC </w:instrText>
      </w:r>
      <w:r w:rsidR="00B355F8">
        <w:fldChar w:fldCharType="separate"/>
      </w:r>
      <w:r w:rsidR="00400596">
        <w:rPr>
          <w:noProof/>
        </w:rPr>
        <w:t>5</w:t>
      </w:r>
      <w:r w:rsidR="00B355F8">
        <w:rPr>
          <w:noProof/>
        </w:rPr>
        <w:fldChar w:fldCharType="end"/>
      </w:r>
      <w:r>
        <w:t xml:space="preserve"> - </w:t>
      </w:r>
      <w:r w:rsidRPr="00300A78">
        <w:t>Ablauf eines Requests, Quelle: http://gmoeck.github.com/2011/03/10/sproutcore-mvc-vs-rails-mvc.html</w:t>
      </w:r>
      <w:bookmarkEnd w:id="30"/>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1" w:name="_Toc293321535"/>
      <w:r>
        <w:lastRenderedPageBreak/>
        <w:t>Logische Sicht Android</w:t>
      </w:r>
      <w:bookmarkEnd w:id="31"/>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77777777" w:rsidR="00BB45D0" w:rsidRDefault="00CC5A1D" w:rsidP="00BB45D0">
      <w:pPr>
        <w:keepNext/>
      </w:pPr>
      <w:r>
        <w:rPr>
          <w:noProof/>
          <w:lang w:eastAsia="de-CH"/>
        </w:rPr>
        <w:drawing>
          <wp:inline distT="0" distB="0" distL="0" distR="0" wp14:anchorId="4C177DB9" wp14:editId="3C3F05A3">
            <wp:extent cx="5760720" cy="6798250"/>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98250"/>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Toc293321638"/>
      <w:r>
        <w:t xml:space="preserve">Abbildung </w:t>
      </w:r>
      <w:r w:rsidR="00B355F8">
        <w:fldChar w:fldCharType="begin"/>
      </w:r>
      <w:r w:rsidR="00B355F8">
        <w:instrText xml:space="preserve"> SEQ Abbildung \* ARABIC </w:instrText>
      </w:r>
      <w:r w:rsidR="00B355F8">
        <w:fldChar w:fldCharType="separate"/>
      </w:r>
      <w:r w:rsidR="00400596">
        <w:rPr>
          <w:noProof/>
        </w:rPr>
        <w:t>6</w:t>
      </w:r>
      <w:r w:rsidR="00B355F8">
        <w:rPr>
          <w:noProof/>
        </w:rPr>
        <w:fldChar w:fldCharType="end"/>
      </w:r>
      <w:r>
        <w:t xml:space="preserve"> - Übersicht über die Packages</w:t>
      </w:r>
      <w:bookmarkEnd w:id="32"/>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3" w:name="_Ref290376141"/>
      <w:bookmarkStart w:id="34" w:name="_Ref290376144"/>
      <w:r>
        <w:t>A</w:t>
      </w:r>
      <w:r w:rsidR="0006304C">
        <w:t>ctivities</w:t>
      </w:r>
      <w:bookmarkEnd w:id="33"/>
      <w:bookmarkEnd w:id="34"/>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24DD90AF" w14:textId="52BEA505" w:rsidR="000C7173" w:rsidRDefault="000C7173" w:rsidP="000C7173">
      <w:pPr>
        <w:pStyle w:val="berschrift4"/>
      </w:pPr>
      <w:r>
        <w:t>Gui/gen</w:t>
      </w:r>
    </w:p>
    <w:p w14:paraId="557C83EA" w14:textId="6053860B" w:rsidR="000C7173" w:rsidRDefault="000C7173" w:rsidP="001D1FCF">
      <w:r>
        <w:t xml:space="preserve"> „gui/gen“ wird vom Android generiert. Durch dieses Package können die User Interfaces Angaben, welche in 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35" w:name="_Toc293321536"/>
      <w:bookmarkStart w:id="36" w:name="_Ref293329448"/>
      <w:bookmarkStart w:id="37" w:name="_Ref293329452"/>
      <w:r w:rsidRPr="001D2820">
        <w:t>Schnittstellen der Packages</w:t>
      </w:r>
      <w:bookmarkEnd w:id="35"/>
      <w:bookmarkEnd w:id="36"/>
      <w:bookmarkEnd w:id="37"/>
    </w:p>
    <w:p w14:paraId="63E97B9F" w14:textId="77777777" w:rsidR="00717BD0" w:rsidRDefault="00717BD0" w:rsidP="00717BD0">
      <w:r>
        <w:t>&lt;Diagramm mit Packages und Dependencies zwischen Packages</w:t>
      </w:r>
    </w:p>
    <w:p w14:paraId="0F386958" w14:textId="77777777" w:rsidR="00717BD0" w:rsidRDefault="00717BD0" w:rsidP="00717BD0">
      <w:pPr>
        <w:pStyle w:val="Listenabsatz"/>
        <w:numPr>
          <w:ilvl w:val="0"/>
          <w:numId w:val="5"/>
        </w:numPr>
      </w:pPr>
      <w:r>
        <w:t>Eventuell Kurzbeschreibung wesentlicher Klassen (Exportklassen, Facades)</w:t>
      </w:r>
    </w:p>
    <w:p w14:paraId="022DFBA3" w14:textId="77777777" w:rsidR="00717BD0" w:rsidRDefault="00717BD0" w:rsidP="00717BD0">
      <w:pPr>
        <w:pStyle w:val="Listenabsatz"/>
        <w:numPr>
          <w:ilvl w:val="0"/>
          <w:numId w:val="5"/>
        </w:numPr>
      </w:pPr>
      <w:r>
        <w:t>Einzelne Packages sind z.T. Technologiekomponenten wie GUI-Library</w:t>
      </w:r>
    </w:p>
    <w:p w14:paraId="391B4534" w14:textId="77777777" w:rsidR="00717BD0" w:rsidRDefault="00717BD0" w:rsidP="00717BD0">
      <w:r>
        <w:t xml:space="preserve"> Kurze Beschreibung der gewählten Technologiekomponenten mit Begründung für ihre</w:t>
      </w:r>
    </w:p>
    <w:p w14:paraId="663A9D14" w14:textId="77777777" w:rsidR="00717BD0" w:rsidRDefault="00717BD0" w:rsidP="00717BD0">
      <w:r>
        <w:t>Wahl (ev. Verweis auf einen Anhang, der Varianten diskutiert)&gt;</w:t>
      </w:r>
    </w:p>
    <w:p w14:paraId="0E4E10DC" w14:textId="77777777" w:rsidR="00717BD0" w:rsidRDefault="00717BD0" w:rsidP="00D175B8"/>
    <w:p w14:paraId="0A03218C" w14:textId="77777777" w:rsidR="001D2820" w:rsidRDefault="00D175B8" w:rsidP="00D175B8">
      <w:r>
        <w:t>&lt;</w:t>
      </w:r>
      <w:r w:rsidR="001D2820">
        <w:t>Exportklassen der Packages mit allen public-Methoden</w:t>
      </w:r>
    </w:p>
    <w:p w14:paraId="352ABA79" w14:textId="77777777" w:rsidR="001D2820" w:rsidRDefault="001D2820" w:rsidP="00D175B8">
      <w:r>
        <w:lastRenderedPageBreak/>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38" w:name="_Toc293321537"/>
      <w:r>
        <w:lastRenderedPageBreak/>
        <w:t>Architekturkonzepte</w:t>
      </w:r>
      <w:bookmarkEnd w:id="38"/>
    </w:p>
    <w:p w14:paraId="0D3DD21D" w14:textId="77777777" w:rsidR="008B67BC" w:rsidRDefault="008B67BC" w:rsidP="008B67BC">
      <w:pPr>
        <w:pStyle w:val="berschrift3"/>
      </w:pPr>
      <w:bookmarkStart w:id="39" w:name="_Toc293321538"/>
      <w:r w:rsidRPr="00B7096A">
        <w:t>Rails</w:t>
      </w:r>
      <w:bookmarkEnd w:id="39"/>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17BD0" w:rsidRPr="00D77248" w:rsidRDefault="00717BD0" w:rsidP="003B23D3">
                              <w:pPr>
                                <w:pStyle w:val="Beschriftung"/>
                                <w:rPr>
                                  <w:noProof/>
                                  <w:sz w:val="20"/>
                                  <w:szCs w:val="20"/>
                                </w:rPr>
                              </w:pPr>
                              <w:bookmarkStart w:id="40" w:name="_Toc293321639"/>
                              <w:r>
                                <w:t xml:space="preserve">Abbildung </w:t>
                              </w:r>
                              <w:r w:rsidR="00B355F8">
                                <w:fldChar w:fldCharType="begin"/>
                              </w:r>
                              <w:r w:rsidR="00B355F8">
                                <w:instrText xml:space="preserve"> SEQ Abbildung \* ARABIC </w:instrText>
                              </w:r>
                              <w:r w:rsidR="00B355F8">
                                <w:fldChar w:fldCharType="separate"/>
                              </w:r>
                              <w:r w:rsidR="00400596">
                                <w:rPr>
                                  <w:noProof/>
                                </w:rPr>
                                <w:t>7</w:t>
                              </w:r>
                              <w:r w:rsidR="00B355F8">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17BD0" w:rsidRPr="00D77248" w:rsidRDefault="00717BD0" w:rsidP="003B23D3">
                        <w:pPr>
                          <w:pStyle w:val="Beschriftung"/>
                          <w:rPr>
                            <w:noProof/>
                            <w:sz w:val="20"/>
                            <w:szCs w:val="20"/>
                          </w:rPr>
                        </w:pPr>
                        <w:bookmarkStart w:id="41" w:name="_Toc293321639"/>
                        <w:r>
                          <w:t xml:space="preserve">Abbildung </w:t>
                        </w:r>
                        <w:r w:rsidR="00B355F8">
                          <w:fldChar w:fldCharType="begin"/>
                        </w:r>
                        <w:r w:rsidR="00B355F8">
                          <w:instrText xml:space="preserve"> SEQ Abbildung \* ARABIC </w:instrText>
                        </w:r>
                        <w:r w:rsidR="00B355F8">
                          <w:fldChar w:fldCharType="separate"/>
                        </w:r>
                        <w:r w:rsidR="00400596">
                          <w:rPr>
                            <w:noProof/>
                          </w:rPr>
                          <w:t>7</w:t>
                        </w:r>
                        <w:r w:rsidR="00B355F8">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17BD0" w:rsidRPr="00274ABB" w:rsidRDefault="00717BD0" w:rsidP="0017150A">
                              <w:pPr>
                                <w:pStyle w:val="Beschriftung"/>
                                <w:rPr>
                                  <w:noProof/>
                                  <w:sz w:val="20"/>
                                  <w:szCs w:val="20"/>
                                </w:rPr>
                              </w:pPr>
                              <w:bookmarkStart w:id="42" w:name="_Ref293199705"/>
                              <w:bookmarkStart w:id="43" w:name="_Toc293321640"/>
                              <w:r>
                                <w:t xml:space="preserve">Abbildung </w:t>
                              </w:r>
                              <w:r w:rsidR="00B355F8">
                                <w:fldChar w:fldCharType="begin"/>
                              </w:r>
                              <w:r w:rsidR="00B355F8">
                                <w:instrText xml:space="preserve"> SEQ Abbildung \* AR</w:instrText>
                              </w:r>
                              <w:r w:rsidR="00B355F8">
                                <w:instrText xml:space="preserve">ABIC </w:instrText>
                              </w:r>
                              <w:r w:rsidR="00B355F8">
                                <w:fldChar w:fldCharType="separate"/>
                              </w:r>
                              <w:r w:rsidR="00400596">
                                <w:rPr>
                                  <w:noProof/>
                                </w:rPr>
                                <w:t>8</w:t>
                              </w:r>
                              <w:r w:rsidR="00B355F8">
                                <w:rPr>
                                  <w:noProof/>
                                </w:rPr>
                                <w:fldChar w:fldCharType="end"/>
                              </w:r>
                              <w:r>
                                <w:t xml:space="preserve"> - Allgemeine Fehlermeldung Rails-Server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17BD0" w:rsidRPr="00274ABB" w:rsidRDefault="00717BD0" w:rsidP="0017150A">
                        <w:pPr>
                          <w:pStyle w:val="Beschriftung"/>
                          <w:rPr>
                            <w:noProof/>
                            <w:sz w:val="20"/>
                            <w:szCs w:val="20"/>
                          </w:rPr>
                        </w:pPr>
                        <w:bookmarkStart w:id="44" w:name="_Ref293199705"/>
                        <w:bookmarkStart w:id="45" w:name="_Toc293321640"/>
                        <w:r>
                          <w:t xml:space="preserve">Abbildung </w:t>
                        </w:r>
                        <w:r w:rsidR="00B355F8">
                          <w:fldChar w:fldCharType="begin"/>
                        </w:r>
                        <w:r w:rsidR="00B355F8">
                          <w:instrText xml:space="preserve"> SEQ Abbildung \* AR</w:instrText>
                        </w:r>
                        <w:r w:rsidR="00B355F8">
                          <w:instrText xml:space="preserve">ABIC </w:instrText>
                        </w:r>
                        <w:r w:rsidR="00B355F8">
                          <w:fldChar w:fldCharType="separate"/>
                        </w:r>
                        <w:r w:rsidR="00400596">
                          <w:rPr>
                            <w:noProof/>
                          </w:rPr>
                          <w:t>8</w:t>
                        </w:r>
                        <w:r w:rsidR="00B355F8">
                          <w:rPr>
                            <w:noProof/>
                          </w:rPr>
                          <w:fldChar w:fldCharType="end"/>
                        </w:r>
                        <w:r>
                          <w:t xml:space="preserve"> - Allgemeine Fehlermeldung Rails-Server</w:t>
                        </w:r>
                        <w:bookmarkEnd w:id="44"/>
                        <w:bookmarkEnd w:id="4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17BD0" w:rsidRPr="0075430D" w:rsidRDefault="00717BD0" w:rsidP="001B0404">
                              <w:pPr>
                                <w:pStyle w:val="Beschriftung"/>
                                <w:rPr>
                                  <w:noProof/>
                                  <w:sz w:val="20"/>
                                  <w:szCs w:val="20"/>
                                </w:rPr>
                              </w:pPr>
                              <w:bookmarkStart w:id="46" w:name="_Toc293321641"/>
                              <w:r>
                                <w:t xml:space="preserve">Abbildung </w:t>
                              </w:r>
                              <w:r w:rsidR="00B355F8">
                                <w:fldChar w:fldCharType="begin"/>
                              </w:r>
                              <w:r w:rsidR="00B355F8">
                                <w:instrText xml:space="preserve"> SEQ Abbildung \* ARABIC </w:instrText>
                              </w:r>
                              <w:r w:rsidR="00B355F8">
                                <w:fldChar w:fldCharType="separate"/>
                              </w:r>
                              <w:r w:rsidR="00400596">
                                <w:rPr>
                                  <w:noProof/>
                                </w:rPr>
                                <w:t>9</w:t>
                              </w:r>
                              <w:r w:rsidR="00B355F8">
                                <w:rPr>
                                  <w:noProof/>
                                </w:rPr>
                                <w:fldChar w:fldCharType="end"/>
                              </w:r>
                              <w:r>
                                <w:t xml:space="preserve"> - Logeintrag unter Rails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17BD0" w:rsidRPr="0075430D" w:rsidRDefault="00717BD0" w:rsidP="001B0404">
                        <w:pPr>
                          <w:pStyle w:val="Beschriftung"/>
                          <w:rPr>
                            <w:noProof/>
                            <w:sz w:val="20"/>
                            <w:szCs w:val="20"/>
                          </w:rPr>
                        </w:pPr>
                        <w:bookmarkStart w:id="47" w:name="_Toc293321641"/>
                        <w:r>
                          <w:t xml:space="preserve">Abbildung </w:t>
                        </w:r>
                        <w:r w:rsidR="00B355F8">
                          <w:fldChar w:fldCharType="begin"/>
                        </w:r>
                        <w:r w:rsidR="00B355F8">
                          <w:instrText xml:space="preserve"> SEQ Abbildung \* ARABIC </w:instrText>
                        </w:r>
                        <w:r w:rsidR="00B355F8">
                          <w:fldChar w:fldCharType="separate"/>
                        </w:r>
                        <w:r w:rsidR="00400596">
                          <w:rPr>
                            <w:noProof/>
                          </w:rPr>
                          <w:t>9</w:t>
                        </w:r>
                        <w:r w:rsidR="00B355F8">
                          <w:rPr>
                            <w:noProof/>
                          </w:rPr>
                          <w:fldChar w:fldCharType="end"/>
                        </w:r>
                        <w:r>
                          <w:t xml:space="preserve"> - Logeintrag unter Rails</w:t>
                        </w:r>
                        <w:bookmarkEnd w:id="47"/>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17BD0" w:rsidRPr="00FF5528" w:rsidRDefault="00717BD0" w:rsidP="00BE07BE">
                              <w:pPr>
                                <w:pStyle w:val="Beschriftung"/>
                                <w:rPr>
                                  <w:noProof/>
                                  <w:sz w:val="20"/>
                                  <w:szCs w:val="20"/>
                                </w:rPr>
                              </w:pPr>
                              <w:bookmarkStart w:id="48" w:name="_Toc293321642"/>
                              <w:r>
                                <w:t xml:space="preserve">Abbildung </w:t>
                              </w:r>
                              <w:r w:rsidR="00B355F8">
                                <w:fldChar w:fldCharType="begin"/>
                              </w:r>
                              <w:r w:rsidR="00B355F8">
                                <w:instrText xml:space="preserve"> SEQ Abbildung \* ARABIC </w:instrText>
                              </w:r>
                              <w:r w:rsidR="00B355F8">
                                <w:fldChar w:fldCharType="separate"/>
                              </w:r>
                              <w:r w:rsidR="00400596">
                                <w:rPr>
                                  <w:noProof/>
                                </w:rPr>
                                <w:t>10</w:t>
                              </w:r>
                              <w:r w:rsidR="00B355F8">
                                <w:rPr>
                                  <w:noProof/>
                                </w:rPr>
                                <w:fldChar w:fldCharType="end"/>
                              </w:r>
                              <w:r>
                                <w:t xml:space="preserve"> - Fehlerbericht von Ruby-Server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17BD0" w:rsidRPr="00FF5528" w:rsidRDefault="00717BD0" w:rsidP="00BE07BE">
                        <w:pPr>
                          <w:pStyle w:val="Beschriftung"/>
                          <w:rPr>
                            <w:noProof/>
                            <w:sz w:val="20"/>
                            <w:szCs w:val="20"/>
                          </w:rPr>
                        </w:pPr>
                        <w:bookmarkStart w:id="49" w:name="_Toc293321642"/>
                        <w:r>
                          <w:t xml:space="preserve">Abbildung </w:t>
                        </w:r>
                        <w:r w:rsidR="00B355F8">
                          <w:fldChar w:fldCharType="begin"/>
                        </w:r>
                        <w:r w:rsidR="00B355F8">
                          <w:instrText xml:space="preserve"> SEQ Abbildung \* ARABIC </w:instrText>
                        </w:r>
                        <w:r w:rsidR="00B355F8">
                          <w:fldChar w:fldCharType="separate"/>
                        </w:r>
                        <w:r w:rsidR="00400596">
                          <w:rPr>
                            <w:noProof/>
                          </w:rPr>
                          <w:t>10</w:t>
                        </w:r>
                        <w:r w:rsidR="00B355F8">
                          <w:rPr>
                            <w:noProof/>
                          </w:rPr>
                          <w:fldChar w:fldCharType="end"/>
                        </w:r>
                        <w:r>
                          <w:t xml:space="preserve"> - Fehlerbericht von Ruby-Server</w:t>
                        </w:r>
                        <w:bookmarkEnd w:id="49"/>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0" w:name="_Toc293321539"/>
      <w:r w:rsidRPr="00B7096A">
        <w:lastRenderedPageBreak/>
        <w:t>Android</w:t>
      </w:r>
      <w:bookmarkEnd w:id="5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r w:rsidRPr="00B7096A">
        <w:t>Null-Object</w:t>
      </w:r>
    </w:p>
    <w:p w14:paraId="0A84D299" w14:textId="73FBAE0F"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717BD0" w:rsidRPr="007E0AB9" w:rsidRDefault="00717BD0" w:rsidP="00E6789A">
                              <w:pPr>
                                <w:pStyle w:val="Beschriftung"/>
                                <w:rPr>
                                  <w:noProof/>
                                  <w:sz w:val="20"/>
                                  <w:szCs w:val="20"/>
                                </w:rPr>
                              </w:pPr>
                              <w:bookmarkStart w:id="51" w:name="_Toc293321643"/>
                              <w:r>
                                <w:t xml:space="preserve">Abbildung </w:t>
                              </w:r>
                              <w:r w:rsidR="00B355F8">
                                <w:fldChar w:fldCharType="begin"/>
                              </w:r>
                              <w:r w:rsidR="00B355F8">
                                <w:instrText xml:space="preserve"> SEQ Abbildung \* ARABIC </w:instrText>
                              </w:r>
                              <w:r w:rsidR="00B355F8">
                                <w:fldChar w:fldCharType="separate"/>
                              </w:r>
                              <w:r w:rsidR="00400596">
                                <w:rPr>
                                  <w:noProof/>
                                </w:rPr>
                                <w:t>11</w:t>
                              </w:r>
                              <w:r w:rsidR="00B355F8">
                                <w:rPr>
                                  <w:noProof/>
                                </w:rPr>
                                <w:fldChar w:fldCharType="end"/>
                              </w:r>
                              <w:r>
                                <w:t xml:space="preserve"> </w:t>
                              </w:r>
                              <w:r w:rsidRPr="00C91E06">
                                <w:t>- Null Object Pattern für LocationListener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6"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717BD0" w:rsidRPr="007E0AB9" w:rsidRDefault="00717BD0" w:rsidP="00E6789A">
                        <w:pPr>
                          <w:pStyle w:val="Beschriftung"/>
                          <w:rPr>
                            <w:noProof/>
                            <w:sz w:val="20"/>
                            <w:szCs w:val="20"/>
                          </w:rPr>
                        </w:pPr>
                        <w:bookmarkStart w:id="52" w:name="_Toc293321643"/>
                        <w:r>
                          <w:t xml:space="preserve">Abbildung </w:t>
                        </w:r>
                        <w:r w:rsidR="00B355F8">
                          <w:fldChar w:fldCharType="begin"/>
                        </w:r>
                        <w:r w:rsidR="00B355F8">
                          <w:instrText xml:space="preserve"> SEQ Abbildung \* ARABIC </w:instrText>
                        </w:r>
                        <w:r w:rsidR="00B355F8">
                          <w:fldChar w:fldCharType="separate"/>
                        </w:r>
                        <w:r w:rsidR="00400596">
                          <w:rPr>
                            <w:noProof/>
                          </w:rPr>
                          <w:t>11</w:t>
                        </w:r>
                        <w:r w:rsidR="00B355F8">
                          <w:rPr>
                            <w:noProof/>
                          </w:rPr>
                          <w:fldChar w:fldCharType="end"/>
                        </w:r>
                        <w:r>
                          <w:t xml:space="preserve"> </w:t>
                        </w:r>
                        <w:r w:rsidRPr="00C91E06">
                          <w:t>- Null Object Pattern für LocationListener</w:t>
                        </w:r>
                        <w:bookmarkEnd w:id="52"/>
                      </w:p>
                    </w:txbxContent>
                  </v:textbox>
                </v:shape>
                <w10:wrap type="tight"/>
              </v:group>
            </w:pict>
          </mc:Fallback>
        </mc:AlternateContent>
      </w:r>
      <w:r w:rsidR="007E6F3E" w:rsidRPr="00C5371F">
        <w:rPr>
          <w:lang w:val="en-US"/>
        </w:rPr>
        <w:t>Übergabe Null-Object bei Methode requestLocationUpdates(.., new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17BD0" w:rsidRPr="00EF0BB8" w:rsidRDefault="00717BD0" w:rsidP="00F56B1C">
                              <w:pPr>
                                <w:pStyle w:val="Beschriftung"/>
                                <w:rPr>
                                  <w:noProof/>
                                  <w:sz w:val="20"/>
                                  <w:szCs w:val="20"/>
                                </w:rPr>
                              </w:pPr>
                              <w:bookmarkStart w:id="53" w:name="_Toc293321644"/>
                              <w:r>
                                <w:t xml:space="preserve">Abbildung </w:t>
                              </w:r>
                              <w:r w:rsidR="00B355F8">
                                <w:fldChar w:fldCharType="begin"/>
                              </w:r>
                              <w:r w:rsidR="00B355F8">
                                <w:instrText xml:space="preserve"> SEQ Abbildung \* ARABIC </w:instrText>
                              </w:r>
                              <w:r w:rsidR="00B355F8">
                                <w:fldChar w:fldCharType="separate"/>
                              </w:r>
                              <w:r w:rsidR="00400596">
                                <w:rPr>
                                  <w:noProof/>
                                </w:rPr>
                                <w:t>12</w:t>
                              </w:r>
                              <w:r w:rsidR="00B355F8">
                                <w:rPr>
                                  <w:noProof/>
                                </w:rPr>
                                <w:fldChar w:fldCharType="end"/>
                              </w:r>
                              <w:r>
                                <w:t xml:space="preserve"> - Interface Transmittable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8"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17BD0" w:rsidRPr="00EF0BB8" w:rsidRDefault="00717BD0" w:rsidP="00F56B1C">
                        <w:pPr>
                          <w:pStyle w:val="Beschriftung"/>
                          <w:rPr>
                            <w:noProof/>
                            <w:sz w:val="20"/>
                            <w:szCs w:val="20"/>
                          </w:rPr>
                        </w:pPr>
                        <w:bookmarkStart w:id="54" w:name="_Toc293321644"/>
                        <w:r>
                          <w:t xml:space="preserve">Abbildung </w:t>
                        </w:r>
                        <w:r w:rsidR="00B355F8">
                          <w:fldChar w:fldCharType="begin"/>
                        </w:r>
                        <w:r w:rsidR="00B355F8">
                          <w:instrText xml:space="preserve"> SEQ Abbildung \* ARABIC </w:instrText>
                        </w:r>
                        <w:r w:rsidR="00B355F8">
                          <w:fldChar w:fldCharType="separate"/>
                        </w:r>
                        <w:r w:rsidR="00400596">
                          <w:rPr>
                            <w:noProof/>
                          </w:rPr>
                          <w:t>12</w:t>
                        </w:r>
                        <w:r w:rsidR="00B355F8">
                          <w:rPr>
                            <w:noProof/>
                          </w:rPr>
                          <w:fldChar w:fldCharType="end"/>
                        </w:r>
                        <w:r>
                          <w:t xml:space="preserve"> - Interface Transmittable</w:t>
                        </w:r>
                        <w:bookmarkEnd w:id="54"/>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5" w:name="_Ref293201055"/>
      <w:bookmarkStart w:id="56" w:name="_Toc293321645"/>
      <w:r>
        <w:t xml:space="preserve">Abbildung </w:t>
      </w:r>
      <w:r w:rsidR="00B355F8">
        <w:fldChar w:fldCharType="begin"/>
      </w:r>
      <w:r w:rsidR="00B355F8">
        <w:instrText xml:space="preserve"> SEQ Abbildung \* ARABIC </w:instrText>
      </w:r>
      <w:r w:rsidR="00B355F8">
        <w:fldChar w:fldCharType="separate"/>
      </w:r>
      <w:r w:rsidR="00400596">
        <w:rPr>
          <w:noProof/>
        </w:rPr>
        <w:t>13</w:t>
      </w:r>
      <w:r w:rsidR="00B355F8">
        <w:rPr>
          <w:noProof/>
        </w:rPr>
        <w:fldChar w:fldCharType="end"/>
      </w:r>
      <w:r>
        <w:t xml:space="preserve"> </w:t>
      </w:r>
      <w:r w:rsidRPr="008F245A">
        <w:t>- Verwendung Interface Transmittable</w:t>
      </w:r>
      <w:bookmarkEnd w:id="55"/>
      <w:bookmarkEnd w:id="56"/>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7" w:name="_Toc293321646"/>
      <w:r>
        <w:t xml:space="preserve">Abbildung </w:t>
      </w:r>
      <w:r w:rsidR="00B355F8">
        <w:fldChar w:fldCharType="begin"/>
      </w:r>
      <w:r w:rsidR="00B355F8">
        <w:instrText xml:space="preserve"> SEQ Abbildung \* ARABIC </w:instrText>
      </w:r>
      <w:r w:rsidR="00B355F8">
        <w:fldChar w:fldCharType="separate"/>
      </w:r>
      <w:r w:rsidR="00400596">
        <w:rPr>
          <w:noProof/>
        </w:rPr>
        <w:t>14</w:t>
      </w:r>
      <w:r w:rsidR="00B355F8">
        <w:rPr>
          <w:noProof/>
        </w:rPr>
        <w:fldChar w:fldCharType="end"/>
      </w:r>
      <w:r>
        <w:t xml:space="preserve"> - Try Catch Konstrukt (Error Handling)</w:t>
      </w:r>
      <w:bookmarkEnd w:id="57"/>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17BD0" w:rsidRPr="000500D7" w:rsidRDefault="00717BD0" w:rsidP="00013A58">
                                <w:pPr>
                                  <w:pStyle w:val="Beschriftung"/>
                                  <w:rPr>
                                    <w:noProof/>
                                    <w:sz w:val="20"/>
                                    <w:szCs w:val="20"/>
                                  </w:rPr>
                                </w:pPr>
                                <w:bookmarkStart w:id="58" w:name="_Toc293321647"/>
                                <w:r>
                                  <w:t xml:space="preserve">Abbildung </w:t>
                                </w:r>
                                <w:r w:rsidR="00B355F8">
                                  <w:fldChar w:fldCharType="begin"/>
                                </w:r>
                                <w:r w:rsidR="00B355F8">
                                  <w:instrText xml:space="preserve"> SEQ Abbildung \* ARABIC </w:instrText>
                                </w:r>
                                <w:r w:rsidR="00B355F8">
                                  <w:fldChar w:fldCharType="separate"/>
                                </w:r>
                                <w:r w:rsidR="00400596">
                                  <w:rPr>
                                    <w:noProof/>
                                  </w:rPr>
                                  <w:t>15</w:t>
                                </w:r>
                                <w:r w:rsidR="00B355F8">
                                  <w:rPr>
                                    <w:noProof/>
                                  </w:rPr>
                                  <w:fldChar w:fldCharType="end"/>
                                </w:r>
                                <w:r>
                                  <w:t xml:space="preserve"> </w:t>
                                </w:r>
                                <w:r w:rsidRPr="002A0C89">
                                  <w:t>- Logeinträge anzeigen mit LogCat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17BD0" w:rsidRDefault="00717BD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4"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17BD0" w:rsidRPr="000500D7" w:rsidRDefault="00717BD0" w:rsidP="00013A58">
                          <w:pPr>
                            <w:pStyle w:val="Beschriftung"/>
                            <w:rPr>
                              <w:noProof/>
                              <w:sz w:val="20"/>
                              <w:szCs w:val="20"/>
                            </w:rPr>
                          </w:pPr>
                          <w:bookmarkStart w:id="59" w:name="_Toc293321647"/>
                          <w:r>
                            <w:t xml:space="preserve">Abbildung </w:t>
                          </w:r>
                          <w:r w:rsidR="00B355F8">
                            <w:fldChar w:fldCharType="begin"/>
                          </w:r>
                          <w:r w:rsidR="00B355F8">
                            <w:instrText xml:space="preserve"> SEQ Abbildung \* ARABIC </w:instrText>
                          </w:r>
                          <w:r w:rsidR="00B355F8">
                            <w:fldChar w:fldCharType="separate"/>
                          </w:r>
                          <w:r w:rsidR="00400596">
                            <w:rPr>
                              <w:noProof/>
                            </w:rPr>
                            <w:t>15</w:t>
                          </w:r>
                          <w:r w:rsidR="00B355F8">
                            <w:rPr>
                              <w:noProof/>
                            </w:rPr>
                            <w:fldChar w:fldCharType="end"/>
                          </w:r>
                          <w:r>
                            <w:t xml:space="preserve"> </w:t>
                          </w:r>
                          <w:r w:rsidRPr="002A0C89">
                            <w:t>- Logeinträge anzeigen mit LogCat</w:t>
                          </w:r>
                          <w:bookmarkEnd w:id="59"/>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17BD0" w:rsidRDefault="00717BD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0" w:name="_Ref293200898"/>
      <w:bookmarkStart w:id="61" w:name="_Ref293200910"/>
      <w:bookmarkStart w:id="62" w:name="_Toc293321540"/>
      <w:r>
        <w:lastRenderedPageBreak/>
        <w:t>Beschreibung der Packages</w:t>
      </w:r>
      <w:bookmarkEnd w:id="60"/>
      <w:bookmarkEnd w:id="61"/>
      <w:bookmarkEnd w:id="62"/>
    </w:p>
    <w:p w14:paraId="29337925" w14:textId="77777777" w:rsidR="00B9663B" w:rsidRDefault="00B9663B" w:rsidP="00B9663B">
      <w:bookmarkStart w:id="63"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3"/>
    </w:p>
    <w:p w14:paraId="12A468AD" w14:textId="77777777" w:rsidR="001527CA" w:rsidRDefault="001527CA" w:rsidP="001527CA">
      <w:pPr>
        <w:pStyle w:val="berschrift3"/>
      </w:pPr>
      <w:bookmarkStart w:id="64" w:name="_Toc293321542"/>
      <w:r>
        <w:t>Beschreibung</w:t>
      </w:r>
      <w:bookmarkEnd w:id="64"/>
    </w:p>
    <w:p w14:paraId="4A612666" w14:textId="77777777" w:rsidR="00B9663B" w:rsidRPr="00172EE4" w:rsidRDefault="00B9663B" w:rsidP="00B9663B">
      <w:bookmarkStart w:id="65"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5"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6" w:name="_Toc293247003"/>
      <w:bookmarkStart w:id="67" w:name="_Toc293321648"/>
      <w:r>
        <w:t xml:space="preserve">Abbildung </w:t>
      </w:r>
      <w:r w:rsidR="00B355F8">
        <w:fldChar w:fldCharType="begin"/>
      </w:r>
      <w:r w:rsidR="00B355F8">
        <w:instrText xml:space="preserve"> SEQ Abbildung \* ARABIC </w:instrText>
      </w:r>
      <w:r w:rsidR="00B355F8">
        <w:fldChar w:fldCharType="separate"/>
      </w:r>
      <w:r w:rsidR="00400596">
        <w:rPr>
          <w:noProof/>
        </w:rPr>
        <w:t>16</w:t>
      </w:r>
      <w:r w:rsidR="00B355F8">
        <w:rPr>
          <w:noProof/>
        </w:rPr>
        <w:fldChar w:fldCharType="end"/>
      </w:r>
      <w:r>
        <w:t xml:space="preserve"> – Klassenstruktur Package interfaces</w:t>
      </w:r>
      <w:bookmarkEnd w:id="66"/>
      <w:bookmarkEnd w:id="67"/>
    </w:p>
    <w:p w14:paraId="17D56D8C" w14:textId="77777777" w:rsidR="00135CF3" w:rsidRDefault="00135CF3" w:rsidP="00135CF3">
      <w:pPr>
        <w:pStyle w:val="berschrift3"/>
      </w:pPr>
      <w:bookmarkStart w:id="68" w:name="_Toc293321544"/>
      <w:r>
        <w:t>Architekturkonzepte für Package (falls vorhanden)</w:t>
      </w:r>
      <w:bookmarkEnd w:id="68"/>
    </w:p>
    <w:p w14:paraId="13B962F3" w14:textId="514E17C3" w:rsidR="00135CF3" w:rsidRDefault="009E49AC" w:rsidP="00135CF3">
      <w:r w:rsidRPr="009E49AC">
        <w:rPr>
          <w:b/>
          <w:color w:val="FF0066"/>
        </w:rPr>
        <w:t>TODO</w:t>
      </w:r>
      <w:r>
        <w:t>: Verweis</w:t>
      </w:r>
    </w:p>
    <w:p w14:paraId="4A15B4E8" w14:textId="77777777" w:rsidR="00135CF3" w:rsidRDefault="00135CF3" w:rsidP="00135CF3">
      <w:pPr>
        <w:pStyle w:val="berschrift3"/>
      </w:pPr>
      <w:bookmarkStart w:id="69" w:name="_Toc293321545"/>
      <w:r>
        <w:t>Klassenspezifikationen</w:t>
      </w:r>
      <w:bookmarkEnd w:id="69"/>
    </w:p>
    <w:p w14:paraId="0D68E03D" w14:textId="77777777" w:rsidR="00855AB5" w:rsidRDefault="00855AB5" w:rsidP="00855AB5">
      <w:pPr>
        <w:pStyle w:val="berschrift4"/>
      </w:pPr>
      <w:bookmarkStart w:id="70" w:name="_Ref293075122"/>
      <w:r>
        <w:t>C</w:t>
      </w:r>
      <w:r w:rsidR="00E22E5F">
        <w:t>on</w:t>
      </w:r>
      <w:r>
        <w:t>firmable</w:t>
      </w:r>
      <w:bookmarkEnd w:id="70"/>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1" w:name="_Ref293075004"/>
      <w:r>
        <w:br w:type="page"/>
      </w:r>
    </w:p>
    <w:p w14:paraId="06F22437" w14:textId="68D8BA8D" w:rsidR="00855AB5" w:rsidRDefault="00855AB5" w:rsidP="00855AB5">
      <w:pPr>
        <w:pStyle w:val="berschrift4"/>
      </w:pPr>
      <w:r>
        <w:lastRenderedPageBreak/>
        <w:t>Receivable</w:t>
      </w:r>
      <w:bookmarkEnd w:id="71"/>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2" w:name="_Ref293075145"/>
      <w:r>
        <w:t>Transmittable</w:t>
      </w:r>
      <w:bookmarkEnd w:id="72"/>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3" w:name="_Toc293321546"/>
      <w:r>
        <w:t>N</w:t>
      </w:r>
      <w:r w:rsidR="007576BF">
        <w:t>etwork</w:t>
      </w:r>
      <w:bookmarkEnd w:id="73"/>
    </w:p>
    <w:p w14:paraId="7F096020" w14:textId="77777777" w:rsidR="00172EE4" w:rsidRDefault="00172EE4" w:rsidP="00172EE4">
      <w:pPr>
        <w:pStyle w:val="berschrift3"/>
      </w:pPr>
      <w:bookmarkStart w:id="74" w:name="_Toc293321547"/>
      <w:r>
        <w:t>Beschreibung</w:t>
      </w:r>
      <w:bookmarkEnd w:id="74"/>
    </w:p>
    <w:p w14:paraId="20A2F819" w14:textId="77777777" w:rsidR="00F6300B" w:rsidRPr="00172EE4" w:rsidRDefault="00F6300B" w:rsidP="00F6300B">
      <w:bookmarkStart w:id="75"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5"/>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6" w:name="_Toc293247004"/>
      <w:bookmarkStart w:id="77" w:name="_Toc293321649"/>
      <w:r>
        <w:t xml:space="preserve">Abbildung </w:t>
      </w:r>
      <w:r w:rsidR="00B355F8">
        <w:fldChar w:fldCharType="begin"/>
      </w:r>
      <w:r w:rsidR="00B355F8">
        <w:instrText xml:space="preserve"> SEQ Abbildung \* ARABIC </w:instrText>
      </w:r>
      <w:r w:rsidR="00B355F8">
        <w:fldChar w:fldCharType="separate"/>
      </w:r>
      <w:r w:rsidR="00400596">
        <w:rPr>
          <w:noProof/>
        </w:rPr>
        <w:t>17</w:t>
      </w:r>
      <w:r w:rsidR="00B355F8">
        <w:rPr>
          <w:noProof/>
        </w:rPr>
        <w:fldChar w:fldCharType="end"/>
      </w:r>
      <w:r>
        <w:t xml:space="preserve"> - Klassenstruktur Package network</w:t>
      </w:r>
      <w:bookmarkEnd w:id="76"/>
      <w:bookmarkEnd w:id="77"/>
    </w:p>
    <w:p w14:paraId="38D316CF" w14:textId="77777777" w:rsidR="00135CF3" w:rsidRDefault="00135CF3" w:rsidP="00135CF3">
      <w:pPr>
        <w:pStyle w:val="berschrift3"/>
      </w:pPr>
      <w:bookmarkStart w:id="78" w:name="_Toc293321549"/>
      <w:r>
        <w:t>Architekturkonzepte für Package (falls vorhanden)</w:t>
      </w:r>
      <w:bookmarkEnd w:id="78"/>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9" w:name="_Toc293321550"/>
      <w:r>
        <w:t>Klassenspezifikationen</w:t>
      </w:r>
      <w:bookmarkEnd w:id="79"/>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0" w:name="_Toc293321551"/>
      <w:r>
        <w:t>Interaktionen innerhalb Package (falls sinnvoll)</w:t>
      </w:r>
      <w:bookmarkEnd w:id="80"/>
    </w:p>
    <w:p w14:paraId="55FEF7F9" w14:textId="77777777" w:rsidR="0015308D" w:rsidRPr="0015308D" w:rsidRDefault="0015308D" w:rsidP="0015308D"/>
    <w:p w14:paraId="317BE67F" w14:textId="454580E9" w:rsidR="00135CF3" w:rsidRDefault="006C7D8C" w:rsidP="00135CF3">
      <w:pPr>
        <w:pStyle w:val="berschrift2"/>
      </w:pPr>
      <w:bookmarkStart w:id="81" w:name="_Toc293321552"/>
      <w:r>
        <w:t>M</w:t>
      </w:r>
      <w:r w:rsidR="002A48C6">
        <w:t>odels</w:t>
      </w:r>
      <w:bookmarkEnd w:id="81"/>
    </w:p>
    <w:p w14:paraId="79466435" w14:textId="77777777" w:rsidR="00E23DBD" w:rsidRDefault="00E23DBD" w:rsidP="00E23DBD">
      <w:pPr>
        <w:pStyle w:val="berschrift3"/>
      </w:pPr>
      <w:bookmarkStart w:id="82" w:name="_Toc293321553"/>
      <w:r>
        <w:t>Beschreibung</w:t>
      </w:r>
      <w:bookmarkEnd w:id="82"/>
    </w:p>
    <w:p w14:paraId="5D5BCDB5" w14:textId="77777777" w:rsidR="005E199A" w:rsidRDefault="005E199A" w:rsidP="005E199A">
      <w:bookmarkStart w:id="83" w:name="_Toc293321554"/>
      <w:r>
        <w:t xml:space="preserve">Im Package „models“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3"/>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4" w:name="_Toc293247005"/>
      <w:bookmarkStart w:id="85" w:name="_Toc293321650"/>
      <w:r>
        <w:t xml:space="preserve">Abbildung </w:t>
      </w:r>
      <w:r w:rsidR="00B355F8">
        <w:fldChar w:fldCharType="begin"/>
      </w:r>
      <w:r w:rsidR="00B355F8">
        <w:instrText xml:space="preserve"> SEQ Abbildung \* ARABIC </w:instrText>
      </w:r>
      <w:r w:rsidR="00B355F8">
        <w:fldChar w:fldCharType="separate"/>
      </w:r>
      <w:r w:rsidR="00400596">
        <w:rPr>
          <w:noProof/>
        </w:rPr>
        <w:t>18</w:t>
      </w:r>
      <w:r w:rsidR="00B355F8">
        <w:rPr>
          <w:noProof/>
        </w:rPr>
        <w:fldChar w:fldCharType="end"/>
      </w:r>
      <w:r>
        <w:t xml:space="preserve"> - Klassenstruktur Package models</w:t>
      </w:r>
      <w:bookmarkEnd w:id="84"/>
      <w:bookmarkEnd w:id="85"/>
    </w:p>
    <w:p w14:paraId="1508286C" w14:textId="77777777" w:rsidR="00216309" w:rsidRPr="00216309" w:rsidRDefault="00216309" w:rsidP="00216309"/>
    <w:p w14:paraId="104E7F58" w14:textId="77777777" w:rsidR="00135CF3" w:rsidRDefault="00135CF3" w:rsidP="00135CF3">
      <w:pPr>
        <w:pStyle w:val="berschrift3"/>
      </w:pPr>
      <w:bookmarkStart w:id="86" w:name="_Toc293321555"/>
      <w:r>
        <w:lastRenderedPageBreak/>
        <w:t>Architekturkonzepte für Package (falls vorhanden)</w:t>
      </w:r>
      <w:bookmarkEnd w:id="86"/>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7" w:name="_Toc293321556"/>
      <w:r>
        <w:t>Klassenspezifikationen</w:t>
      </w:r>
      <w:bookmarkEnd w:id="87"/>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8" w:name="_Toc293321557"/>
      <w:r>
        <w:t>Interaktionen innerhalb Package (falls sinnvoll)</w:t>
      </w:r>
      <w:bookmarkEnd w:id="88"/>
    </w:p>
    <w:p w14:paraId="343299A5" w14:textId="48249E37" w:rsidR="0013069F" w:rsidRDefault="006F0B66" w:rsidP="0013069F">
      <w:pPr>
        <w:pStyle w:val="berschrift2"/>
      </w:pPr>
      <w:bookmarkStart w:id="89" w:name="_Toc293321558"/>
      <w:r>
        <w:t>D</w:t>
      </w:r>
      <w:r w:rsidR="003E2AE2">
        <w:t>atabase</w:t>
      </w:r>
      <w:bookmarkEnd w:id="89"/>
    </w:p>
    <w:p w14:paraId="143D3047" w14:textId="77777777" w:rsidR="000257C2" w:rsidRDefault="000257C2" w:rsidP="000257C2">
      <w:pPr>
        <w:pStyle w:val="berschrift3"/>
      </w:pPr>
      <w:bookmarkStart w:id="90" w:name="_Toc293321559"/>
      <w:r>
        <w:t>Beschreibung</w:t>
      </w:r>
      <w:bookmarkEnd w:id="90"/>
    </w:p>
    <w:p w14:paraId="49FC7A1A" w14:textId="77777777" w:rsidR="00C60B1E" w:rsidRPr="000257C2" w:rsidRDefault="00C60B1E" w:rsidP="00C60B1E">
      <w:bookmarkStart w:id="91" w:name="_Toc293321560"/>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8"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2" w:name="_Toc293247006"/>
      <w:bookmarkStart w:id="93" w:name="_Toc293321651"/>
      <w:r>
        <w:t xml:space="preserve">Abbildung </w:t>
      </w:r>
      <w:r w:rsidR="00B355F8">
        <w:fldChar w:fldCharType="begin"/>
      </w:r>
      <w:r w:rsidR="00B355F8">
        <w:instrText xml:space="preserve"> SE</w:instrText>
      </w:r>
      <w:r w:rsidR="00B355F8">
        <w:instrText xml:space="preserve">Q Abbildung \* ARABIC </w:instrText>
      </w:r>
      <w:r w:rsidR="00B355F8">
        <w:fldChar w:fldCharType="separate"/>
      </w:r>
      <w:r w:rsidR="00400596">
        <w:rPr>
          <w:noProof/>
        </w:rPr>
        <w:t>19</w:t>
      </w:r>
      <w:r w:rsidR="00B355F8">
        <w:rPr>
          <w:noProof/>
        </w:rPr>
        <w:fldChar w:fldCharType="end"/>
      </w:r>
      <w:r>
        <w:t xml:space="preserve"> - Klassenstruktur Package database</w:t>
      </w:r>
      <w:bookmarkEnd w:id="92"/>
      <w:bookmarkEnd w:id="93"/>
    </w:p>
    <w:p w14:paraId="4BCFB8CE" w14:textId="77777777" w:rsidR="0013069F" w:rsidRDefault="0013069F" w:rsidP="0013069F">
      <w:pPr>
        <w:pStyle w:val="berschrift3"/>
      </w:pPr>
      <w:bookmarkStart w:id="94" w:name="_Toc293321561"/>
      <w:r>
        <w:t>Architekturkonzepte für Package (falls vorhanden)</w:t>
      </w:r>
      <w:bookmarkEnd w:id="9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5" w:name="_Toc293321562"/>
      <w:r>
        <w:t>Klassenspezifikationen</w:t>
      </w:r>
      <w:bookmarkEnd w:id="95"/>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6" w:name="_Toc293321563"/>
      <w:r>
        <w:t>Interaktionen innerhalb Package (falls sinnvoll)</w:t>
      </w:r>
      <w:bookmarkEnd w:id="96"/>
    </w:p>
    <w:p w14:paraId="713AB23A" w14:textId="77777777" w:rsidR="00D51FEE" w:rsidRDefault="00D51FEE" w:rsidP="00D51FEE">
      <w:pPr>
        <w:pStyle w:val="berschrift2"/>
      </w:pPr>
      <w:bookmarkStart w:id="97" w:name="_Toc293321564"/>
      <w:r>
        <w:t>Application</w:t>
      </w:r>
      <w:bookmarkEnd w:id="97"/>
    </w:p>
    <w:p w14:paraId="73D43CD9" w14:textId="77777777" w:rsidR="00D51FEE" w:rsidRDefault="00D51FEE" w:rsidP="00D51FEE">
      <w:pPr>
        <w:pStyle w:val="berschrift3"/>
      </w:pPr>
      <w:bookmarkStart w:id="98" w:name="_Toc293321565"/>
      <w:r>
        <w:t>Beschreibung</w:t>
      </w:r>
      <w:bookmarkEnd w:id="98"/>
    </w:p>
    <w:p w14:paraId="248520E6" w14:textId="77777777" w:rsidR="00AE67EA" w:rsidRPr="00D0523C" w:rsidRDefault="00AE67EA" w:rsidP="00AE67EA">
      <w:bookmarkStart w:id="99"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99"/>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9"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0" w:name="_Toc293247007"/>
      <w:bookmarkStart w:id="101" w:name="_Toc293321652"/>
      <w:r>
        <w:t xml:space="preserve">Abbildung </w:t>
      </w:r>
      <w:r w:rsidR="00B355F8">
        <w:fldChar w:fldCharType="begin"/>
      </w:r>
      <w:r w:rsidR="00B355F8">
        <w:instrText xml:space="preserve"> SEQ Abbildung \* ARABIC </w:instrText>
      </w:r>
      <w:r w:rsidR="00B355F8">
        <w:fldChar w:fldCharType="separate"/>
      </w:r>
      <w:r w:rsidR="00400596">
        <w:rPr>
          <w:noProof/>
        </w:rPr>
        <w:t>20</w:t>
      </w:r>
      <w:r w:rsidR="00B355F8">
        <w:rPr>
          <w:noProof/>
        </w:rPr>
        <w:fldChar w:fldCharType="end"/>
      </w:r>
      <w:r>
        <w:t xml:space="preserve"> - Klassenstruktur Package application</w:t>
      </w:r>
      <w:bookmarkEnd w:id="100"/>
      <w:bookmarkEnd w:id="101"/>
    </w:p>
    <w:p w14:paraId="134EE85F" w14:textId="77777777" w:rsidR="00D51FEE" w:rsidRDefault="00D51FEE" w:rsidP="00D51FEE">
      <w:pPr>
        <w:pStyle w:val="berschrift3"/>
      </w:pPr>
      <w:bookmarkStart w:id="102" w:name="_Toc293321567"/>
      <w:r>
        <w:t>Architekturkonzepte für Package (falls vorhanden)</w:t>
      </w:r>
      <w:bookmarkEnd w:id="102"/>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3" w:name="_Toc293321568"/>
      <w:r>
        <w:t>Klassenspezifikationen</w:t>
      </w:r>
      <w:bookmarkEnd w:id="103"/>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4" w:name="_Toc293321569"/>
      <w:r>
        <w:t>Interaktionen innerhalb Package (falls sinnvoll)</w:t>
      </w:r>
      <w:bookmarkEnd w:id="104"/>
    </w:p>
    <w:p w14:paraId="69635C76" w14:textId="77777777" w:rsidR="00D51FEE" w:rsidRPr="00D51FEE" w:rsidRDefault="00D51FEE" w:rsidP="00D51FEE"/>
    <w:p w14:paraId="650C2192" w14:textId="77777777" w:rsidR="00445B7A" w:rsidRDefault="00445B7A" w:rsidP="00445B7A">
      <w:pPr>
        <w:pStyle w:val="berschrift2"/>
      </w:pPr>
      <w:bookmarkStart w:id="105" w:name="_Toc293321570"/>
      <w:r>
        <w:t>Services</w:t>
      </w:r>
      <w:bookmarkEnd w:id="105"/>
    </w:p>
    <w:p w14:paraId="139F4335" w14:textId="77777777" w:rsidR="0008161E" w:rsidRDefault="0008161E" w:rsidP="0008161E">
      <w:pPr>
        <w:pStyle w:val="berschrift3"/>
      </w:pPr>
      <w:bookmarkStart w:id="106" w:name="_Toc293321571"/>
      <w:r>
        <w:lastRenderedPageBreak/>
        <w:t>Beschreibung</w:t>
      </w:r>
      <w:bookmarkEnd w:id="106"/>
    </w:p>
    <w:p w14:paraId="7D5522D9" w14:textId="77777777" w:rsidR="00EA1F08" w:rsidRDefault="00EA1F08" w:rsidP="00EA1F08">
      <w:bookmarkStart w:id="107" w:name="_Toc293321572"/>
      <w:r>
        <w:t>Das Package „services“ sorgt dafür, dass die Daten vom Server an den Client übertragen werden. Gleiches gilt für die entgegengesetzte Richtung, also vom Client an den Server. Dafür verwendet das Package die jeweiligen Hilfsklassen des Packages „network“.</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107"/>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108" w:name="_Toc293247008"/>
      <w:bookmarkStart w:id="109" w:name="_Toc293321653"/>
      <w:r>
        <w:t xml:space="preserve">Abbildung </w:t>
      </w:r>
      <w:r w:rsidR="00B355F8">
        <w:fldChar w:fldCharType="begin"/>
      </w:r>
      <w:r w:rsidR="00B355F8">
        <w:instrText xml:space="preserve"> SEQ Abbildung \* ARABIC </w:instrText>
      </w:r>
      <w:r w:rsidR="00B355F8">
        <w:fldChar w:fldCharType="separate"/>
      </w:r>
      <w:r w:rsidR="00400596">
        <w:rPr>
          <w:noProof/>
        </w:rPr>
        <w:t>21</w:t>
      </w:r>
      <w:r w:rsidR="00B355F8">
        <w:rPr>
          <w:noProof/>
        </w:rPr>
        <w:fldChar w:fldCharType="end"/>
      </w:r>
      <w:r>
        <w:t xml:space="preserve"> - Klassenstruktur Package services</w:t>
      </w:r>
      <w:bookmarkEnd w:id="108"/>
      <w:bookmarkEnd w:id="109"/>
    </w:p>
    <w:p w14:paraId="02952BC9" w14:textId="77777777" w:rsidR="00AA6430" w:rsidRDefault="00AA6430" w:rsidP="00AA6430">
      <w:pPr>
        <w:pStyle w:val="berschrift3"/>
      </w:pPr>
      <w:bookmarkStart w:id="110" w:name="_Toc293321573"/>
      <w:r>
        <w:t>Architekturkonzepte für Package (falls vorhanden)</w:t>
      </w:r>
      <w:bookmarkEnd w:id="110"/>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97B0CBD" w14:textId="66191613" w:rsidR="0051464A" w:rsidRDefault="00973380" w:rsidP="00AA6430">
      <w:r w:rsidRPr="00973380">
        <w:rPr>
          <w:b/>
          <w:color w:val="FF0066"/>
        </w:rPr>
        <w:t>TODO</w:t>
      </w:r>
      <w:r>
        <w:t xml:space="preserve"> </w:t>
      </w:r>
      <w:r w:rsidR="004C1DCC">
        <w:t>Hilfe?</w:t>
      </w:r>
      <w:r>
        <w:t xml:space="preserve"> Verweis Polymorphismus</w:t>
      </w:r>
    </w:p>
    <w:p w14:paraId="30A4AC17" w14:textId="77777777" w:rsidR="0051464A" w:rsidRDefault="00A4235F" w:rsidP="0051464A">
      <w:pPr>
        <w:pStyle w:val="berschrift4"/>
      </w:pPr>
      <w:r>
        <w:t xml:space="preserve">Null </w:t>
      </w:r>
      <w:r w:rsidR="0051464A">
        <w:t>Object</w:t>
      </w:r>
    </w:p>
    <w:p w14:paraId="15EDEF47" w14:textId="1C326591" w:rsidR="00973380" w:rsidRDefault="00973380" w:rsidP="0051464A">
      <w:r w:rsidRPr="00973380">
        <w:rPr>
          <w:b/>
          <w:color w:val="FF0066"/>
        </w:rPr>
        <w:t>TODO</w:t>
      </w:r>
      <w:r>
        <w:t xml:space="preserve"> Move Paragraph</w:t>
      </w:r>
    </w:p>
    <w:p w14:paraId="386ACABE" w14:textId="64012D44" w:rsidR="0051464A" w:rsidRPr="0051464A" w:rsidRDefault="00A4235F" w:rsidP="0051464A">
      <w:r>
        <w:t>Bei der Klasse LocationListenerAdapter, welche das Interface LocationLister implementiert, handelt</w:t>
      </w:r>
      <w:r w:rsidR="00EC7B04">
        <w:t xml:space="preserve"> es sich um ein den Einsatz eines </w:t>
      </w:r>
      <w:r>
        <w:t>Null Object</w:t>
      </w:r>
      <w:r w:rsidR="00EC7B04">
        <w:t>s</w:t>
      </w:r>
      <w:r w:rsidR="00551269">
        <w:t>.</w:t>
      </w:r>
    </w:p>
    <w:p w14:paraId="73F0B370" w14:textId="77777777" w:rsidR="00AA6430" w:rsidRDefault="00AA6430" w:rsidP="00AA6430">
      <w:pPr>
        <w:pStyle w:val="berschrift3"/>
      </w:pPr>
      <w:bookmarkStart w:id="111" w:name="_Toc293321574"/>
      <w:r>
        <w:t>Klassenspezifikationen</w:t>
      </w:r>
      <w:bookmarkEnd w:id="111"/>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lastRenderedPageBreak/>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37ABBF19" w14:textId="77777777" w:rsidR="00054973" w:rsidRDefault="00054973" w:rsidP="00054973">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5B3214CC" w14:textId="77777777" w:rsidR="00E51CBB" w:rsidRDefault="0062700C" w:rsidP="0062700C">
      <w:pPr>
        <w:pStyle w:val="berschrift4"/>
      </w:pPr>
      <w:r>
        <w:t>TimeEntrySynchronizer</w:t>
      </w:r>
    </w:p>
    <w:p w14:paraId="1206C25D" w14:textId="77777777" w:rsidR="00DA3338" w:rsidRDefault="00DA3338" w:rsidP="00DA3338">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EBE3934" w14:textId="77777777" w:rsidR="004A59F1" w:rsidRPr="00BB3D16" w:rsidRDefault="004A59F1" w:rsidP="004A59F1">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@Override</w:t>
            </w:r>
          </w:p>
          <w:p w14:paraId="62FBB920" w14:textId="1E68BB4E" w:rsidR="004A59F1" w:rsidRPr="00FD4719" w:rsidRDefault="00973380" w:rsidP="000E735C">
            <w:pPr>
              <w:rPr>
                <w:b w:val="0"/>
              </w:rPr>
            </w:pPr>
            <w:r>
              <w:rPr>
                <w:b w:val="0"/>
              </w:rPr>
              <w:t>s</w:t>
            </w:r>
            <w:r w:rsidR="004A59F1" w:rsidRPr="00FD4719">
              <w:rPr>
                <w:b w:val="0"/>
              </w:rPr>
              <w:t>ynchronize()</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2" w:name="_Toc293321575"/>
      <w:r>
        <w:lastRenderedPageBreak/>
        <w:t>Interaktionen innerhalb Packag</w:t>
      </w:r>
      <w:r w:rsidR="00C27B0E">
        <w:t>e</w:t>
      </w:r>
      <w:bookmarkEnd w:id="112"/>
    </w:p>
    <w:p w14:paraId="3F6B20FA" w14:textId="1CCD4C7E" w:rsidR="004F3826" w:rsidRDefault="004F3826" w:rsidP="004F3826">
      <w:pPr>
        <w:pStyle w:val="berschrift4"/>
      </w:pPr>
      <w:bookmarkStart w:id="113" w:name="_Ref293345422"/>
      <w:r>
        <w:t>Übersicht Synchronisation</w:t>
      </w:r>
      <w:bookmarkEnd w:id="113"/>
    </w:p>
    <w:p w14:paraId="0AFC3CA4" w14:textId="09AF2245" w:rsidR="004F3826" w:rsidRPr="004F3826" w:rsidRDefault="004F3826" w:rsidP="004F3826">
      <w:r>
        <w:t>TODO Beschreibung in Prosa</w:t>
      </w:r>
    </w:p>
    <w:p w14:paraId="548647FD" w14:textId="6B25D22D" w:rsidR="000C1825" w:rsidRDefault="00DB403E" w:rsidP="00BB7227">
      <w:pPr>
        <w:keepNext/>
        <w:jc w:val="both"/>
      </w:pPr>
      <w:r>
        <w:rPr>
          <w:noProof/>
          <w:lang w:eastAsia="de-CH"/>
        </w:rPr>
        <w:drawing>
          <wp:inline distT="0" distB="0" distL="0" distR="0" wp14:anchorId="347CC68A" wp14:editId="3E260557">
            <wp:extent cx="5760720" cy="5137222"/>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722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14" w:name="_Toc293321654"/>
      <w:r>
        <w:t xml:space="preserve">Abbildung </w:t>
      </w:r>
      <w:r w:rsidR="00B355F8">
        <w:fldChar w:fldCharType="begin"/>
      </w:r>
      <w:r w:rsidR="00B355F8">
        <w:instrText xml:space="preserve"> SEQ Abbildung \* ARABIC </w:instrText>
      </w:r>
      <w:r w:rsidR="00B355F8">
        <w:fldChar w:fldCharType="separate"/>
      </w:r>
      <w:r w:rsidR="00400596">
        <w:rPr>
          <w:noProof/>
        </w:rPr>
        <w:t>22</w:t>
      </w:r>
      <w:r w:rsidR="00B355F8">
        <w:rPr>
          <w:noProof/>
        </w:rPr>
        <w:fldChar w:fldCharType="end"/>
      </w:r>
      <w:r w:rsidR="00A83DEE">
        <w:t xml:space="preserve"> - In</w:t>
      </w:r>
      <w:r>
        <w:t>teraktionsdiagramm Synchronisation</w:t>
      </w:r>
      <w:bookmarkEnd w:id="114"/>
    </w:p>
    <w:p w14:paraId="6083B330" w14:textId="77777777" w:rsidR="00EF3980" w:rsidRDefault="00EF3980">
      <w:pPr>
        <w:rPr>
          <w:color w:val="365F91" w:themeColor="accent1" w:themeShade="BF"/>
          <w:spacing w:val="10"/>
          <w:sz w:val="22"/>
          <w:szCs w:val="22"/>
        </w:rPr>
      </w:pPr>
      <w:bookmarkStart w:id="115" w:name="_Toc293321576"/>
      <w:r>
        <w:br w:type="page"/>
      </w:r>
    </w:p>
    <w:p w14:paraId="50083033" w14:textId="21E4C5C4" w:rsidR="00026D31" w:rsidRDefault="00026D31" w:rsidP="00026D31">
      <w:pPr>
        <w:pStyle w:val="berschrift4"/>
      </w:pPr>
      <w:bookmarkStart w:id="116" w:name="_Ref293346042"/>
      <w:r>
        <w:lastRenderedPageBreak/>
        <w:t>Synchronisation von Kunden</w:t>
      </w:r>
      <w:bookmarkEnd w:id="116"/>
    </w:p>
    <w:p w14:paraId="4812AC47" w14:textId="77777777" w:rsidR="00A92BF6" w:rsidRDefault="00A92BF6" w:rsidP="00A92BF6">
      <w:pPr>
        <w:keepNext/>
      </w:pPr>
      <w:r>
        <w:rPr>
          <w:noProof/>
          <w:lang w:eastAsia="de-CH"/>
        </w:rPr>
        <w:drawing>
          <wp:inline distT="0" distB="0" distL="0" distR="0" wp14:anchorId="28D487BF" wp14:editId="2066B6D4">
            <wp:extent cx="5883215" cy="4175185"/>
            <wp:effectExtent l="0" t="0" r="381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1A69B0C6" w14:textId="7E1743BB" w:rsidR="00E36795" w:rsidRPr="00E36795" w:rsidRDefault="00A92BF6" w:rsidP="00A92BF6">
      <w:pPr>
        <w:pStyle w:val="Beschriftung"/>
      </w:pPr>
      <w:r>
        <w:t xml:space="preserve">Abbildung </w:t>
      </w:r>
      <w:fldSimple w:instr=" SEQ Abbildung \* ARABIC ">
        <w:r w:rsidR="00400596">
          <w:rPr>
            <w:noProof/>
          </w:rPr>
          <w:t>23</w:t>
        </w:r>
      </w:fldSimple>
      <w:r>
        <w:t xml:space="preserve"> – Interaktionsdiagramm Synchronisation Kunde</w:t>
      </w:r>
    </w:p>
    <w:p w14:paraId="74EAFDA3" w14:textId="030058BC" w:rsidR="001430A2" w:rsidRDefault="001430A2" w:rsidP="005F52D9">
      <w:pPr>
        <w:pStyle w:val="berschrift4"/>
      </w:pPr>
      <w:r>
        <w:t>Synchronisation Kunde 2. Version (Generated by ObjectAid)</w:t>
      </w:r>
    </w:p>
    <w:p w14:paraId="16B702B5" w14:textId="77777777" w:rsidR="00400596" w:rsidRDefault="00400596" w:rsidP="00400596">
      <w:pPr>
        <w:keepNext/>
      </w:pPr>
      <w:r>
        <w:rPr>
          <w:noProof/>
          <w:lang w:eastAsia="de-CH"/>
        </w:rPr>
        <w:drawing>
          <wp:inline distT="0" distB="0" distL="0" distR="0" wp14:anchorId="0899E188" wp14:editId="4A104CEC">
            <wp:extent cx="5760720" cy="3017549"/>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A29D138" w14:textId="3472FBD9" w:rsidR="004B2190" w:rsidRPr="004B2190" w:rsidRDefault="00400596" w:rsidP="00400596">
      <w:pPr>
        <w:pStyle w:val="Beschriftung"/>
      </w:pPr>
      <w:r>
        <w:t xml:space="preserve">Abbildung </w:t>
      </w:r>
      <w:fldSimple w:instr=" SEQ Abbildung \* ARABIC ">
        <w:r>
          <w:rPr>
            <w:noProof/>
          </w:rPr>
          <w:t>24</w:t>
        </w:r>
      </w:fldSimple>
      <w:r>
        <w:t xml:space="preserve"> - Interaktionsdiagramm Synchronisation Kunde</w:t>
      </w:r>
    </w:p>
    <w:p w14:paraId="5DCBFFD0" w14:textId="77777777" w:rsidR="000470AD" w:rsidRDefault="000470AD" w:rsidP="000470AD"/>
    <w:p w14:paraId="7621AD45" w14:textId="0000461F" w:rsidR="000470AD" w:rsidRDefault="005F52D9" w:rsidP="000470AD">
      <w:pPr>
        <w:pStyle w:val="berschrift4"/>
      </w:pPr>
      <w:r>
        <w:lastRenderedPageBreak/>
        <w:t>Synchronisation von Stundeneintragstypen</w:t>
      </w:r>
    </w:p>
    <w:p w14:paraId="258ECDEF" w14:textId="21313F6B" w:rsidR="00202E13" w:rsidRPr="00202E13" w:rsidRDefault="003C23F7" w:rsidP="00202E13">
      <w:r>
        <w:t xml:space="preserve">Da der Ablauf beim Synchronisieren von Stundeneintragstypen dem Abgleichen von Kunden gleicht, wurde auf ein Interaktionsdiagramm verzichtet. Stattdessen wird auf das Kapitel </w:t>
      </w:r>
      <w:r>
        <w:fldChar w:fldCharType="begin"/>
      </w:r>
      <w:r>
        <w:instrText xml:space="preserve"> REF _Ref293346042 \r \h </w:instrText>
      </w:r>
      <w:r>
        <w:fldChar w:fldCharType="separate"/>
      </w:r>
      <w:r>
        <w:t>4.6.5.2</w:t>
      </w:r>
      <w:r>
        <w:fldChar w:fldCharType="end"/>
      </w:r>
      <w:r>
        <w:t xml:space="preserve"> </w:t>
      </w:r>
      <w:r>
        <w:fldChar w:fldCharType="begin"/>
      </w:r>
      <w:r>
        <w:instrText xml:space="preserve"> REF _Ref293346042 \h </w:instrText>
      </w:r>
      <w:r>
        <w:fldChar w:fldCharType="separate"/>
      </w:r>
      <w:r>
        <w:t>Synchronisation von Kunden</w:t>
      </w:r>
      <w:r>
        <w:fldChar w:fldCharType="end"/>
      </w:r>
      <w:r>
        <w:t xml:space="preserve"> verwiesen. </w:t>
      </w:r>
    </w:p>
    <w:p w14:paraId="795AB8F8" w14:textId="6CEAD32E" w:rsidR="003C23F7" w:rsidRDefault="005F52D9" w:rsidP="003C23F7">
      <w:pPr>
        <w:pStyle w:val="berschrift4"/>
      </w:pPr>
      <w:r>
        <w:t>Synchronisation von Stundeneinträgen</w:t>
      </w:r>
    </w:p>
    <w:p w14:paraId="07B483FA" w14:textId="3F92564B" w:rsidR="003C23F7" w:rsidRPr="003C23F7" w:rsidRDefault="00621649" w:rsidP="003C23F7">
      <w:r>
        <w:t xml:space="preserve">Wie bei dem vorhergehenden Kapitel handelt es sich bei der Synchronisation von Stundeneinträgen um einen ähnlichen Ablauf wie bei der Synchronisation von Kunden, deshalb wird auf das Kapitel </w:t>
      </w:r>
      <w:r>
        <w:fldChar w:fldCharType="begin"/>
      </w:r>
      <w:r>
        <w:instrText xml:space="preserve"> REF _Ref293346042 \r \h </w:instrText>
      </w:r>
      <w:r>
        <w:fldChar w:fldCharType="separate"/>
      </w:r>
      <w:r>
        <w:t>4.6.5.2</w:t>
      </w:r>
      <w:r>
        <w:fldChar w:fldCharType="end"/>
      </w:r>
      <w:r>
        <w:t xml:space="preserve"> </w:t>
      </w:r>
      <w:r>
        <w:fldChar w:fldCharType="begin"/>
      </w:r>
      <w:r>
        <w:instrText xml:space="preserve"> REF _Ref293346042 \h </w:instrText>
      </w:r>
      <w:r>
        <w:fldChar w:fldCharType="separate"/>
      </w:r>
      <w:r>
        <w:t>Synchronisation von Kunden</w:t>
      </w:r>
      <w:r>
        <w:fldChar w:fldCharType="end"/>
      </w:r>
      <w:r>
        <w:t xml:space="preserve"> verwiesen.</w:t>
      </w:r>
      <w:bookmarkStart w:id="117" w:name="_GoBack"/>
      <w:bookmarkEnd w:id="117"/>
    </w:p>
    <w:p w14:paraId="71EBB8E7" w14:textId="502C20DF" w:rsidR="008A4B86" w:rsidRDefault="000524CF" w:rsidP="008A4B86">
      <w:pPr>
        <w:pStyle w:val="berschrift2"/>
      </w:pPr>
      <w:r>
        <w:t>G</w:t>
      </w:r>
      <w:r w:rsidR="002B6469">
        <w:t>ui/</w:t>
      </w:r>
      <w:r w:rsidR="008A4B86">
        <w:t>gen</w:t>
      </w:r>
      <w:bookmarkEnd w:id="115"/>
    </w:p>
    <w:p w14:paraId="7B2165C8" w14:textId="77777777" w:rsidR="00586292" w:rsidRDefault="00586292" w:rsidP="00586292">
      <w:pPr>
        <w:pStyle w:val="berschrift3"/>
      </w:pPr>
      <w:bookmarkStart w:id="118" w:name="_Toc293321577"/>
      <w:r>
        <w:t>Beschreibung</w:t>
      </w:r>
      <w:bookmarkEnd w:id="118"/>
    </w:p>
    <w:p w14:paraId="3297A439" w14:textId="77777777" w:rsidR="007158D3" w:rsidRPr="00586292" w:rsidRDefault="007158D3" w:rsidP="007158D3">
      <w:bookmarkStart w:id="119"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9"/>
    </w:p>
    <w:p w14:paraId="39EFE828" w14:textId="77777777" w:rsidR="00B10334" w:rsidRDefault="00B10334" w:rsidP="00B10334">
      <w:r>
        <w:t>„gui/gen“ verfügt über keine Klassenstruktur, da dieses Package von Android automatisch generiert wurde.</w:t>
      </w:r>
    </w:p>
    <w:p w14:paraId="465DC0D4" w14:textId="30E1A230" w:rsidR="0024043E" w:rsidRPr="00BB7227" w:rsidRDefault="0024043E" w:rsidP="00B10334">
      <w:pPr>
        <w:rPr>
          <w:lang w:val="en-US"/>
        </w:rPr>
      </w:pPr>
      <w:r w:rsidRPr="00BB7227">
        <w:rPr>
          <w:b/>
          <w:color w:val="00B050"/>
          <w:u w:val="single"/>
          <w:lang w:val="en-US"/>
        </w:rPr>
        <w:t>TODO</w:t>
      </w:r>
      <w:r w:rsidRPr="00BB7227">
        <w:rPr>
          <w:lang w:val="en-US"/>
        </w:rPr>
        <w:t xml:space="preserve">: </w:t>
      </w:r>
      <w:r w:rsidR="00D80790" w:rsidRPr="00BB7227">
        <w:rPr>
          <w:lang w:val="en-US"/>
        </w:rPr>
        <w:t xml:space="preserve">Lukas, </w:t>
      </w:r>
      <w:r w:rsidRPr="00BB7227">
        <w:rPr>
          <w:lang w:val="en-US"/>
        </w:rPr>
        <w:t>Insert pic</w:t>
      </w:r>
      <w:r w:rsidR="00D80790" w:rsidRPr="00BB7227">
        <w:rPr>
          <w:lang w:val="en-US"/>
        </w:rPr>
        <w:t xml:space="preserve"> of R</w:t>
      </w:r>
    </w:p>
    <w:p w14:paraId="78FF41AB" w14:textId="77777777" w:rsidR="008A4B86" w:rsidRDefault="008A4B86" w:rsidP="008A4B86">
      <w:pPr>
        <w:pStyle w:val="berschrift3"/>
      </w:pPr>
      <w:bookmarkStart w:id="120" w:name="_Toc293321579"/>
      <w:r>
        <w:t>Architekturkonzepte für Package (falls vorhanden)</w:t>
      </w:r>
      <w:bookmarkEnd w:id="12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21" w:name="_Toc293321580"/>
      <w:r>
        <w:t>Klassenspezifikationen</w:t>
      </w:r>
      <w:bookmarkEnd w:id="12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22" w:name="_Toc293321581"/>
      <w:r>
        <w:t>Interaktionen innerhalb Package (falls sinnvoll)</w:t>
      </w:r>
      <w:bookmarkEnd w:id="122"/>
    </w:p>
    <w:p w14:paraId="3EEBD43B" w14:textId="77777777" w:rsidR="00CD7B86" w:rsidRDefault="00CD7B86" w:rsidP="00CD7B86">
      <w:pPr>
        <w:pStyle w:val="berschrift2"/>
      </w:pPr>
      <w:bookmarkStart w:id="123" w:name="_Toc293321582"/>
      <w:r>
        <w:t>Activities</w:t>
      </w:r>
      <w:bookmarkEnd w:id="123"/>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5" w:name="_Toc293321584"/>
      <w:r>
        <w:lastRenderedPageBreak/>
        <w:t>Klassenstruktur</w:t>
      </w:r>
      <w:bookmarkEnd w:id="125"/>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r w:rsidR="00B355F8">
        <w:fldChar w:fldCharType="begin"/>
      </w:r>
      <w:r w:rsidR="00B355F8">
        <w:instrText xml:space="preserve"> SEQ Abbildung \* ARABIC </w:instrText>
      </w:r>
      <w:r w:rsidR="00B355F8">
        <w:fldChar w:fldCharType="separate"/>
      </w:r>
      <w:r w:rsidR="00400596">
        <w:rPr>
          <w:noProof/>
        </w:rPr>
        <w:t>25</w:t>
      </w:r>
      <w:r w:rsidR="00B355F8">
        <w:rPr>
          <w:noProof/>
        </w:rPr>
        <w:fldChar w:fldCharType="end"/>
      </w:r>
      <w:r>
        <w:t xml:space="preserve"> - Klassenstruktur Package activities</w:t>
      </w:r>
      <w:bookmarkEnd w:id="126"/>
      <w:bookmarkEnd w:id="127"/>
    </w:p>
    <w:p w14:paraId="4BC0AED5" w14:textId="77777777" w:rsidR="008A4B86" w:rsidRDefault="008A4B86" w:rsidP="008A4B86">
      <w:pPr>
        <w:pStyle w:val="berschrift3"/>
      </w:pPr>
      <w:bookmarkStart w:id="128" w:name="_Toc293321585"/>
      <w:r>
        <w:t>Architekturkonzepte für Package (falls vorhanden)</w:t>
      </w:r>
      <w:bookmarkEnd w:id="128"/>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30" w:name="_Toc293321587"/>
      <w:r>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Real Use Cases</w:t>
      </w:r>
      <w:bookmarkEnd w:id="131"/>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Default="00E417E4" w:rsidP="000329DD">
      <w:r>
        <w:t>Im Falle einer negativen Antwort vom Server auf die Anfrage, wird dem Benutzer eine Fehlermeldung angezeigt.</w:t>
      </w:r>
    </w:p>
    <w:p w14:paraId="30812AB1" w14:textId="77777777" w:rsidR="001C2DC0" w:rsidRDefault="001C2DC0" w:rsidP="000329DD"/>
    <w:p w14:paraId="4AFAB421" w14:textId="52D29C33" w:rsidR="00181413" w:rsidRPr="00EA6CD5" w:rsidRDefault="00E44E8A" w:rsidP="000329DD">
      <w:r>
        <w:t xml:space="preserve">Für eine visuelle Darstellung des beschriebenen Ablaufs wird auf die </w:t>
      </w:r>
      <w:r>
        <w:fldChar w:fldCharType="begin"/>
      </w:r>
      <w:r>
        <w:instrText xml:space="preserve"> REF _Ref293345596 \h </w:instrText>
      </w:r>
      <w:r>
        <w:fldChar w:fldCharType="separate"/>
      </w:r>
      <w:r>
        <w:t xml:space="preserve">Abbildung </w:t>
      </w:r>
      <w:r>
        <w:rPr>
          <w:noProof/>
        </w:rPr>
        <w:t>26</w:t>
      </w:r>
      <w:r>
        <w:t xml:space="preserve"> - Interaktionsdiagramm</w:t>
      </w:r>
      <w:r w:rsidRPr="00397BBE">
        <w:t xml:space="preserve"> Authentifizierung</w:t>
      </w:r>
      <w:r>
        <w:fldChar w:fldCharType="end"/>
      </w:r>
      <w:r>
        <w:t xml:space="preserve"> verwiesen.</w:t>
      </w:r>
    </w:p>
    <w:p w14:paraId="4E4BD33A" w14:textId="77777777" w:rsidR="000329DD" w:rsidRDefault="000329DD" w:rsidP="000329DD">
      <w:pPr>
        <w:pStyle w:val="berschrift2"/>
      </w:pPr>
      <w:bookmarkStart w:id="133" w:name="_Toc293321590"/>
      <w:r>
        <w:t>Beschreibung Interaktionsdiagramm Stundeneintrag erfassen</w:t>
      </w:r>
      <w:bookmarkEnd w:id="133"/>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6787E228" w14:textId="77777777" w:rsidR="001C2DC0"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p>
    <w:p w14:paraId="664F9A7F" w14:textId="77777777" w:rsidR="001C2DC0" w:rsidRDefault="001C2DC0"/>
    <w:p w14:paraId="60F6BEC9" w14:textId="08259173" w:rsidR="000329DD" w:rsidRDefault="001C2DC0">
      <w:r>
        <w:t xml:space="preserve">Die </w:t>
      </w:r>
      <w:r>
        <w:fldChar w:fldCharType="begin"/>
      </w:r>
      <w:r>
        <w:instrText xml:space="preserve"> REF _Ref293345679 \h </w:instrText>
      </w:r>
      <w:r>
        <w:fldChar w:fldCharType="separate"/>
      </w:r>
      <w:r>
        <w:t xml:space="preserve">Abbildung </w:t>
      </w:r>
      <w:r>
        <w:rPr>
          <w:noProof/>
        </w:rPr>
        <w:t>27</w:t>
      </w:r>
      <w:r>
        <w:t xml:space="preserve"> - </w:t>
      </w:r>
      <w:r w:rsidRPr="00FB28D6">
        <w:t>Interaktionsdiagramm Stundeneintrag erfassen</w:t>
      </w:r>
      <w:r>
        <w:fldChar w:fldCharType="end"/>
      </w:r>
      <w:r>
        <w:t xml:space="preserve"> zeigt den sequenziellen Ablauf anhand einer Illustration. </w:t>
      </w:r>
      <w:r w:rsidR="000329DD">
        <w:br w:type="page"/>
      </w:r>
    </w:p>
    <w:p w14:paraId="4C109076" w14:textId="1379DE4F" w:rsidR="000329DD" w:rsidRDefault="000329DD" w:rsidP="000329DD">
      <w:pPr>
        <w:pStyle w:val="berschrift2"/>
      </w:pPr>
      <w:bookmarkStart w:id="134" w:name="_Toc293321591"/>
      <w:r>
        <w:lastRenderedPageBreak/>
        <w:t>Interaktionsdiagramm Authentifizierung auf Android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37B12332" w:rsidR="007222F9" w:rsidRDefault="000329DD" w:rsidP="007222F9">
      <w:pPr>
        <w:pStyle w:val="Beschriftung"/>
      </w:pPr>
      <w:bookmarkStart w:id="135" w:name="_Toc293321656"/>
      <w:bookmarkStart w:id="136" w:name="_Ref293345596"/>
      <w:r>
        <w:t xml:space="preserve">Abbildung </w:t>
      </w:r>
      <w:r w:rsidR="00B355F8">
        <w:fldChar w:fldCharType="begin"/>
      </w:r>
      <w:r w:rsidR="00B355F8">
        <w:instrText xml:space="preserve"> SEQ Abbildung \* ARABIC </w:instrText>
      </w:r>
      <w:r w:rsidR="00B355F8">
        <w:fldChar w:fldCharType="separate"/>
      </w:r>
      <w:r w:rsidR="00400596">
        <w:rPr>
          <w:noProof/>
        </w:rPr>
        <w:t>26</w:t>
      </w:r>
      <w:r w:rsidR="00B355F8">
        <w:rPr>
          <w:noProof/>
        </w:rPr>
        <w:fldChar w:fldCharType="end"/>
      </w:r>
      <w:r>
        <w:t xml:space="preserve"> - </w:t>
      </w:r>
      <w:r w:rsidR="00181413">
        <w:t>Interaktionsdiagramm</w:t>
      </w:r>
      <w:r w:rsidRPr="00397BBE">
        <w:t xml:space="preserve"> Authentifizierung</w:t>
      </w:r>
      <w:bookmarkEnd w:id="135"/>
      <w:bookmarkEnd w:id="136"/>
    </w:p>
    <w:p w14:paraId="66BD8AE3" w14:textId="108625C5" w:rsidR="007222F9" w:rsidRDefault="007222F9">
      <w:r>
        <w:br w:type="page"/>
      </w:r>
    </w:p>
    <w:p w14:paraId="7C62326F" w14:textId="77777777" w:rsidR="007222F9" w:rsidRDefault="007222F9" w:rsidP="007222F9">
      <w:pPr>
        <w:pStyle w:val="berschrift2"/>
      </w:pPr>
      <w:bookmarkStart w:id="137" w:name="_Toc293321592"/>
      <w:r>
        <w:lastRenderedPageBreak/>
        <w:t>Interaktionsdiagramm Stundeneintrag erfassen</w:t>
      </w:r>
      <w:bookmarkEnd w:id="137"/>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8" w:name="_Toc293321657"/>
      <w:bookmarkStart w:id="139" w:name="_Ref293345679"/>
      <w:r>
        <w:t xml:space="preserve">Abbildung </w:t>
      </w:r>
      <w:r w:rsidR="00B355F8">
        <w:fldChar w:fldCharType="begin"/>
      </w:r>
      <w:r w:rsidR="00B355F8">
        <w:instrText xml:space="preserve"> SEQ Abbildung \* ARABIC </w:instrText>
      </w:r>
      <w:r w:rsidR="00B355F8">
        <w:fldChar w:fldCharType="separate"/>
      </w:r>
      <w:r w:rsidR="00400596">
        <w:rPr>
          <w:noProof/>
        </w:rPr>
        <w:t>27</w:t>
      </w:r>
      <w:r w:rsidR="00B355F8">
        <w:rPr>
          <w:noProof/>
        </w:rPr>
        <w:fldChar w:fldCharType="end"/>
      </w:r>
      <w:r>
        <w:t xml:space="preserve"> - </w:t>
      </w:r>
      <w:r w:rsidRPr="00FB28D6">
        <w:t>Interaktionsdiagramm Stundeneintrag erfassen</w:t>
      </w:r>
      <w:bookmarkEnd w:id="138"/>
      <w:bookmarkEnd w:id="139"/>
    </w:p>
    <w:p w14:paraId="01BA3BC3" w14:textId="77777777" w:rsidR="00400596" w:rsidRDefault="00400596" w:rsidP="00400596">
      <w:pPr>
        <w:pStyle w:val="berschrift2"/>
      </w:pPr>
      <w:r>
        <w:t>Synchronisation Server/Client</w:t>
      </w:r>
    </w:p>
    <w:p w14:paraId="6DA3B7AB" w14:textId="00FE5E26" w:rsidR="00AE7601" w:rsidRDefault="008B244F" w:rsidP="00400596">
      <w:r>
        <w:t xml:space="preserve">Um die Daten zwischen dem Server und dem Android Client periodisch zu übermitteln existiert ein spezieller Service, welcher für die komplette Synchronisation zuständig ist. Dieser Abgleich wird unter dem Kapitel </w:t>
      </w:r>
      <w:r>
        <w:fldChar w:fldCharType="begin"/>
      </w:r>
      <w:r>
        <w:instrText xml:space="preserve"> REF _Ref293345422 \r \h </w:instrText>
      </w:r>
      <w:r>
        <w:fldChar w:fldCharType="separate"/>
      </w:r>
      <w:r>
        <w:t>4.6.5.1</w:t>
      </w:r>
      <w:r>
        <w:fldChar w:fldCharType="end"/>
      </w:r>
      <w:r>
        <w:fldChar w:fldCharType="begin"/>
      </w:r>
      <w:r>
        <w:instrText xml:space="preserve"> REF _Ref293345422 \h </w:instrText>
      </w:r>
      <w:r>
        <w:fldChar w:fldCharType="separate"/>
      </w:r>
      <w:r>
        <w:t>Übersicht S</w:t>
      </w:r>
      <w:r>
        <w:t>y</w:t>
      </w:r>
      <w:r>
        <w:t>nchronisation</w:t>
      </w:r>
      <w:r>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0" w:name="_Toc293321593"/>
      <w:r>
        <w:lastRenderedPageBreak/>
        <w:t>Pr</w:t>
      </w:r>
      <w:r w:rsidR="00DD5A17">
        <w:t>ozesse und Threads</w:t>
      </w:r>
      <w:bookmarkEnd w:id="140"/>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41" w:name="_Toc293321594"/>
      <w:r>
        <w:t>Server</w:t>
      </w:r>
      <w:bookmarkEnd w:id="141"/>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2" w:name="_Toc293321595"/>
      <w:r>
        <w:t>Client</w:t>
      </w:r>
      <w:bookmarkEnd w:id="142"/>
    </w:p>
    <w:p w14:paraId="59D63801" w14:textId="77777777" w:rsidR="00DB0C66" w:rsidRDefault="00D947D7" w:rsidP="00D947D7">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w:t>
      </w:r>
      <w:r w:rsidR="00DB0C66">
        <w:t xml:space="preserve">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B0C66">
      <w:pPr>
        <w:pStyle w:val="berschrift3"/>
      </w:pPr>
      <w:bookmarkStart w:id="143" w:name="_Toc293321596"/>
      <w:r>
        <w:t>Activity</w:t>
      </w:r>
      <w:bookmarkEnd w:id="143"/>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44" w:name="_Toc293321597"/>
      <w:r>
        <w:t>Synchronisationsservice</w:t>
      </w:r>
      <w:bookmarkEnd w:id="144"/>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5" w:name="_Toc293321598"/>
      <w:r>
        <w:lastRenderedPageBreak/>
        <w:t>Datenspeicherung</w:t>
      </w:r>
      <w:bookmarkEnd w:id="145"/>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6" w:name="_Toc293321599"/>
      <w:r>
        <w:t>Persistenz Rails</w:t>
      </w:r>
      <w:bookmarkEnd w:id="146"/>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7" w:name="_Toc293321600"/>
      <w:r>
        <w:t>Persistenz Android</w:t>
      </w:r>
      <w:bookmarkEnd w:id="147"/>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3321601"/>
      <w:r>
        <w:lastRenderedPageBreak/>
        <w:t>Grössen und Leistung</w:t>
      </w:r>
      <w:bookmarkEnd w:id="148"/>
    </w:p>
    <w:p w14:paraId="39F157B4" w14:textId="77777777" w:rsidR="00920FC2" w:rsidRDefault="00920FC2" w:rsidP="00920FC2">
      <w:pPr>
        <w:pStyle w:val="berschrift2"/>
      </w:pPr>
      <w:bookmarkStart w:id="149" w:name="_Toc293321602"/>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Für die Ruby on Rails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50" w:name="_Toc293321603"/>
      <w:r>
        <w:t>Client</w:t>
      </w:r>
      <w:bookmarkEnd w:id="150"/>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51" w:name="_Toc293321604"/>
      <w:r>
        <w:lastRenderedPageBreak/>
        <w:t>Anhang</w:t>
      </w:r>
      <w:bookmarkEnd w:id="151"/>
    </w:p>
    <w:p w14:paraId="7E2180EA" w14:textId="77777777" w:rsidR="00850B17" w:rsidRDefault="00850B17" w:rsidP="00850B17">
      <w:pPr>
        <w:pStyle w:val="berschrift2"/>
      </w:pPr>
      <w:bookmarkStart w:id="152" w:name="_Ref292107157"/>
      <w:bookmarkStart w:id="153" w:name="_Ref292107175"/>
      <w:bookmarkStart w:id="154" w:name="_Toc293321605"/>
      <w:r>
        <w:t>Architekturentscheide</w:t>
      </w:r>
      <w:bookmarkEnd w:id="152"/>
      <w:bookmarkEnd w:id="153"/>
      <w:bookmarkEnd w:id="154"/>
    </w:p>
    <w:p w14:paraId="665B7E8D" w14:textId="77777777" w:rsidR="00850B17" w:rsidRDefault="00850B17" w:rsidP="00850B17">
      <w:pPr>
        <w:pStyle w:val="berschrift3"/>
      </w:pPr>
      <w:bookmarkStart w:id="155" w:name="_Ref290464196"/>
      <w:bookmarkStart w:id="156" w:name="_Toc293321606"/>
      <w:r>
        <w:t>Datenspeicherung / ORM</w:t>
      </w:r>
      <w:bookmarkEnd w:id="155"/>
      <w:bookmarkEnd w:id="156"/>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7" w:name="_Auszug_Fehlerbericht_per"/>
      <w:bookmarkStart w:id="158" w:name="_Ref293200551"/>
      <w:bookmarkStart w:id="159" w:name="_Ref293200560"/>
      <w:bookmarkStart w:id="160" w:name="_Toc293321607"/>
      <w:bookmarkEnd w:id="157"/>
      <w:r>
        <w:t>Auszug Fehlerbericht per Mail von Rails</w:t>
      </w:r>
      <w:bookmarkEnd w:id="158"/>
      <w:bookmarkEnd w:id="159"/>
      <w:bookmarkEnd w:id="16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9663B">
        <w:rPr>
          <w:rFonts w:ascii="Consolas" w:hAnsi="Consolas" w:cs="Consolas"/>
          <w:sz w:val="14"/>
          <w:lang w:val="en-US"/>
        </w:rPr>
        <w:t>passenger (2.2.15) lib/phusion_passenger/abstract_server.rb:352:in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passenger (2.2.15) lib/phusion_passenger/abstract_server.rb:352:in `main_loop'</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4F5C9" w14:textId="77777777" w:rsidR="00B355F8" w:rsidRDefault="00B355F8" w:rsidP="008F2373">
      <w:pPr>
        <w:spacing w:after="0"/>
      </w:pPr>
      <w:r>
        <w:separator/>
      </w:r>
    </w:p>
  </w:endnote>
  <w:endnote w:type="continuationSeparator" w:id="0">
    <w:p w14:paraId="49931739" w14:textId="77777777" w:rsidR="00B355F8" w:rsidRDefault="00B355F8" w:rsidP="008F2373">
      <w:pPr>
        <w:spacing w:after="0"/>
      </w:pPr>
      <w:r>
        <w:continuationSeparator/>
      </w:r>
    </w:p>
  </w:endnote>
  <w:endnote w:type="continuationNotice" w:id="1">
    <w:p w14:paraId="2370D875" w14:textId="77777777" w:rsidR="00B355F8" w:rsidRDefault="00B355F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17BD0" w:rsidRDefault="00717BD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B7227">
      <w:rPr>
        <w:noProof/>
      </w:rPr>
      <w:t>16.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21649" w:rsidRPr="00621649">
      <w:rPr>
        <w:b/>
        <w:noProof/>
        <w:lang w:val="de-DE"/>
      </w:rPr>
      <w:t>33</w:t>
    </w:r>
    <w:r>
      <w:rPr>
        <w:b/>
      </w:rPr>
      <w:fldChar w:fldCharType="end"/>
    </w:r>
    <w:r>
      <w:rPr>
        <w:lang w:val="de-DE"/>
      </w:rPr>
      <w:t xml:space="preserve"> von </w:t>
    </w:r>
    <w:r w:rsidR="00B355F8">
      <w:fldChar w:fldCharType="begin"/>
    </w:r>
    <w:r w:rsidR="00B355F8">
      <w:instrText>NUMPAGES  \* Arabic  \* MERGEFORMAT</w:instrText>
    </w:r>
    <w:r w:rsidR="00B355F8">
      <w:fldChar w:fldCharType="separate"/>
    </w:r>
    <w:r w:rsidR="00621649" w:rsidRPr="00621649">
      <w:rPr>
        <w:b/>
        <w:noProof/>
        <w:lang w:val="de-DE"/>
      </w:rPr>
      <w:t>47</w:t>
    </w:r>
    <w:r w:rsidR="00B355F8">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7A624" w14:textId="77777777" w:rsidR="00B355F8" w:rsidRDefault="00B355F8" w:rsidP="008F2373">
      <w:pPr>
        <w:spacing w:after="0"/>
      </w:pPr>
      <w:r>
        <w:separator/>
      </w:r>
    </w:p>
  </w:footnote>
  <w:footnote w:type="continuationSeparator" w:id="0">
    <w:p w14:paraId="0F7A8297" w14:textId="77777777" w:rsidR="00B355F8" w:rsidRDefault="00B355F8" w:rsidP="008F2373">
      <w:pPr>
        <w:spacing w:after="0"/>
      </w:pPr>
      <w:r>
        <w:continuationSeparator/>
      </w:r>
    </w:p>
  </w:footnote>
  <w:footnote w:type="continuationNotice" w:id="1">
    <w:p w14:paraId="4C43880B" w14:textId="77777777" w:rsidR="00B355F8" w:rsidRDefault="00B355F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17BD0" w:rsidRDefault="00717BD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11"/>
  </w:num>
  <w:num w:numId="5">
    <w:abstractNumId w:val="16"/>
  </w:num>
  <w:num w:numId="6">
    <w:abstractNumId w:val="5"/>
  </w:num>
  <w:num w:numId="7">
    <w:abstractNumId w:val="9"/>
  </w:num>
  <w:num w:numId="8">
    <w:abstractNumId w:val="7"/>
  </w:num>
  <w:num w:numId="9">
    <w:abstractNumId w:val="6"/>
  </w:num>
  <w:num w:numId="10">
    <w:abstractNumId w:val="8"/>
  </w:num>
  <w:num w:numId="11">
    <w:abstractNumId w:val="13"/>
  </w:num>
  <w:num w:numId="12">
    <w:abstractNumId w:val="15"/>
  </w:num>
  <w:num w:numId="13">
    <w:abstractNumId w:val="0"/>
  </w:num>
  <w:num w:numId="14">
    <w:abstractNumId w:val="4"/>
  </w:num>
  <w:num w:numId="15">
    <w:abstractNumId w:val="19"/>
  </w:num>
  <w:num w:numId="16">
    <w:abstractNumId w:val="18"/>
  </w:num>
  <w:num w:numId="17">
    <w:abstractNumId w:val="10"/>
  </w:num>
  <w:num w:numId="18">
    <w:abstractNumId w:val="17"/>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26D31"/>
    <w:rsid w:val="000329DD"/>
    <w:rsid w:val="00034430"/>
    <w:rsid w:val="00034F0A"/>
    <w:rsid w:val="000457FB"/>
    <w:rsid w:val="000470AD"/>
    <w:rsid w:val="000500A1"/>
    <w:rsid w:val="00051AD3"/>
    <w:rsid w:val="000524CF"/>
    <w:rsid w:val="00054973"/>
    <w:rsid w:val="0005616B"/>
    <w:rsid w:val="00060E32"/>
    <w:rsid w:val="0006304C"/>
    <w:rsid w:val="00063C7A"/>
    <w:rsid w:val="000716F6"/>
    <w:rsid w:val="00072268"/>
    <w:rsid w:val="0008161E"/>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825"/>
    <w:rsid w:val="000C1EB5"/>
    <w:rsid w:val="000C206C"/>
    <w:rsid w:val="000C272D"/>
    <w:rsid w:val="000C3482"/>
    <w:rsid w:val="000C3484"/>
    <w:rsid w:val="000C7173"/>
    <w:rsid w:val="000D386B"/>
    <w:rsid w:val="000D5C4C"/>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3069F"/>
    <w:rsid w:val="0013312C"/>
    <w:rsid w:val="00135CF3"/>
    <w:rsid w:val="00135F94"/>
    <w:rsid w:val="001430A2"/>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1413"/>
    <w:rsid w:val="00182C4D"/>
    <w:rsid w:val="00186419"/>
    <w:rsid w:val="00186DDC"/>
    <w:rsid w:val="00190E19"/>
    <w:rsid w:val="001977B5"/>
    <w:rsid w:val="001A0CD7"/>
    <w:rsid w:val="001A45A6"/>
    <w:rsid w:val="001A5818"/>
    <w:rsid w:val="001A77AC"/>
    <w:rsid w:val="001B0404"/>
    <w:rsid w:val="001B327F"/>
    <w:rsid w:val="001B46C4"/>
    <w:rsid w:val="001B4B1F"/>
    <w:rsid w:val="001B5436"/>
    <w:rsid w:val="001C2DC0"/>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674A"/>
    <w:rsid w:val="00202E13"/>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D35"/>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23F7"/>
    <w:rsid w:val="003C38C0"/>
    <w:rsid w:val="003C3BB7"/>
    <w:rsid w:val="003D6025"/>
    <w:rsid w:val="003E2AE2"/>
    <w:rsid w:val="003E40FB"/>
    <w:rsid w:val="003E53A1"/>
    <w:rsid w:val="003F3261"/>
    <w:rsid w:val="003F4A05"/>
    <w:rsid w:val="00400345"/>
    <w:rsid w:val="00400596"/>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796"/>
    <w:rsid w:val="00493A9A"/>
    <w:rsid w:val="00494E26"/>
    <w:rsid w:val="004A59F1"/>
    <w:rsid w:val="004A6A8F"/>
    <w:rsid w:val="004B2190"/>
    <w:rsid w:val="004B49F7"/>
    <w:rsid w:val="004B789C"/>
    <w:rsid w:val="004C1339"/>
    <w:rsid w:val="004C1DCC"/>
    <w:rsid w:val="004D2A97"/>
    <w:rsid w:val="004D541F"/>
    <w:rsid w:val="004D6058"/>
    <w:rsid w:val="004D7106"/>
    <w:rsid w:val="004F0D35"/>
    <w:rsid w:val="004F12B2"/>
    <w:rsid w:val="004F36D3"/>
    <w:rsid w:val="004F3826"/>
    <w:rsid w:val="004F6750"/>
    <w:rsid w:val="004F6770"/>
    <w:rsid w:val="004F6CBB"/>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338D"/>
    <w:rsid w:val="005659C6"/>
    <w:rsid w:val="00574012"/>
    <w:rsid w:val="00574022"/>
    <w:rsid w:val="00575CF9"/>
    <w:rsid w:val="00575FA4"/>
    <w:rsid w:val="00576FA6"/>
    <w:rsid w:val="00577585"/>
    <w:rsid w:val="00581811"/>
    <w:rsid w:val="00583BD5"/>
    <w:rsid w:val="005841A5"/>
    <w:rsid w:val="005841AA"/>
    <w:rsid w:val="00586292"/>
    <w:rsid w:val="005947A9"/>
    <w:rsid w:val="005A0614"/>
    <w:rsid w:val="005A2A86"/>
    <w:rsid w:val="005A3DE6"/>
    <w:rsid w:val="005A5333"/>
    <w:rsid w:val="005A6FE4"/>
    <w:rsid w:val="005A7B55"/>
    <w:rsid w:val="005B081C"/>
    <w:rsid w:val="005B1EA1"/>
    <w:rsid w:val="005B6F63"/>
    <w:rsid w:val="005C0A1B"/>
    <w:rsid w:val="005C34FA"/>
    <w:rsid w:val="005D1D7A"/>
    <w:rsid w:val="005D3939"/>
    <w:rsid w:val="005E199A"/>
    <w:rsid w:val="005E1D61"/>
    <w:rsid w:val="005E2F80"/>
    <w:rsid w:val="005E38BF"/>
    <w:rsid w:val="005E3902"/>
    <w:rsid w:val="005E3FB5"/>
    <w:rsid w:val="005E4E76"/>
    <w:rsid w:val="005E6C04"/>
    <w:rsid w:val="005F3460"/>
    <w:rsid w:val="005F52D9"/>
    <w:rsid w:val="00606D49"/>
    <w:rsid w:val="00610205"/>
    <w:rsid w:val="006156A4"/>
    <w:rsid w:val="0061584C"/>
    <w:rsid w:val="006163A8"/>
    <w:rsid w:val="00621649"/>
    <w:rsid w:val="00624AFE"/>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39B6"/>
    <w:rsid w:val="00695F14"/>
    <w:rsid w:val="00696160"/>
    <w:rsid w:val="006967D0"/>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71CC"/>
    <w:rsid w:val="0071162A"/>
    <w:rsid w:val="007158D3"/>
    <w:rsid w:val="00717BD0"/>
    <w:rsid w:val="00721E3E"/>
    <w:rsid w:val="007222F9"/>
    <w:rsid w:val="00723AC0"/>
    <w:rsid w:val="007329C1"/>
    <w:rsid w:val="00735256"/>
    <w:rsid w:val="00740776"/>
    <w:rsid w:val="007413C6"/>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B442E"/>
    <w:rsid w:val="007C5696"/>
    <w:rsid w:val="007C6851"/>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6CAF"/>
    <w:rsid w:val="00850B17"/>
    <w:rsid w:val="00852DA7"/>
    <w:rsid w:val="00855AB5"/>
    <w:rsid w:val="0086066E"/>
    <w:rsid w:val="00860EB6"/>
    <w:rsid w:val="008615DE"/>
    <w:rsid w:val="00864850"/>
    <w:rsid w:val="0087028F"/>
    <w:rsid w:val="00870C31"/>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244F"/>
    <w:rsid w:val="008B45F7"/>
    <w:rsid w:val="008B67BC"/>
    <w:rsid w:val="008C54BF"/>
    <w:rsid w:val="008D0E33"/>
    <w:rsid w:val="008D1815"/>
    <w:rsid w:val="008D3B4B"/>
    <w:rsid w:val="008D6B00"/>
    <w:rsid w:val="008D7363"/>
    <w:rsid w:val="008E328B"/>
    <w:rsid w:val="008F07F3"/>
    <w:rsid w:val="008F2373"/>
    <w:rsid w:val="008F5456"/>
    <w:rsid w:val="009030F0"/>
    <w:rsid w:val="009033A4"/>
    <w:rsid w:val="009037DD"/>
    <w:rsid w:val="0090481D"/>
    <w:rsid w:val="00910F8B"/>
    <w:rsid w:val="00913398"/>
    <w:rsid w:val="009139C9"/>
    <w:rsid w:val="009172FA"/>
    <w:rsid w:val="00920A79"/>
    <w:rsid w:val="00920FC2"/>
    <w:rsid w:val="0092599B"/>
    <w:rsid w:val="00934864"/>
    <w:rsid w:val="009447F6"/>
    <w:rsid w:val="0094504F"/>
    <w:rsid w:val="009474CB"/>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3D3B"/>
    <w:rsid w:val="00A040E0"/>
    <w:rsid w:val="00A05E78"/>
    <w:rsid w:val="00A06101"/>
    <w:rsid w:val="00A06B4F"/>
    <w:rsid w:val="00A07EEE"/>
    <w:rsid w:val="00A107A1"/>
    <w:rsid w:val="00A11FC3"/>
    <w:rsid w:val="00A16E2A"/>
    <w:rsid w:val="00A25AFF"/>
    <w:rsid w:val="00A26588"/>
    <w:rsid w:val="00A350B5"/>
    <w:rsid w:val="00A41BF6"/>
    <w:rsid w:val="00A4235F"/>
    <w:rsid w:val="00A42710"/>
    <w:rsid w:val="00A43464"/>
    <w:rsid w:val="00A44828"/>
    <w:rsid w:val="00A44C20"/>
    <w:rsid w:val="00A53880"/>
    <w:rsid w:val="00A53A7E"/>
    <w:rsid w:val="00A56DC5"/>
    <w:rsid w:val="00A611DF"/>
    <w:rsid w:val="00A64DD9"/>
    <w:rsid w:val="00A74446"/>
    <w:rsid w:val="00A777A6"/>
    <w:rsid w:val="00A80439"/>
    <w:rsid w:val="00A83DEE"/>
    <w:rsid w:val="00A87A90"/>
    <w:rsid w:val="00A90F15"/>
    <w:rsid w:val="00A926BA"/>
    <w:rsid w:val="00A92BF6"/>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10239"/>
    <w:rsid w:val="00B10334"/>
    <w:rsid w:val="00B10E0E"/>
    <w:rsid w:val="00B119E9"/>
    <w:rsid w:val="00B1324E"/>
    <w:rsid w:val="00B167E3"/>
    <w:rsid w:val="00B23A08"/>
    <w:rsid w:val="00B300BF"/>
    <w:rsid w:val="00B32245"/>
    <w:rsid w:val="00B355F8"/>
    <w:rsid w:val="00B43B05"/>
    <w:rsid w:val="00B4632C"/>
    <w:rsid w:val="00B52DF1"/>
    <w:rsid w:val="00B56ED2"/>
    <w:rsid w:val="00B574F3"/>
    <w:rsid w:val="00B602BF"/>
    <w:rsid w:val="00B667C1"/>
    <w:rsid w:val="00B7096A"/>
    <w:rsid w:val="00B712B5"/>
    <w:rsid w:val="00B75478"/>
    <w:rsid w:val="00B7578D"/>
    <w:rsid w:val="00B76C4E"/>
    <w:rsid w:val="00B76ECE"/>
    <w:rsid w:val="00B83614"/>
    <w:rsid w:val="00B91E99"/>
    <w:rsid w:val="00B93D02"/>
    <w:rsid w:val="00B9663B"/>
    <w:rsid w:val="00B974D5"/>
    <w:rsid w:val="00B97DE8"/>
    <w:rsid w:val="00BA07C8"/>
    <w:rsid w:val="00BA21BF"/>
    <w:rsid w:val="00BA520D"/>
    <w:rsid w:val="00BA52D9"/>
    <w:rsid w:val="00BB1425"/>
    <w:rsid w:val="00BB3D16"/>
    <w:rsid w:val="00BB3E65"/>
    <w:rsid w:val="00BB4108"/>
    <w:rsid w:val="00BB45D0"/>
    <w:rsid w:val="00BB5B9B"/>
    <w:rsid w:val="00BB6238"/>
    <w:rsid w:val="00BB7227"/>
    <w:rsid w:val="00BC277B"/>
    <w:rsid w:val="00BC2EE6"/>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665E"/>
    <w:rsid w:val="00CD7B6F"/>
    <w:rsid w:val="00CD7B86"/>
    <w:rsid w:val="00CE0D6F"/>
    <w:rsid w:val="00CE0F9B"/>
    <w:rsid w:val="00CE2802"/>
    <w:rsid w:val="00CE3D8E"/>
    <w:rsid w:val="00CE533D"/>
    <w:rsid w:val="00CE6477"/>
    <w:rsid w:val="00CF3C24"/>
    <w:rsid w:val="00CF4AB1"/>
    <w:rsid w:val="00CF5045"/>
    <w:rsid w:val="00D13702"/>
    <w:rsid w:val="00D1547B"/>
    <w:rsid w:val="00D15A57"/>
    <w:rsid w:val="00D16773"/>
    <w:rsid w:val="00D175B8"/>
    <w:rsid w:val="00D22C20"/>
    <w:rsid w:val="00D2472F"/>
    <w:rsid w:val="00D253A8"/>
    <w:rsid w:val="00D264C9"/>
    <w:rsid w:val="00D32376"/>
    <w:rsid w:val="00D42204"/>
    <w:rsid w:val="00D46285"/>
    <w:rsid w:val="00D51FEE"/>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B403E"/>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DF66F5"/>
    <w:rsid w:val="00E0284E"/>
    <w:rsid w:val="00E0357F"/>
    <w:rsid w:val="00E139C1"/>
    <w:rsid w:val="00E13BEF"/>
    <w:rsid w:val="00E152A7"/>
    <w:rsid w:val="00E22264"/>
    <w:rsid w:val="00E22E5F"/>
    <w:rsid w:val="00E23DBD"/>
    <w:rsid w:val="00E26547"/>
    <w:rsid w:val="00E3125D"/>
    <w:rsid w:val="00E31369"/>
    <w:rsid w:val="00E3256B"/>
    <w:rsid w:val="00E32AFA"/>
    <w:rsid w:val="00E36795"/>
    <w:rsid w:val="00E37C98"/>
    <w:rsid w:val="00E417E4"/>
    <w:rsid w:val="00E441C8"/>
    <w:rsid w:val="00E44D39"/>
    <w:rsid w:val="00E44E8A"/>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40DD"/>
    <w:rsid w:val="00ED4600"/>
    <w:rsid w:val="00ED6B7E"/>
    <w:rsid w:val="00EE0157"/>
    <w:rsid w:val="00EE268B"/>
    <w:rsid w:val="00EE2AB1"/>
    <w:rsid w:val="00EE2FF1"/>
    <w:rsid w:val="00EE4118"/>
    <w:rsid w:val="00EE5612"/>
    <w:rsid w:val="00EF1BC9"/>
    <w:rsid w:val="00EF3980"/>
    <w:rsid w:val="00F138BF"/>
    <w:rsid w:val="00F20A28"/>
    <w:rsid w:val="00F22D16"/>
    <w:rsid w:val="00F241FA"/>
    <w:rsid w:val="00F264A9"/>
    <w:rsid w:val="00F27055"/>
    <w:rsid w:val="00F356BE"/>
    <w:rsid w:val="00F42E13"/>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81E"/>
    <w:rsid w:val="00FA0768"/>
    <w:rsid w:val="00FA733F"/>
    <w:rsid w:val="00FA7E81"/>
    <w:rsid w:val="00FC05E5"/>
    <w:rsid w:val="00FC0E32"/>
    <w:rsid w:val="00FC16B3"/>
    <w:rsid w:val="00FC22D7"/>
    <w:rsid w:val="00FC685E"/>
    <w:rsid w:val="00FD4719"/>
    <w:rsid w:val="00FD686C"/>
    <w:rsid w:val="00FD7C97"/>
    <w:rsid w:val="00FE1E02"/>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97306-9D03-45D8-BFF9-BBC0510781EC}">
  <ds:schemaRefs>
    <ds:schemaRef ds:uri="http://schemas.openxmlformats.org/officeDocument/2006/bibliography"/>
  </ds:schemaRefs>
</ds:datastoreItem>
</file>

<file path=customXml/itemProps2.xml><?xml version="1.0" encoding="utf-8"?>
<ds:datastoreItem xmlns:ds="http://schemas.openxmlformats.org/officeDocument/2006/customXml" ds:itemID="{6BAB9D3A-A246-4FD3-AFDC-EB7EF5BC8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9979</Words>
  <Characters>62874</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72708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226</cp:revision>
  <cp:lastPrinted>2011-04-11T21:40:00Z</cp:lastPrinted>
  <dcterms:created xsi:type="dcterms:W3CDTF">2011-03-28T11:58:00Z</dcterms:created>
  <dcterms:modified xsi:type="dcterms:W3CDTF">2011-05-16T19:55:00Z</dcterms:modified>
</cp:coreProperties>
</file>